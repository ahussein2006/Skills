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70528"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848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65408"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0F71775C" id="Rectangle 69" o:spid="_x0000_s1026" style="position:absolute;margin-left:-34.95pt;margin-top:4.7pt;width:15.75pt;height:70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66432"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359CA11B" id="Rectangle 69" o:spid="_x0000_s1026" style="position:absolute;margin-left:319.45pt;margin-top:4.7pt;width:179.5pt;height:708.5pt;flip:x;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76672"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74624"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72576"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7257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70524392"/>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7872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70524393"/>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70524394"/>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70524395"/>
      <w:r w:rsidRPr="00F524C8">
        <w:rPr>
          <w:rFonts w:asciiTheme="minorBidi" w:hAnsiTheme="minorBidi" w:cstheme="minorBidi"/>
        </w:rPr>
        <w:lastRenderedPageBreak/>
        <w:t>Table of Contents</w:t>
      </w:r>
      <w:bookmarkEnd w:id="7"/>
    </w:p>
    <w:p w14:paraId="02E764AB" w14:textId="02CF76EA" w:rsidR="0045637B"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70524392" w:history="1">
        <w:r w:rsidR="0045637B" w:rsidRPr="00F00C72">
          <w:rPr>
            <w:rStyle w:val="Hyperlink"/>
            <w:rFonts w:asciiTheme="minorBidi" w:hAnsiTheme="minorBidi"/>
            <w:noProof/>
          </w:rPr>
          <w:t>Preface</w:t>
        </w:r>
        <w:r w:rsidR="0045637B">
          <w:rPr>
            <w:noProof/>
            <w:webHidden/>
          </w:rPr>
          <w:tab/>
        </w:r>
        <w:r w:rsidR="0045637B">
          <w:rPr>
            <w:noProof/>
            <w:webHidden/>
          </w:rPr>
          <w:fldChar w:fldCharType="begin"/>
        </w:r>
        <w:r w:rsidR="0045637B">
          <w:rPr>
            <w:noProof/>
            <w:webHidden/>
          </w:rPr>
          <w:instrText xml:space="preserve"> PAGEREF _Toc70524392 \h </w:instrText>
        </w:r>
        <w:r w:rsidR="0045637B">
          <w:rPr>
            <w:noProof/>
            <w:webHidden/>
          </w:rPr>
        </w:r>
        <w:r w:rsidR="0045637B">
          <w:rPr>
            <w:noProof/>
            <w:webHidden/>
          </w:rPr>
          <w:fldChar w:fldCharType="separate"/>
        </w:r>
        <w:r w:rsidR="0045637B">
          <w:rPr>
            <w:noProof/>
            <w:webHidden/>
          </w:rPr>
          <w:t>2</w:t>
        </w:r>
        <w:r w:rsidR="0045637B">
          <w:rPr>
            <w:noProof/>
            <w:webHidden/>
          </w:rPr>
          <w:fldChar w:fldCharType="end"/>
        </w:r>
      </w:hyperlink>
    </w:p>
    <w:p w14:paraId="020DA25B" w14:textId="4E69A14E" w:rsidR="0045637B" w:rsidRDefault="00CD13A5">
      <w:pPr>
        <w:pStyle w:val="TOC1"/>
        <w:tabs>
          <w:tab w:val="right" w:leader="dot" w:pos="10337"/>
        </w:tabs>
        <w:rPr>
          <w:rFonts w:asciiTheme="minorHAnsi" w:eastAsiaTheme="minorEastAsia" w:hAnsiTheme="minorHAnsi" w:cstheme="minorBidi"/>
          <w:noProof/>
          <w:szCs w:val="22"/>
          <w:lang w:eastAsia="en-US"/>
        </w:rPr>
      </w:pPr>
      <w:hyperlink w:anchor="_Toc70524393" w:history="1">
        <w:r w:rsidR="0045637B" w:rsidRPr="00F00C72">
          <w:rPr>
            <w:rStyle w:val="Hyperlink"/>
            <w:rFonts w:asciiTheme="minorBidi" w:hAnsiTheme="minorBidi"/>
            <w:noProof/>
          </w:rPr>
          <w:t>Target Readers</w:t>
        </w:r>
        <w:r w:rsidR="0045637B">
          <w:rPr>
            <w:noProof/>
            <w:webHidden/>
          </w:rPr>
          <w:tab/>
        </w:r>
        <w:r w:rsidR="0045637B">
          <w:rPr>
            <w:noProof/>
            <w:webHidden/>
          </w:rPr>
          <w:fldChar w:fldCharType="begin"/>
        </w:r>
        <w:r w:rsidR="0045637B">
          <w:rPr>
            <w:noProof/>
            <w:webHidden/>
          </w:rPr>
          <w:instrText xml:space="preserve"> PAGEREF _Toc70524393 \h </w:instrText>
        </w:r>
        <w:r w:rsidR="0045637B">
          <w:rPr>
            <w:noProof/>
            <w:webHidden/>
          </w:rPr>
        </w:r>
        <w:r w:rsidR="0045637B">
          <w:rPr>
            <w:noProof/>
            <w:webHidden/>
          </w:rPr>
          <w:fldChar w:fldCharType="separate"/>
        </w:r>
        <w:r w:rsidR="0045637B">
          <w:rPr>
            <w:noProof/>
            <w:webHidden/>
          </w:rPr>
          <w:t>3</w:t>
        </w:r>
        <w:r w:rsidR="0045637B">
          <w:rPr>
            <w:noProof/>
            <w:webHidden/>
          </w:rPr>
          <w:fldChar w:fldCharType="end"/>
        </w:r>
      </w:hyperlink>
    </w:p>
    <w:p w14:paraId="601A334F" w14:textId="6DDEB2DE" w:rsidR="0045637B" w:rsidRDefault="00CD13A5">
      <w:pPr>
        <w:pStyle w:val="TOC1"/>
        <w:tabs>
          <w:tab w:val="right" w:leader="dot" w:pos="10337"/>
        </w:tabs>
        <w:rPr>
          <w:rFonts w:asciiTheme="minorHAnsi" w:eastAsiaTheme="minorEastAsia" w:hAnsiTheme="minorHAnsi" w:cstheme="minorBidi"/>
          <w:noProof/>
          <w:szCs w:val="22"/>
          <w:lang w:eastAsia="en-US"/>
        </w:rPr>
      </w:pPr>
      <w:hyperlink w:anchor="_Toc70524394" w:history="1">
        <w:r w:rsidR="0045637B" w:rsidRPr="00F00C72">
          <w:rPr>
            <w:rStyle w:val="Hyperlink"/>
            <w:rFonts w:asciiTheme="minorBidi" w:hAnsiTheme="minorBidi"/>
            <w:noProof/>
          </w:rPr>
          <w:t>Acknowledgment</w:t>
        </w:r>
        <w:r w:rsidR="0045637B">
          <w:rPr>
            <w:noProof/>
            <w:webHidden/>
          </w:rPr>
          <w:tab/>
        </w:r>
        <w:r w:rsidR="0045637B">
          <w:rPr>
            <w:noProof/>
            <w:webHidden/>
          </w:rPr>
          <w:fldChar w:fldCharType="begin"/>
        </w:r>
        <w:r w:rsidR="0045637B">
          <w:rPr>
            <w:noProof/>
            <w:webHidden/>
          </w:rPr>
          <w:instrText xml:space="preserve"> PAGEREF _Toc70524394 \h </w:instrText>
        </w:r>
        <w:r w:rsidR="0045637B">
          <w:rPr>
            <w:noProof/>
            <w:webHidden/>
          </w:rPr>
        </w:r>
        <w:r w:rsidR="0045637B">
          <w:rPr>
            <w:noProof/>
            <w:webHidden/>
          </w:rPr>
          <w:fldChar w:fldCharType="separate"/>
        </w:r>
        <w:r w:rsidR="0045637B">
          <w:rPr>
            <w:noProof/>
            <w:webHidden/>
          </w:rPr>
          <w:t>4</w:t>
        </w:r>
        <w:r w:rsidR="0045637B">
          <w:rPr>
            <w:noProof/>
            <w:webHidden/>
          </w:rPr>
          <w:fldChar w:fldCharType="end"/>
        </w:r>
      </w:hyperlink>
    </w:p>
    <w:p w14:paraId="682F3BA7" w14:textId="07C0ABD4" w:rsidR="0045637B" w:rsidRDefault="00CD13A5">
      <w:pPr>
        <w:pStyle w:val="TOC1"/>
        <w:tabs>
          <w:tab w:val="right" w:leader="dot" w:pos="10337"/>
        </w:tabs>
        <w:rPr>
          <w:rFonts w:asciiTheme="minorHAnsi" w:eastAsiaTheme="minorEastAsia" w:hAnsiTheme="minorHAnsi" w:cstheme="minorBidi"/>
          <w:noProof/>
          <w:szCs w:val="22"/>
          <w:lang w:eastAsia="en-US"/>
        </w:rPr>
      </w:pPr>
      <w:hyperlink w:anchor="_Toc70524395" w:history="1">
        <w:r w:rsidR="0045637B" w:rsidRPr="00F00C72">
          <w:rPr>
            <w:rStyle w:val="Hyperlink"/>
            <w:rFonts w:asciiTheme="minorBidi" w:hAnsiTheme="minorBidi"/>
            <w:noProof/>
          </w:rPr>
          <w:t>Table of Contents</w:t>
        </w:r>
        <w:r w:rsidR="0045637B">
          <w:rPr>
            <w:noProof/>
            <w:webHidden/>
          </w:rPr>
          <w:tab/>
        </w:r>
        <w:r w:rsidR="0045637B">
          <w:rPr>
            <w:noProof/>
            <w:webHidden/>
          </w:rPr>
          <w:fldChar w:fldCharType="begin"/>
        </w:r>
        <w:r w:rsidR="0045637B">
          <w:rPr>
            <w:noProof/>
            <w:webHidden/>
          </w:rPr>
          <w:instrText xml:space="preserve"> PAGEREF _Toc70524395 \h </w:instrText>
        </w:r>
        <w:r w:rsidR="0045637B">
          <w:rPr>
            <w:noProof/>
            <w:webHidden/>
          </w:rPr>
        </w:r>
        <w:r w:rsidR="0045637B">
          <w:rPr>
            <w:noProof/>
            <w:webHidden/>
          </w:rPr>
          <w:fldChar w:fldCharType="separate"/>
        </w:r>
        <w:r w:rsidR="0045637B">
          <w:rPr>
            <w:noProof/>
            <w:webHidden/>
          </w:rPr>
          <w:t>5</w:t>
        </w:r>
        <w:r w:rsidR="0045637B">
          <w:rPr>
            <w:noProof/>
            <w:webHidden/>
          </w:rPr>
          <w:fldChar w:fldCharType="end"/>
        </w:r>
      </w:hyperlink>
    </w:p>
    <w:p w14:paraId="771065AF" w14:textId="716A1CC4" w:rsidR="0045637B" w:rsidRDefault="00CD13A5">
      <w:pPr>
        <w:pStyle w:val="TOC1"/>
        <w:tabs>
          <w:tab w:val="left" w:pos="400"/>
          <w:tab w:val="right" w:leader="dot" w:pos="10337"/>
        </w:tabs>
        <w:rPr>
          <w:rFonts w:asciiTheme="minorHAnsi" w:eastAsiaTheme="minorEastAsia" w:hAnsiTheme="minorHAnsi" w:cstheme="minorBidi"/>
          <w:noProof/>
          <w:szCs w:val="22"/>
          <w:lang w:eastAsia="en-US"/>
        </w:rPr>
      </w:pPr>
      <w:hyperlink w:anchor="_Toc70524396" w:history="1">
        <w:r w:rsidR="0045637B" w:rsidRPr="00F00C72">
          <w:rPr>
            <w:rStyle w:val="Hyperlink"/>
            <w:noProof/>
          </w:rPr>
          <w:t>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Tools</w:t>
        </w:r>
        <w:r w:rsidR="0045637B">
          <w:rPr>
            <w:noProof/>
            <w:webHidden/>
          </w:rPr>
          <w:tab/>
        </w:r>
        <w:r w:rsidR="0045637B">
          <w:rPr>
            <w:noProof/>
            <w:webHidden/>
          </w:rPr>
          <w:fldChar w:fldCharType="begin"/>
        </w:r>
        <w:r w:rsidR="0045637B">
          <w:rPr>
            <w:noProof/>
            <w:webHidden/>
          </w:rPr>
          <w:instrText xml:space="preserve"> PAGEREF _Toc70524396 \h </w:instrText>
        </w:r>
        <w:r w:rsidR="0045637B">
          <w:rPr>
            <w:noProof/>
            <w:webHidden/>
          </w:rPr>
        </w:r>
        <w:r w:rsidR="0045637B">
          <w:rPr>
            <w:noProof/>
            <w:webHidden/>
          </w:rPr>
          <w:fldChar w:fldCharType="separate"/>
        </w:r>
        <w:r w:rsidR="0045637B">
          <w:rPr>
            <w:noProof/>
            <w:webHidden/>
          </w:rPr>
          <w:t>7</w:t>
        </w:r>
        <w:r w:rsidR="0045637B">
          <w:rPr>
            <w:noProof/>
            <w:webHidden/>
          </w:rPr>
          <w:fldChar w:fldCharType="end"/>
        </w:r>
      </w:hyperlink>
    </w:p>
    <w:p w14:paraId="4B19D99E" w14:textId="770C8ADD" w:rsidR="0045637B" w:rsidRDefault="00CD13A5">
      <w:pPr>
        <w:pStyle w:val="TOC1"/>
        <w:tabs>
          <w:tab w:val="left" w:pos="400"/>
          <w:tab w:val="right" w:leader="dot" w:pos="10337"/>
        </w:tabs>
        <w:rPr>
          <w:rFonts w:asciiTheme="minorHAnsi" w:eastAsiaTheme="minorEastAsia" w:hAnsiTheme="minorHAnsi" w:cstheme="minorBidi"/>
          <w:noProof/>
          <w:szCs w:val="22"/>
          <w:lang w:eastAsia="en-US"/>
        </w:rPr>
      </w:pPr>
      <w:hyperlink w:anchor="_Toc70524397" w:history="1">
        <w:r w:rsidR="0045637B" w:rsidRPr="00F00C72">
          <w:rPr>
            <w:rStyle w:val="Hyperlink"/>
            <w:noProof/>
          </w:rPr>
          <w:t>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Libraries</w:t>
        </w:r>
        <w:r w:rsidR="0045637B">
          <w:rPr>
            <w:noProof/>
            <w:webHidden/>
          </w:rPr>
          <w:tab/>
        </w:r>
        <w:r w:rsidR="0045637B">
          <w:rPr>
            <w:noProof/>
            <w:webHidden/>
          </w:rPr>
          <w:fldChar w:fldCharType="begin"/>
        </w:r>
        <w:r w:rsidR="0045637B">
          <w:rPr>
            <w:noProof/>
            <w:webHidden/>
          </w:rPr>
          <w:instrText xml:space="preserve"> PAGEREF _Toc70524397 \h </w:instrText>
        </w:r>
        <w:r w:rsidR="0045637B">
          <w:rPr>
            <w:noProof/>
            <w:webHidden/>
          </w:rPr>
        </w:r>
        <w:r w:rsidR="0045637B">
          <w:rPr>
            <w:noProof/>
            <w:webHidden/>
          </w:rPr>
          <w:fldChar w:fldCharType="separate"/>
        </w:r>
        <w:r w:rsidR="0045637B">
          <w:rPr>
            <w:noProof/>
            <w:webHidden/>
          </w:rPr>
          <w:t>8</w:t>
        </w:r>
        <w:r w:rsidR="0045637B">
          <w:rPr>
            <w:noProof/>
            <w:webHidden/>
          </w:rPr>
          <w:fldChar w:fldCharType="end"/>
        </w:r>
      </w:hyperlink>
    </w:p>
    <w:p w14:paraId="39BE63BB" w14:textId="7773B0D9" w:rsidR="0045637B" w:rsidRDefault="00CD13A5">
      <w:pPr>
        <w:pStyle w:val="TOC2"/>
        <w:tabs>
          <w:tab w:val="left" w:pos="960"/>
          <w:tab w:val="right" w:leader="dot" w:pos="10337"/>
        </w:tabs>
        <w:rPr>
          <w:rFonts w:asciiTheme="minorHAnsi" w:eastAsiaTheme="minorEastAsia" w:hAnsiTheme="minorHAnsi" w:cstheme="minorBidi"/>
          <w:noProof/>
          <w:szCs w:val="22"/>
          <w:lang w:eastAsia="en-US"/>
        </w:rPr>
      </w:pPr>
      <w:hyperlink w:anchor="_Toc70524398" w:history="1">
        <w:r w:rsidR="0045637B" w:rsidRPr="00F00C72">
          <w:rPr>
            <w:rStyle w:val="Hyperlink"/>
            <w:noProof/>
          </w:rPr>
          <w:t>2.1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Primefaces-Hibernate During 2018/2019</w:t>
        </w:r>
        <w:r w:rsidR="0045637B">
          <w:rPr>
            <w:noProof/>
            <w:webHidden/>
          </w:rPr>
          <w:tab/>
        </w:r>
        <w:r w:rsidR="0045637B">
          <w:rPr>
            <w:noProof/>
            <w:webHidden/>
          </w:rPr>
          <w:fldChar w:fldCharType="begin"/>
        </w:r>
        <w:r w:rsidR="0045637B">
          <w:rPr>
            <w:noProof/>
            <w:webHidden/>
          </w:rPr>
          <w:instrText xml:space="preserve"> PAGEREF _Toc70524398 \h </w:instrText>
        </w:r>
        <w:r w:rsidR="0045637B">
          <w:rPr>
            <w:noProof/>
            <w:webHidden/>
          </w:rPr>
        </w:r>
        <w:r w:rsidR="0045637B">
          <w:rPr>
            <w:noProof/>
            <w:webHidden/>
          </w:rPr>
          <w:fldChar w:fldCharType="separate"/>
        </w:r>
        <w:r w:rsidR="0045637B">
          <w:rPr>
            <w:noProof/>
            <w:webHidden/>
          </w:rPr>
          <w:t>8</w:t>
        </w:r>
        <w:r w:rsidR="0045637B">
          <w:rPr>
            <w:noProof/>
            <w:webHidden/>
          </w:rPr>
          <w:fldChar w:fldCharType="end"/>
        </w:r>
      </w:hyperlink>
    </w:p>
    <w:p w14:paraId="5804D4E6" w14:textId="20841F41" w:rsidR="0045637B" w:rsidRDefault="00CD13A5">
      <w:pPr>
        <w:pStyle w:val="TOC2"/>
        <w:tabs>
          <w:tab w:val="left" w:pos="960"/>
          <w:tab w:val="right" w:leader="dot" w:pos="10337"/>
        </w:tabs>
        <w:rPr>
          <w:rFonts w:asciiTheme="minorHAnsi" w:eastAsiaTheme="minorEastAsia" w:hAnsiTheme="minorHAnsi" w:cstheme="minorBidi"/>
          <w:noProof/>
          <w:szCs w:val="22"/>
          <w:lang w:eastAsia="en-US"/>
        </w:rPr>
      </w:pPr>
      <w:hyperlink w:anchor="_Toc70524399" w:history="1">
        <w:r w:rsidR="0045637B" w:rsidRPr="00F00C72">
          <w:rPr>
            <w:rStyle w:val="Hyperlink"/>
            <w:noProof/>
          </w:rPr>
          <w:t>2.2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Richfaces-Hibernate During 2014/2018</w:t>
        </w:r>
        <w:r w:rsidR="0045637B">
          <w:rPr>
            <w:noProof/>
            <w:webHidden/>
          </w:rPr>
          <w:tab/>
        </w:r>
        <w:r w:rsidR="0045637B">
          <w:rPr>
            <w:noProof/>
            <w:webHidden/>
          </w:rPr>
          <w:fldChar w:fldCharType="begin"/>
        </w:r>
        <w:r w:rsidR="0045637B">
          <w:rPr>
            <w:noProof/>
            <w:webHidden/>
          </w:rPr>
          <w:instrText xml:space="preserve"> PAGEREF _Toc70524399 \h </w:instrText>
        </w:r>
        <w:r w:rsidR="0045637B">
          <w:rPr>
            <w:noProof/>
            <w:webHidden/>
          </w:rPr>
        </w:r>
        <w:r w:rsidR="0045637B">
          <w:rPr>
            <w:noProof/>
            <w:webHidden/>
          </w:rPr>
          <w:fldChar w:fldCharType="separate"/>
        </w:r>
        <w:r w:rsidR="0045637B">
          <w:rPr>
            <w:noProof/>
            <w:webHidden/>
          </w:rPr>
          <w:t>10</w:t>
        </w:r>
        <w:r w:rsidR="0045637B">
          <w:rPr>
            <w:noProof/>
            <w:webHidden/>
          </w:rPr>
          <w:fldChar w:fldCharType="end"/>
        </w:r>
      </w:hyperlink>
    </w:p>
    <w:p w14:paraId="4C685ED6" w14:textId="1C3C7FCF" w:rsidR="0045637B" w:rsidRDefault="00CD13A5">
      <w:pPr>
        <w:pStyle w:val="TOC1"/>
        <w:tabs>
          <w:tab w:val="left" w:pos="400"/>
          <w:tab w:val="right" w:leader="dot" w:pos="10337"/>
        </w:tabs>
        <w:rPr>
          <w:rFonts w:asciiTheme="minorHAnsi" w:eastAsiaTheme="minorEastAsia" w:hAnsiTheme="minorHAnsi" w:cstheme="minorBidi"/>
          <w:noProof/>
          <w:szCs w:val="22"/>
          <w:lang w:eastAsia="en-US"/>
        </w:rPr>
      </w:pPr>
      <w:hyperlink w:anchor="_Toc70524400" w:history="1">
        <w:r w:rsidR="0045637B" w:rsidRPr="00F00C72">
          <w:rPr>
            <w:rStyle w:val="Hyperlink"/>
            <w:noProof/>
          </w:rPr>
          <w:t>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Architecture</w:t>
        </w:r>
        <w:r w:rsidR="0045637B">
          <w:rPr>
            <w:noProof/>
            <w:webHidden/>
          </w:rPr>
          <w:tab/>
        </w:r>
        <w:r w:rsidR="0045637B">
          <w:rPr>
            <w:noProof/>
            <w:webHidden/>
          </w:rPr>
          <w:fldChar w:fldCharType="begin"/>
        </w:r>
        <w:r w:rsidR="0045637B">
          <w:rPr>
            <w:noProof/>
            <w:webHidden/>
          </w:rPr>
          <w:instrText xml:space="preserve"> PAGEREF _Toc70524400 \h </w:instrText>
        </w:r>
        <w:r w:rsidR="0045637B">
          <w:rPr>
            <w:noProof/>
            <w:webHidden/>
          </w:rPr>
        </w:r>
        <w:r w:rsidR="0045637B">
          <w:rPr>
            <w:noProof/>
            <w:webHidden/>
          </w:rPr>
          <w:fldChar w:fldCharType="separate"/>
        </w:r>
        <w:r w:rsidR="0045637B">
          <w:rPr>
            <w:noProof/>
            <w:webHidden/>
          </w:rPr>
          <w:t>12</w:t>
        </w:r>
        <w:r w:rsidR="0045637B">
          <w:rPr>
            <w:noProof/>
            <w:webHidden/>
          </w:rPr>
          <w:fldChar w:fldCharType="end"/>
        </w:r>
      </w:hyperlink>
    </w:p>
    <w:p w14:paraId="5B0B0511" w14:textId="4A143DB3" w:rsidR="0045637B" w:rsidRDefault="00CD13A5">
      <w:pPr>
        <w:pStyle w:val="TOC2"/>
        <w:tabs>
          <w:tab w:val="left" w:pos="960"/>
          <w:tab w:val="right" w:leader="dot" w:pos="10337"/>
        </w:tabs>
        <w:rPr>
          <w:rFonts w:asciiTheme="minorHAnsi" w:eastAsiaTheme="minorEastAsia" w:hAnsiTheme="minorHAnsi" w:cstheme="minorBidi"/>
          <w:noProof/>
          <w:szCs w:val="22"/>
          <w:lang w:eastAsia="en-US"/>
        </w:rPr>
      </w:pPr>
      <w:hyperlink w:anchor="_Toc70524401" w:history="1">
        <w:r w:rsidR="0045637B" w:rsidRPr="00F00C72">
          <w:rPr>
            <w:rStyle w:val="Hyperlink"/>
            <w:noProof/>
          </w:rPr>
          <w:t>3.1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Introduction</w:t>
        </w:r>
        <w:r w:rsidR="0045637B">
          <w:rPr>
            <w:noProof/>
            <w:webHidden/>
          </w:rPr>
          <w:tab/>
        </w:r>
        <w:r w:rsidR="0045637B">
          <w:rPr>
            <w:noProof/>
            <w:webHidden/>
          </w:rPr>
          <w:fldChar w:fldCharType="begin"/>
        </w:r>
        <w:r w:rsidR="0045637B">
          <w:rPr>
            <w:noProof/>
            <w:webHidden/>
          </w:rPr>
          <w:instrText xml:space="preserve"> PAGEREF _Toc70524401 \h </w:instrText>
        </w:r>
        <w:r w:rsidR="0045637B">
          <w:rPr>
            <w:noProof/>
            <w:webHidden/>
          </w:rPr>
        </w:r>
        <w:r w:rsidR="0045637B">
          <w:rPr>
            <w:noProof/>
            <w:webHidden/>
          </w:rPr>
          <w:fldChar w:fldCharType="separate"/>
        </w:r>
        <w:r w:rsidR="0045637B">
          <w:rPr>
            <w:noProof/>
            <w:webHidden/>
          </w:rPr>
          <w:t>14</w:t>
        </w:r>
        <w:r w:rsidR="0045637B">
          <w:rPr>
            <w:noProof/>
            <w:webHidden/>
          </w:rPr>
          <w:fldChar w:fldCharType="end"/>
        </w:r>
      </w:hyperlink>
    </w:p>
    <w:p w14:paraId="50CE4866" w14:textId="1DE32B3C" w:rsidR="0045637B" w:rsidRDefault="00CD13A5">
      <w:pPr>
        <w:pStyle w:val="TOC2"/>
        <w:tabs>
          <w:tab w:val="left" w:pos="960"/>
          <w:tab w:val="right" w:leader="dot" w:pos="10337"/>
        </w:tabs>
        <w:rPr>
          <w:rFonts w:asciiTheme="minorHAnsi" w:eastAsiaTheme="minorEastAsia" w:hAnsiTheme="minorHAnsi" w:cstheme="minorBidi"/>
          <w:noProof/>
          <w:szCs w:val="22"/>
          <w:lang w:eastAsia="en-US"/>
        </w:rPr>
      </w:pPr>
      <w:hyperlink w:anchor="_Toc70524402" w:history="1">
        <w:r w:rsidR="0045637B" w:rsidRPr="00F00C72">
          <w:rPr>
            <w:rStyle w:val="Hyperlink"/>
            <w:noProof/>
          </w:rPr>
          <w:t>3.2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Presentation Layer</w:t>
        </w:r>
        <w:r w:rsidR="0045637B">
          <w:rPr>
            <w:noProof/>
            <w:webHidden/>
          </w:rPr>
          <w:tab/>
        </w:r>
        <w:r w:rsidR="0045637B">
          <w:rPr>
            <w:noProof/>
            <w:webHidden/>
          </w:rPr>
          <w:fldChar w:fldCharType="begin"/>
        </w:r>
        <w:r w:rsidR="0045637B">
          <w:rPr>
            <w:noProof/>
            <w:webHidden/>
          </w:rPr>
          <w:instrText xml:space="preserve"> PAGEREF _Toc70524402 \h </w:instrText>
        </w:r>
        <w:r w:rsidR="0045637B">
          <w:rPr>
            <w:noProof/>
            <w:webHidden/>
          </w:rPr>
        </w:r>
        <w:r w:rsidR="0045637B">
          <w:rPr>
            <w:noProof/>
            <w:webHidden/>
          </w:rPr>
          <w:fldChar w:fldCharType="separate"/>
        </w:r>
        <w:r w:rsidR="0045637B">
          <w:rPr>
            <w:noProof/>
            <w:webHidden/>
          </w:rPr>
          <w:t>15</w:t>
        </w:r>
        <w:r w:rsidR="0045637B">
          <w:rPr>
            <w:noProof/>
            <w:webHidden/>
          </w:rPr>
          <w:fldChar w:fldCharType="end"/>
        </w:r>
      </w:hyperlink>
    </w:p>
    <w:p w14:paraId="14BC4820" w14:textId="49BA781A" w:rsidR="0045637B" w:rsidRDefault="00CD13A5">
      <w:pPr>
        <w:pStyle w:val="TOC2"/>
        <w:tabs>
          <w:tab w:val="left" w:pos="960"/>
          <w:tab w:val="right" w:leader="dot" w:pos="10337"/>
        </w:tabs>
        <w:rPr>
          <w:rFonts w:asciiTheme="minorHAnsi" w:eastAsiaTheme="minorEastAsia" w:hAnsiTheme="minorHAnsi" w:cstheme="minorBidi"/>
          <w:noProof/>
          <w:szCs w:val="22"/>
          <w:lang w:eastAsia="en-US"/>
        </w:rPr>
      </w:pPr>
      <w:hyperlink w:anchor="_Toc70524403" w:history="1">
        <w:r w:rsidR="0045637B" w:rsidRPr="00F00C72">
          <w:rPr>
            <w:rStyle w:val="Hyperlink"/>
            <w:noProof/>
          </w:rPr>
          <w:t>3.3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Business Logic</w:t>
        </w:r>
        <w:r w:rsidR="0045637B">
          <w:rPr>
            <w:noProof/>
            <w:webHidden/>
          </w:rPr>
          <w:tab/>
        </w:r>
        <w:r w:rsidR="0045637B">
          <w:rPr>
            <w:noProof/>
            <w:webHidden/>
          </w:rPr>
          <w:fldChar w:fldCharType="begin"/>
        </w:r>
        <w:r w:rsidR="0045637B">
          <w:rPr>
            <w:noProof/>
            <w:webHidden/>
          </w:rPr>
          <w:instrText xml:space="preserve"> PAGEREF _Toc70524403 \h </w:instrText>
        </w:r>
        <w:r w:rsidR="0045637B">
          <w:rPr>
            <w:noProof/>
            <w:webHidden/>
          </w:rPr>
        </w:r>
        <w:r w:rsidR="0045637B">
          <w:rPr>
            <w:noProof/>
            <w:webHidden/>
          </w:rPr>
          <w:fldChar w:fldCharType="separate"/>
        </w:r>
        <w:r w:rsidR="0045637B">
          <w:rPr>
            <w:noProof/>
            <w:webHidden/>
          </w:rPr>
          <w:t>18</w:t>
        </w:r>
        <w:r w:rsidR="0045637B">
          <w:rPr>
            <w:noProof/>
            <w:webHidden/>
          </w:rPr>
          <w:fldChar w:fldCharType="end"/>
        </w:r>
      </w:hyperlink>
    </w:p>
    <w:p w14:paraId="1627A9A7" w14:textId="3A5C342A" w:rsidR="0045637B" w:rsidRDefault="00CD13A5">
      <w:pPr>
        <w:pStyle w:val="TOC2"/>
        <w:tabs>
          <w:tab w:val="left" w:pos="960"/>
          <w:tab w:val="right" w:leader="dot" w:pos="10337"/>
        </w:tabs>
        <w:rPr>
          <w:rFonts w:asciiTheme="minorHAnsi" w:eastAsiaTheme="minorEastAsia" w:hAnsiTheme="minorHAnsi" w:cstheme="minorBidi"/>
          <w:noProof/>
          <w:szCs w:val="22"/>
          <w:lang w:eastAsia="en-US"/>
        </w:rPr>
      </w:pPr>
      <w:hyperlink w:anchor="_Toc70524404" w:history="1">
        <w:r w:rsidR="0045637B" w:rsidRPr="00F00C72">
          <w:rPr>
            <w:rStyle w:val="Hyperlink"/>
            <w:noProof/>
          </w:rPr>
          <w:t>3.4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Workflow</w:t>
        </w:r>
        <w:r w:rsidR="0045637B">
          <w:rPr>
            <w:noProof/>
            <w:webHidden/>
          </w:rPr>
          <w:tab/>
        </w:r>
        <w:r w:rsidR="0045637B">
          <w:rPr>
            <w:noProof/>
            <w:webHidden/>
          </w:rPr>
          <w:fldChar w:fldCharType="begin"/>
        </w:r>
        <w:r w:rsidR="0045637B">
          <w:rPr>
            <w:noProof/>
            <w:webHidden/>
          </w:rPr>
          <w:instrText xml:space="preserve"> PAGEREF _Toc70524404 \h </w:instrText>
        </w:r>
        <w:r w:rsidR="0045637B">
          <w:rPr>
            <w:noProof/>
            <w:webHidden/>
          </w:rPr>
        </w:r>
        <w:r w:rsidR="0045637B">
          <w:rPr>
            <w:noProof/>
            <w:webHidden/>
          </w:rPr>
          <w:fldChar w:fldCharType="separate"/>
        </w:r>
        <w:r w:rsidR="0045637B">
          <w:rPr>
            <w:noProof/>
            <w:webHidden/>
          </w:rPr>
          <w:t>20</w:t>
        </w:r>
        <w:r w:rsidR="0045637B">
          <w:rPr>
            <w:noProof/>
            <w:webHidden/>
          </w:rPr>
          <w:fldChar w:fldCharType="end"/>
        </w:r>
      </w:hyperlink>
    </w:p>
    <w:p w14:paraId="0AA41DB9" w14:textId="0AFC29CE" w:rsidR="0045637B" w:rsidRDefault="00CD13A5">
      <w:pPr>
        <w:pStyle w:val="TOC2"/>
        <w:tabs>
          <w:tab w:val="left" w:pos="960"/>
          <w:tab w:val="right" w:leader="dot" w:pos="10337"/>
        </w:tabs>
        <w:rPr>
          <w:rFonts w:asciiTheme="minorHAnsi" w:eastAsiaTheme="minorEastAsia" w:hAnsiTheme="minorHAnsi" w:cstheme="minorBidi"/>
          <w:noProof/>
          <w:szCs w:val="22"/>
          <w:lang w:eastAsia="en-US"/>
        </w:rPr>
      </w:pPr>
      <w:hyperlink w:anchor="_Toc70524405" w:history="1">
        <w:r w:rsidR="0045637B" w:rsidRPr="00F00C72">
          <w:rPr>
            <w:rStyle w:val="Hyperlink"/>
            <w:noProof/>
          </w:rPr>
          <w:t>3.5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Data Access</w:t>
        </w:r>
        <w:r w:rsidR="0045637B">
          <w:rPr>
            <w:noProof/>
            <w:webHidden/>
          </w:rPr>
          <w:tab/>
        </w:r>
        <w:r w:rsidR="0045637B">
          <w:rPr>
            <w:noProof/>
            <w:webHidden/>
          </w:rPr>
          <w:fldChar w:fldCharType="begin"/>
        </w:r>
        <w:r w:rsidR="0045637B">
          <w:rPr>
            <w:noProof/>
            <w:webHidden/>
          </w:rPr>
          <w:instrText xml:space="preserve"> PAGEREF _Toc70524405 \h </w:instrText>
        </w:r>
        <w:r w:rsidR="0045637B">
          <w:rPr>
            <w:noProof/>
            <w:webHidden/>
          </w:rPr>
        </w:r>
        <w:r w:rsidR="0045637B">
          <w:rPr>
            <w:noProof/>
            <w:webHidden/>
          </w:rPr>
          <w:fldChar w:fldCharType="separate"/>
        </w:r>
        <w:r w:rsidR="0045637B">
          <w:rPr>
            <w:noProof/>
            <w:webHidden/>
          </w:rPr>
          <w:t>21</w:t>
        </w:r>
        <w:r w:rsidR="0045637B">
          <w:rPr>
            <w:noProof/>
            <w:webHidden/>
          </w:rPr>
          <w:fldChar w:fldCharType="end"/>
        </w:r>
      </w:hyperlink>
    </w:p>
    <w:p w14:paraId="55150292" w14:textId="596F71C0" w:rsidR="0045637B" w:rsidRDefault="00CD13A5">
      <w:pPr>
        <w:pStyle w:val="TOC3"/>
        <w:tabs>
          <w:tab w:val="left" w:pos="1200"/>
          <w:tab w:val="right" w:leader="dot" w:pos="10337"/>
        </w:tabs>
        <w:rPr>
          <w:rFonts w:asciiTheme="minorHAnsi" w:eastAsiaTheme="minorEastAsia" w:hAnsiTheme="minorHAnsi" w:cstheme="minorBidi"/>
          <w:noProof/>
          <w:szCs w:val="22"/>
          <w:lang w:eastAsia="en-US"/>
        </w:rPr>
      </w:pPr>
      <w:hyperlink w:anchor="_Toc70524406" w:history="1">
        <w:r w:rsidR="0045637B" w:rsidRPr="00F00C72">
          <w:rPr>
            <w:rStyle w:val="Hyperlink"/>
            <w:noProof/>
          </w:rPr>
          <w:t>3.5.1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Data Access Management</w:t>
        </w:r>
        <w:r w:rsidR="0045637B">
          <w:rPr>
            <w:noProof/>
            <w:webHidden/>
          </w:rPr>
          <w:tab/>
        </w:r>
        <w:r w:rsidR="0045637B">
          <w:rPr>
            <w:noProof/>
            <w:webHidden/>
          </w:rPr>
          <w:fldChar w:fldCharType="begin"/>
        </w:r>
        <w:r w:rsidR="0045637B">
          <w:rPr>
            <w:noProof/>
            <w:webHidden/>
          </w:rPr>
          <w:instrText xml:space="preserve"> PAGEREF _Toc70524406 \h </w:instrText>
        </w:r>
        <w:r w:rsidR="0045637B">
          <w:rPr>
            <w:noProof/>
            <w:webHidden/>
          </w:rPr>
        </w:r>
        <w:r w:rsidR="0045637B">
          <w:rPr>
            <w:noProof/>
            <w:webHidden/>
          </w:rPr>
          <w:fldChar w:fldCharType="separate"/>
        </w:r>
        <w:r w:rsidR="0045637B">
          <w:rPr>
            <w:noProof/>
            <w:webHidden/>
          </w:rPr>
          <w:t>21</w:t>
        </w:r>
        <w:r w:rsidR="0045637B">
          <w:rPr>
            <w:noProof/>
            <w:webHidden/>
          </w:rPr>
          <w:fldChar w:fldCharType="end"/>
        </w:r>
      </w:hyperlink>
    </w:p>
    <w:p w14:paraId="22107601" w14:textId="544A78D8" w:rsidR="0045637B" w:rsidRDefault="00CD13A5">
      <w:pPr>
        <w:pStyle w:val="TOC3"/>
        <w:tabs>
          <w:tab w:val="left" w:pos="1200"/>
          <w:tab w:val="right" w:leader="dot" w:pos="10337"/>
        </w:tabs>
        <w:rPr>
          <w:rFonts w:asciiTheme="minorHAnsi" w:eastAsiaTheme="minorEastAsia" w:hAnsiTheme="minorHAnsi" w:cstheme="minorBidi"/>
          <w:noProof/>
          <w:szCs w:val="22"/>
          <w:lang w:eastAsia="en-US"/>
        </w:rPr>
      </w:pPr>
      <w:hyperlink w:anchor="_Toc70524407" w:history="1">
        <w:r w:rsidR="0045637B" w:rsidRPr="00F00C72">
          <w:rPr>
            <w:rStyle w:val="Hyperlink"/>
            <w:noProof/>
          </w:rPr>
          <w:t>3.5.2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Hibernate Session Behavior</w:t>
        </w:r>
        <w:r w:rsidR="0045637B">
          <w:rPr>
            <w:noProof/>
            <w:webHidden/>
          </w:rPr>
          <w:tab/>
        </w:r>
        <w:r w:rsidR="0045637B">
          <w:rPr>
            <w:noProof/>
            <w:webHidden/>
          </w:rPr>
          <w:fldChar w:fldCharType="begin"/>
        </w:r>
        <w:r w:rsidR="0045637B">
          <w:rPr>
            <w:noProof/>
            <w:webHidden/>
          </w:rPr>
          <w:instrText xml:space="preserve"> PAGEREF _Toc70524407 \h </w:instrText>
        </w:r>
        <w:r w:rsidR="0045637B">
          <w:rPr>
            <w:noProof/>
            <w:webHidden/>
          </w:rPr>
        </w:r>
        <w:r w:rsidR="0045637B">
          <w:rPr>
            <w:noProof/>
            <w:webHidden/>
          </w:rPr>
          <w:fldChar w:fldCharType="separate"/>
        </w:r>
        <w:r w:rsidR="0045637B">
          <w:rPr>
            <w:noProof/>
            <w:webHidden/>
          </w:rPr>
          <w:t>23</w:t>
        </w:r>
        <w:r w:rsidR="0045637B">
          <w:rPr>
            <w:noProof/>
            <w:webHidden/>
          </w:rPr>
          <w:fldChar w:fldCharType="end"/>
        </w:r>
      </w:hyperlink>
    </w:p>
    <w:p w14:paraId="6C8BCB78" w14:textId="31F631A7" w:rsidR="0045637B" w:rsidRDefault="00CD13A5">
      <w:pPr>
        <w:pStyle w:val="TOC3"/>
        <w:tabs>
          <w:tab w:val="left" w:pos="1200"/>
          <w:tab w:val="right" w:leader="dot" w:pos="10337"/>
        </w:tabs>
        <w:rPr>
          <w:rFonts w:asciiTheme="minorHAnsi" w:eastAsiaTheme="minorEastAsia" w:hAnsiTheme="minorHAnsi" w:cstheme="minorBidi"/>
          <w:noProof/>
          <w:szCs w:val="22"/>
          <w:lang w:eastAsia="en-US"/>
        </w:rPr>
      </w:pPr>
      <w:hyperlink w:anchor="_Toc70524408" w:history="1">
        <w:r w:rsidR="0045637B" w:rsidRPr="00F00C72">
          <w:rPr>
            <w:rStyle w:val="Hyperlink"/>
            <w:noProof/>
          </w:rPr>
          <w:t>3.5.3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ORM</w:t>
        </w:r>
        <w:r w:rsidR="0045637B">
          <w:rPr>
            <w:noProof/>
            <w:webHidden/>
          </w:rPr>
          <w:tab/>
        </w:r>
        <w:r w:rsidR="0045637B">
          <w:rPr>
            <w:noProof/>
            <w:webHidden/>
          </w:rPr>
          <w:fldChar w:fldCharType="begin"/>
        </w:r>
        <w:r w:rsidR="0045637B">
          <w:rPr>
            <w:noProof/>
            <w:webHidden/>
          </w:rPr>
          <w:instrText xml:space="preserve"> PAGEREF _Toc70524408 \h </w:instrText>
        </w:r>
        <w:r w:rsidR="0045637B">
          <w:rPr>
            <w:noProof/>
            <w:webHidden/>
          </w:rPr>
        </w:r>
        <w:r w:rsidR="0045637B">
          <w:rPr>
            <w:noProof/>
            <w:webHidden/>
          </w:rPr>
          <w:fldChar w:fldCharType="separate"/>
        </w:r>
        <w:r w:rsidR="0045637B">
          <w:rPr>
            <w:noProof/>
            <w:webHidden/>
          </w:rPr>
          <w:t>24</w:t>
        </w:r>
        <w:r w:rsidR="0045637B">
          <w:rPr>
            <w:noProof/>
            <w:webHidden/>
          </w:rPr>
          <w:fldChar w:fldCharType="end"/>
        </w:r>
      </w:hyperlink>
    </w:p>
    <w:p w14:paraId="4A09A2E5" w14:textId="33465C42" w:rsidR="0045637B" w:rsidRDefault="00CD13A5">
      <w:pPr>
        <w:pStyle w:val="TOC3"/>
        <w:tabs>
          <w:tab w:val="left" w:pos="1200"/>
          <w:tab w:val="right" w:leader="dot" w:pos="10337"/>
        </w:tabs>
        <w:rPr>
          <w:rFonts w:asciiTheme="minorHAnsi" w:eastAsiaTheme="minorEastAsia" w:hAnsiTheme="minorHAnsi" w:cstheme="minorBidi"/>
          <w:noProof/>
          <w:szCs w:val="22"/>
          <w:lang w:eastAsia="en-US"/>
        </w:rPr>
      </w:pPr>
      <w:hyperlink w:anchor="_Toc70524409" w:history="1">
        <w:r w:rsidR="0045637B" w:rsidRPr="00F00C72">
          <w:rPr>
            <w:rStyle w:val="Hyperlink"/>
            <w:noProof/>
          </w:rPr>
          <w:t>3.5.4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Reporting</w:t>
        </w:r>
        <w:r w:rsidR="0045637B">
          <w:rPr>
            <w:noProof/>
            <w:webHidden/>
          </w:rPr>
          <w:tab/>
        </w:r>
        <w:r w:rsidR="0045637B">
          <w:rPr>
            <w:noProof/>
            <w:webHidden/>
          </w:rPr>
          <w:fldChar w:fldCharType="begin"/>
        </w:r>
        <w:r w:rsidR="0045637B">
          <w:rPr>
            <w:noProof/>
            <w:webHidden/>
          </w:rPr>
          <w:instrText xml:space="preserve"> PAGEREF _Toc70524409 \h </w:instrText>
        </w:r>
        <w:r w:rsidR="0045637B">
          <w:rPr>
            <w:noProof/>
            <w:webHidden/>
          </w:rPr>
        </w:r>
        <w:r w:rsidR="0045637B">
          <w:rPr>
            <w:noProof/>
            <w:webHidden/>
          </w:rPr>
          <w:fldChar w:fldCharType="separate"/>
        </w:r>
        <w:r w:rsidR="0045637B">
          <w:rPr>
            <w:noProof/>
            <w:webHidden/>
          </w:rPr>
          <w:t>25</w:t>
        </w:r>
        <w:r w:rsidR="0045637B">
          <w:rPr>
            <w:noProof/>
            <w:webHidden/>
          </w:rPr>
          <w:fldChar w:fldCharType="end"/>
        </w:r>
      </w:hyperlink>
    </w:p>
    <w:p w14:paraId="6EBAFF09" w14:textId="5ACAD2DB" w:rsidR="0045637B" w:rsidRDefault="00CD13A5">
      <w:pPr>
        <w:pStyle w:val="TOC3"/>
        <w:tabs>
          <w:tab w:val="left" w:pos="1200"/>
          <w:tab w:val="right" w:leader="dot" w:pos="10337"/>
        </w:tabs>
        <w:rPr>
          <w:rFonts w:asciiTheme="minorHAnsi" w:eastAsiaTheme="minorEastAsia" w:hAnsiTheme="minorHAnsi" w:cstheme="minorBidi"/>
          <w:noProof/>
          <w:szCs w:val="22"/>
          <w:lang w:eastAsia="en-US"/>
        </w:rPr>
      </w:pPr>
      <w:hyperlink w:anchor="_Toc70524410" w:history="1">
        <w:r w:rsidR="0045637B" w:rsidRPr="00F00C72">
          <w:rPr>
            <w:rStyle w:val="Hyperlink"/>
            <w:noProof/>
          </w:rPr>
          <w:t>3.5.5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Auditing</w:t>
        </w:r>
        <w:r w:rsidR="0045637B">
          <w:rPr>
            <w:noProof/>
            <w:webHidden/>
          </w:rPr>
          <w:tab/>
        </w:r>
        <w:r w:rsidR="0045637B">
          <w:rPr>
            <w:noProof/>
            <w:webHidden/>
          </w:rPr>
          <w:fldChar w:fldCharType="begin"/>
        </w:r>
        <w:r w:rsidR="0045637B">
          <w:rPr>
            <w:noProof/>
            <w:webHidden/>
          </w:rPr>
          <w:instrText xml:space="preserve"> PAGEREF _Toc70524410 \h </w:instrText>
        </w:r>
        <w:r w:rsidR="0045637B">
          <w:rPr>
            <w:noProof/>
            <w:webHidden/>
          </w:rPr>
        </w:r>
        <w:r w:rsidR="0045637B">
          <w:rPr>
            <w:noProof/>
            <w:webHidden/>
          </w:rPr>
          <w:fldChar w:fldCharType="separate"/>
        </w:r>
        <w:r w:rsidR="0045637B">
          <w:rPr>
            <w:noProof/>
            <w:webHidden/>
          </w:rPr>
          <w:t>27</w:t>
        </w:r>
        <w:r w:rsidR="0045637B">
          <w:rPr>
            <w:noProof/>
            <w:webHidden/>
          </w:rPr>
          <w:fldChar w:fldCharType="end"/>
        </w:r>
      </w:hyperlink>
    </w:p>
    <w:p w14:paraId="16D6DFED" w14:textId="45DACAAA" w:rsidR="0045637B" w:rsidRDefault="00CD13A5">
      <w:pPr>
        <w:pStyle w:val="TOC2"/>
        <w:tabs>
          <w:tab w:val="left" w:pos="960"/>
          <w:tab w:val="right" w:leader="dot" w:pos="10337"/>
        </w:tabs>
        <w:rPr>
          <w:rFonts w:asciiTheme="minorHAnsi" w:eastAsiaTheme="minorEastAsia" w:hAnsiTheme="minorHAnsi" w:cstheme="minorBidi"/>
          <w:noProof/>
          <w:szCs w:val="22"/>
          <w:lang w:eastAsia="en-US"/>
        </w:rPr>
      </w:pPr>
      <w:hyperlink w:anchor="_Toc70524411" w:history="1">
        <w:r w:rsidR="0045637B" w:rsidRPr="00F00C72">
          <w:rPr>
            <w:rStyle w:val="Hyperlink"/>
            <w:noProof/>
          </w:rPr>
          <w:t>3.6</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Backend Layer - Integration</w:t>
        </w:r>
        <w:r w:rsidR="0045637B">
          <w:rPr>
            <w:noProof/>
            <w:webHidden/>
          </w:rPr>
          <w:tab/>
        </w:r>
        <w:r w:rsidR="0045637B">
          <w:rPr>
            <w:noProof/>
            <w:webHidden/>
          </w:rPr>
          <w:fldChar w:fldCharType="begin"/>
        </w:r>
        <w:r w:rsidR="0045637B">
          <w:rPr>
            <w:noProof/>
            <w:webHidden/>
          </w:rPr>
          <w:instrText xml:space="preserve"> PAGEREF _Toc70524411 \h </w:instrText>
        </w:r>
        <w:r w:rsidR="0045637B">
          <w:rPr>
            <w:noProof/>
            <w:webHidden/>
          </w:rPr>
        </w:r>
        <w:r w:rsidR="0045637B">
          <w:rPr>
            <w:noProof/>
            <w:webHidden/>
          </w:rPr>
          <w:fldChar w:fldCharType="separate"/>
        </w:r>
        <w:r w:rsidR="0045637B">
          <w:rPr>
            <w:noProof/>
            <w:webHidden/>
          </w:rPr>
          <w:t>28</w:t>
        </w:r>
        <w:r w:rsidR="0045637B">
          <w:rPr>
            <w:noProof/>
            <w:webHidden/>
          </w:rPr>
          <w:fldChar w:fldCharType="end"/>
        </w:r>
      </w:hyperlink>
    </w:p>
    <w:p w14:paraId="4C59510D" w14:textId="750490C8" w:rsidR="0045637B" w:rsidRDefault="00CD13A5">
      <w:pPr>
        <w:pStyle w:val="TOC2"/>
        <w:tabs>
          <w:tab w:val="left" w:pos="960"/>
          <w:tab w:val="right" w:leader="dot" w:pos="10337"/>
        </w:tabs>
        <w:rPr>
          <w:rFonts w:asciiTheme="minorHAnsi" w:eastAsiaTheme="minorEastAsia" w:hAnsiTheme="minorHAnsi" w:cstheme="minorBidi"/>
          <w:noProof/>
          <w:szCs w:val="22"/>
          <w:lang w:eastAsia="en-US"/>
        </w:rPr>
      </w:pPr>
      <w:hyperlink w:anchor="_Toc70524412" w:history="1">
        <w:r w:rsidR="0045637B" w:rsidRPr="00F00C72">
          <w:rPr>
            <w:rStyle w:val="Hyperlink"/>
            <w:noProof/>
          </w:rPr>
          <w:t>3.7</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Data Repository Layer</w:t>
        </w:r>
        <w:r w:rsidR="0045637B">
          <w:rPr>
            <w:noProof/>
            <w:webHidden/>
          </w:rPr>
          <w:tab/>
        </w:r>
        <w:r w:rsidR="0045637B">
          <w:rPr>
            <w:noProof/>
            <w:webHidden/>
          </w:rPr>
          <w:fldChar w:fldCharType="begin"/>
        </w:r>
        <w:r w:rsidR="0045637B">
          <w:rPr>
            <w:noProof/>
            <w:webHidden/>
          </w:rPr>
          <w:instrText xml:space="preserve"> PAGEREF _Toc70524412 \h </w:instrText>
        </w:r>
        <w:r w:rsidR="0045637B">
          <w:rPr>
            <w:noProof/>
            <w:webHidden/>
          </w:rPr>
        </w:r>
        <w:r w:rsidR="0045637B">
          <w:rPr>
            <w:noProof/>
            <w:webHidden/>
          </w:rPr>
          <w:fldChar w:fldCharType="separate"/>
        </w:r>
        <w:r w:rsidR="0045637B">
          <w:rPr>
            <w:noProof/>
            <w:webHidden/>
          </w:rPr>
          <w:t>29</w:t>
        </w:r>
        <w:r w:rsidR="0045637B">
          <w:rPr>
            <w:noProof/>
            <w:webHidden/>
          </w:rPr>
          <w:fldChar w:fldCharType="end"/>
        </w:r>
      </w:hyperlink>
    </w:p>
    <w:p w14:paraId="19874447" w14:textId="3F0CD72C" w:rsidR="0045637B" w:rsidRDefault="00CD13A5">
      <w:pPr>
        <w:pStyle w:val="TOC3"/>
        <w:tabs>
          <w:tab w:val="left" w:pos="1200"/>
          <w:tab w:val="right" w:leader="dot" w:pos="10337"/>
        </w:tabs>
        <w:rPr>
          <w:rFonts w:asciiTheme="minorHAnsi" w:eastAsiaTheme="minorEastAsia" w:hAnsiTheme="minorHAnsi" w:cstheme="minorBidi"/>
          <w:noProof/>
          <w:szCs w:val="22"/>
          <w:lang w:eastAsia="en-US"/>
        </w:rPr>
      </w:pPr>
      <w:hyperlink w:anchor="_Toc70524413" w:history="1">
        <w:r w:rsidR="0045637B" w:rsidRPr="00F00C72">
          <w:rPr>
            <w:rStyle w:val="Hyperlink"/>
            <w:noProof/>
          </w:rPr>
          <w:t>3.7.1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Data Types</w:t>
        </w:r>
        <w:r w:rsidR="0045637B">
          <w:rPr>
            <w:noProof/>
            <w:webHidden/>
          </w:rPr>
          <w:tab/>
        </w:r>
        <w:r w:rsidR="0045637B">
          <w:rPr>
            <w:noProof/>
            <w:webHidden/>
          </w:rPr>
          <w:fldChar w:fldCharType="begin"/>
        </w:r>
        <w:r w:rsidR="0045637B">
          <w:rPr>
            <w:noProof/>
            <w:webHidden/>
          </w:rPr>
          <w:instrText xml:space="preserve"> PAGEREF _Toc70524413 \h </w:instrText>
        </w:r>
        <w:r w:rsidR="0045637B">
          <w:rPr>
            <w:noProof/>
            <w:webHidden/>
          </w:rPr>
        </w:r>
        <w:r w:rsidR="0045637B">
          <w:rPr>
            <w:noProof/>
            <w:webHidden/>
          </w:rPr>
          <w:fldChar w:fldCharType="separate"/>
        </w:r>
        <w:r w:rsidR="0045637B">
          <w:rPr>
            <w:noProof/>
            <w:webHidden/>
          </w:rPr>
          <w:t>30</w:t>
        </w:r>
        <w:r w:rsidR="0045637B">
          <w:rPr>
            <w:noProof/>
            <w:webHidden/>
          </w:rPr>
          <w:fldChar w:fldCharType="end"/>
        </w:r>
      </w:hyperlink>
    </w:p>
    <w:p w14:paraId="7553287D" w14:textId="3EAE26BD" w:rsidR="0045637B" w:rsidRDefault="00CD13A5">
      <w:pPr>
        <w:pStyle w:val="TOC3"/>
        <w:tabs>
          <w:tab w:val="left" w:pos="1200"/>
          <w:tab w:val="right" w:leader="dot" w:pos="10337"/>
        </w:tabs>
        <w:rPr>
          <w:rFonts w:asciiTheme="minorHAnsi" w:eastAsiaTheme="minorEastAsia" w:hAnsiTheme="minorHAnsi" w:cstheme="minorBidi"/>
          <w:noProof/>
          <w:szCs w:val="22"/>
          <w:lang w:eastAsia="en-US"/>
        </w:rPr>
      </w:pPr>
      <w:hyperlink w:anchor="_Toc70524414" w:history="1">
        <w:r w:rsidR="0045637B" w:rsidRPr="00F00C72">
          <w:rPr>
            <w:rStyle w:val="Hyperlink"/>
            <w:noProof/>
          </w:rPr>
          <w:t>3.7.2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Table Creation</w:t>
        </w:r>
        <w:r w:rsidR="0045637B">
          <w:rPr>
            <w:noProof/>
            <w:webHidden/>
          </w:rPr>
          <w:tab/>
        </w:r>
        <w:r w:rsidR="0045637B">
          <w:rPr>
            <w:noProof/>
            <w:webHidden/>
          </w:rPr>
          <w:fldChar w:fldCharType="begin"/>
        </w:r>
        <w:r w:rsidR="0045637B">
          <w:rPr>
            <w:noProof/>
            <w:webHidden/>
          </w:rPr>
          <w:instrText xml:space="preserve"> PAGEREF _Toc70524414 \h </w:instrText>
        </w:r>
        <w:r w:rsidR="0045637B">
          <w:rPr>
            <w:noProof/>
            <w:webHidden/>
          </w:rPr>
        </w:r>
        <w:r w:rsidR="0045637B">
          <w:rPr>
            <w:noProof/>
            <w:webHidden/>
          </w:rPr>
          <w:fldChar w:fldCharType="separate"/>
        </w:r>
        <w:r w:rsidR="0045637B">
          <w:rPr>
            <w:noProof/>
            <w:webHidden/>
          </w:rPr>
          <w:t>31</w:t>
        </w:r>
        <w:r w:rsidR="0045637B">
          <w:rPr>
            <w:noProof/>
            <w:webHidden/>
          </w:rPr>
          <w:fldChar w:fldCharType="end"/>
        </w:r>
      </w:hyperlink>
    </w:p>
    <w:p w14:paraId="1245354E" w14:textId="7458CA59" w:rsidR="0045637B" w:rsidRDefault="00CD13A5">
      <w:pPr>
        <w:pStyle w:val="TOC3"/>
        <w:tabs>
          <w:tab w:val="left" w:pos="1200"/>
          <w:tab w:val="right" w:leader="dot" w:pos="10337"/>
        </w:tabs>
        <w:rPr>
          <w:rFonts w:asciiTheme="minorHAnsi" w:eastAsiaTheme="minorEastAsia" w:hAnsiTheme="minorHAnsi" w:cstheme="minorBidi"/>
          <w:noProof/>
          <w:szCs w:val="22"/>
          <w:lang w:eastAsia="en-US"/>
        </w:rPr>
      </w:pPr>
      <w:hyperlink w:anchor="_Toc70524415" w:history="1">
        <w:r w:rsidR="0045637B" w:rsidRPr="00F00C72">
          <w:rPr>
            <w:rStyle w:val="Hyperlink"/>
            <w:noProof/>
          </w:rPr>
          <w:t>3.7.3</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Constraints</w:t>
        </w:r>
        <w:r w:rsidR="0045637B">
          <w:rPr>
            <w:noProof/>
            <w:webHidden/>
          </w:rPr>
          <w:tab/>
        </w:r>
        <w:r w:rsidR="0045637B">
          <w:rPr>
            <w:noProof/>
            <w:webHidden/>
          </w:rPr>
          <w:fldChar w:fldCharType="begin"/>
        </w:r>
        <w:r w:rsidR="0045637B">
          <w:rPr>
            <w:noProof/>
            <w:webHidden/>
          </w:rPr>
          <w:instrText xml:space="preserve"> PAGEREF _Toc70524415 \h </w:instrText>
        </w:r>
        <w:r w:rsidR="0045637B">
          <w:rPr>
            <w:noProof/>
            <w:webHidden/>
          </w:rPr>
        </w:r>
        <w:r w:rsidR="0045637B">
          <w:rPr>
            <w:noProof/>
            <w:webHidden/>
          </w:rPr>
          <w:fldChar w:fldCharType="separate"/>
        </w:r>
        <w:r w:rsidR="0045637B">
          <w:rPr>
            <w:noProof/>
            <w:webHidden/>
          </w:rPr>
          <w:t>32</w:t>
        </w:r>
        <w:r w:rsidR="0045637B">
          <w:rPr>
            <w:noProof/>
            <w:webHidden/>
          </w:rPr>
          <w:fldChar w:fldCharType="end"/>
        </w:r>
      </w:hyperlink>
    </w:p>
    <w:p w14:paraId="041AA86A" w14:textId="6269AA0B" w:rsidR="0045637B" w:rsidRDefault="00CD13A5">
      <w:pPr>
        <w:pStyle w:val="TOC3"/>
        <w:tabs>
          <w:tab w:val="left" w:pos="1200"/>
          <w:tab w:val="right" w:leader="dot" w:pos="10337"/>
        </w:tabs>
        <w:rPr>
          <w:rFonts w:asciiTheme="minorHAnsi" w:eastAsiaTheme="minorEastAsia" w:hAnsiTheme="minorHAnsi" w:cstheme="minorBidi"/>
          <w:noProof/>
          <w:szCs w:val="22"/>
          <w:lang w:eastAsia="en-US"/>
        </w:rPr>
      </w:pPr>
      <w:hyperlink w:anchor="_Toc70524416" w:history="1">
        <w:r w:rsidR="0045637B" w:rsidRPr="00F00C72">
          <w:rPr>
            <w:rStyle w:val="Hyperlink"/>
            <w:noProof/>
          </w:rPr>
          <w:t>3.7.4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DB2 Built-In Scalar Functions</w:t>
        </w:r>
        <w:r w:rsidR="0045637B">
          <w:rPr>
            <w:noProof/>
            <w:webHidden/>
          </w:rPr>
          <w:tab/>
        </w:r>
        <w:r w:rsidR="0045637B">
          <w:rPr>
            <w:noProof/>
            <w:webHidden/>
          </w:rPr>
          <w:fldChar w:fldCharType="begin"/>
        </w:r>
        <w:r w:rsidR="0045637B">
          <w:rPr>
            <w:noProof/>
            <w:webHidden/>
          </w:rPr>
          <w:instrText xml:space="preserve"> PAGEREF _Toc70524416 \h </w:instrText>
        </w:r>
        <w:r w:rsidR="0045637B">
          <w:rPr>
            <w:noProof/>
            <w:webHidden/>
          </w:rPr>
        </w:r>
        <w:r w:rsidR="0045637B">
          <w:rPr>
            <w:noProof/>
            <w:webHidden/>
          </w:rPr>
          <w:fldChar w:fldCharType="separate"/>
        </w:r>
        <w:r w:rsidR="0045637B">
          <w:rPr>
            <w:noProof/>
            <w:webHidden/>
          </w:rPr>
          <w:t>33</w:t>
        </w:r>
        <w:r w:rsidR="0045637B">
          <w:rPr>
            <w:noProof/>
            <w:webHidden/>
          </w:rPr>
          <w:fldChar w:fldCharType="end"/>
        </w:r>
      </w:hyperlink>
    </w:p>
    <w:p w14:paraId="0DBB8B08" w14:textId="5E691CB0" w:rsidR="0045637B" w:rsidRDefault="00CD13A5">
      <w:pPr>
        <w:pStyle w:val="TOC3"/>
        <w:tabs>
          <w:tab w:val="left" w:pos="1200"/>
          <w:tab w:val="right" w:leader="dot" w:pos="10337"/>
        </w:tabs>
        <w:rPr>
          <w:rFonts w:asciiTheme="minorHAnsi" w:eastAsiaTheme="minorEastAsia" w:hAnsiTheme="minorHAnsi" w:cstheme="minorBidi"/>
          <w:noProof/>
          <w:szCs w:val="22"/>
          <w:lang w:eastAsia="en-US"/>
        </w:rPr>
      </w:pPr>
      <w:hyperlink w:anchor="_Toc70524417" w:history="1">
        <w:r w:rsidR="0045637B" w:rsidRPr="00F00C72">
          <w:rPr>
            <w:rStyle w:val="Hyperlink"/>
            <w:noProof/>
          </w:rPr>
          <w:t>3.7.5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DB2 Indexes Creation (DBAs)</w:t>
        </w:r>
        <w:r w:rsidR="0045637B">
          <w:rPr>
            <w:noProof/>
            <w:webHidden/>
          </w:rPr>
          <w:tab/>
        </w:r>
        <w:r w:rsidR="0045637B">
          <w:rPr>
            <w:noProof/>
            <w:webHidden/>
          </w:rPr>
          <w:fldChar w:fldCharType="begin"/>
        </w:r>
        <w:r w:rsidR="0045637B">
          <w:rPr>
            <w:noProof/>
            <w:webHidden/>
          </w:rPr>
          <w:instrText xml:space="preserve"> PAGEREF _Toc70524417 \h </w:instrText>
        </w:r>
        <w:r w:rsidR="0045637B">
          <w:rPr>
            <w:noProof/>
            <w:webHidden/>
          </w:rPr>
        </w:r>
        <w:r w:rsidR="0045637B">
          <w:rPr>
            <w:noProof/>
            <w:webHidden/>
          </w:rPr>
          <w:fldChar w:fldCharType="separate"/>
        </w:r>
        <w:r w:rsidR="0045637B">
          <w:rPr>
            <w:noProof/>
            <w:webHidden/>
          </w:rPr>
          <w:t>34</w:t>
        </w:r>
        <w:r w:rsidR="0045637B">
          <w:rPr>
            <w:noProof/>
            <w:webHidden/>
          </w:rPr>
          <w:fldChar w:fldCharType="end"/>
        </w:r>
      </w:hyperlink>
    </w:p>
    <w:p w14:paraId="6ED15EF0" w14:textId="6F402F6E" w:rsidR="0045637B" w:rsidRDefault="00CD13A5">
      <w:pPr>
        <w:pStyle w:val="TOC2"/>
        <w:tabs>
          <w:tab w:val="left" w:pos="960"/>
          <w:tab w:val="right" w:leader="dot" w:pos="10337"/>
        </w:tabs>
        <w:rPr>
          <w:rFonts w:asciiTheme="minorHAnsi" w:eastAsiaTheme="minorEastAsia" w:hAnsiTheme="minorHAnsi" w:cstheme="minorBidi"/>
          <w:noProof/>
          <w:szCs w:val="22"/>
          <w:lang w:eastAsia="en-US"/>
        </w:rPr>
      </w:pPr>
      <w:hyperlink w:anchor="_Toc70524418" w:history="1">
        <w:r w:rsidR="0045637B" w:rsidRPr="00F00C72">
          <w:rPr>
            <w:rStyle w:val="Hyperlink"/>
            <w:noProof/>
          </w:rPr>
          <w:t>3.8</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Security</w:t>
        </w:r>
        <w:r w:rsidR="0045637B">
          <w:rPr>
            <w:noProof/>
            <w:webHidden/>
          </w:rPr>
          <w:tab/>
        </w:r>
        <w:r w:rsidR="0045637B">
          <w:rPr>
            <w:noProof/>
            <w:webHidden/>
          </w:rPr>
          <w:fldChar w:fldCharType="begin"/>
        </w:r>
        <w:r w:rsidR="0045637B">
          <w:rPr>
            <w:noProof/>
            <w:webHidden/>
          </w:rPr>
          <w:instrText xml:space="preserve"> PAGEREF _Toc70524418 \h </w:instrText>
        </w:r>
        <w:r w:rsidR="0045637B">
          <w:rPr>
            <w:noProof/>
            <w:webHidden/>
          </w:rPr>
        </w:r>
        <w:r w:rsidR="0045637B">
          <w:rPr>
            <w:noProof/>
            <w:webHidden/>
          </w:rPr>
          <w:fldChar w:fldCharType="separate"/>
        </w:r>
        <w:r w:rsidR="0045637B">
          <w:rPr>
            <w:noProof/>
            <w:webHidden/>
          </w:rPr>
          <w:t>35</w:t>
        </w:r>
        <w:r w:rsidR="0045637B">
          <w:rPr>
            <w:noProof/>
            <w:webHidden/>
          </w:rPr>
          <w:fldChar w:fldCharType="end"/>
        </w:r>
      </w:hyperlink>
    </w:p>
    <w:p w14:paraId="7133FD65" w14:textId="5DA1880B" w:rsidR="0045637B" w:rsidRDefault="00CD13A5">
      <w:pPr>
        <w:pStyle w:val="TOC1"/>
        <w:tabs>
          <w:tab w:val="left" w:pos="400"/>
          <w:tab w:val="right" w:leader="dot" w:pos="10337"/>
        </w:tabs>
        <w:rPr>
          <w:rFonts w:asciiTheme="minorHAnsi" w:eastAsiaTheme="minorEastAsia" w:hAnsiTheme="minorHAnsi" w:cstheme="minorBidi"/>
          <w:noProof/>
          <w:szCs w:val="22"/>
          <w:lang w:eastAsia="en-US"/>
        </w:rPr>
      </w:pPr>
      <w:hyperlink w:anchor="_Toc70524419" w:history="1">
        <w:r w:rsidR="0045637B" w:rsidRPr="00F00C72">
          <w:rPr>
            <w:rStyle w:val="Hyperlink"/>
            <w:noProof/>
          </w:rPr>
          <w:t>4</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Project Structure</w:t>
        </w:r>
        <w:r w:rsidR="0045637B">
          <w:rPr>
            <w:noProof/>
            <w:webHidden/>
          </w:rPr>
          <w:tab/>
        </w:r>
        <w:r w:rsidR="0045637B">
          <w:rPr>
            <w:noProof/>
            <w:webHidden/>
          </w:rPr>
          <w:fldChar w:fldCharType="begin"/>
        </w:r>
        <w:r w:rsidR="0045637B">
          <w:rPr>
            <w:noProof/>
            <w:webHidden/>
          </w:rPr>
          <w:instrText xml:space="preserve"> PAGEREF _Toc70524419 \h </w:instrText>
        </w:r>
        <w:r w:rsidR="0045637B">
          <w:rPr>
            <w:noProof/>
            <w:webHidden/>
          </w:rPr>
        </w:r>
        <w:r w:rsidR="0045637B">
          <w:rPr>
            <w:noProof/>
            <w:webHidden/>
          </w:rPr>
          <w:fldChar w:fldCharType="separate"/>
        </w:r>
        <w:r w:rsidR="0045637B">
          <w:rPr>
            <w:noProof/>
            <w:webHidden/>
          </w:rPr>
          <w:t>36</w:t>
        </w:r>
        <w:r w:rsidR="0045637B">
          <w:rPr>
            <w:noProof/>
            <w:webHidden/>
          </w:rPr>
          <w:fldChar w:fldCharType="end"/>
        </w:r>
      </w:hyperlink>
    </w:p>
    <w:p w14:paraId="728CEE38" w14:textId="6ABDB3A1" w:rsidR="0045637B" w:rsidRDefault="00CD13A5">
      <w:pPr>
        <w:pStyle w:val="TOC2"/>
        <w:tabs>
          <w:tab w:val="left" w:pos="960"/>
          <w:tab w:val="right" w:leader="dot" w:pos="10337"/>
        </w:tabs>
        <w:rPr>
          <w:rFonts w:asciiTheme="minorHAnsi" w:eastAsiaTheme="minorEastAsia" w:hAnsiTheme="minorHAnsi" w:cstheme="minorBidi"/>
          <w:noProof/>
          <w:szCs w:val="22"/>
          <w:lang w:eastAsia="en-US"/>
        </w:rPr>
      </w:pPr>
      <w:hyperlink w:anchor="_Toc70524420" w:history="1">
        <w:r w:rsidR="0045637B" w:rsidRPr="00F00C72">
          <w:rPr>
            <w:rStyle w:val="Hyperlink"/>
            <w:noProof/>
          </w:rPr>
          <w:t>4.1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Projects</w:t>
        </w:r>
        <w:r w:rsidR="0045637B" w:rsidRPr="00F00C72">
          <w:rPr>
            <w:rStyle w:val="Hyperlink"/>
            <w:noProof/>
          </w:rPr>
          <w:t xml:space="preserve"> and Packages design</w:t>
        </w:r>
        <w:r w:rsidR="0045637B">
          <w:rPr>
            <w:noProof/>
            <w:webHidden/>
          </w:rPr>
          <w:tab/>
        </w:r>
        <w:r w:rsidR="0045637B">
          <w:rPr>
            <w:noProof/>
            <w:webHidden/>
          </w:rPr>
          <w:fldChar w:fldCharType="begin"/>
        </w:r>
        <w:r w:rsidR="0045637B">
          <w:rPr>
            <w:noProof/>
            <w:webHidden/>
          </w:rPr>
          <w:instrText xml:space="preserve"> PAGEREF _Toc70524420 \h </w:instrText>
        </w:r>
        <w:r w:rsidR="0045637B">
          <w:rPr>
            <w:noProof/>
            <w:webHidden/>
          </w:rPr>
        </w:r>
        <w:r w:rsidR="0045637B">
          <w:rPr>
            <w:noProof/>
            <w:webHidden/>
          </w:rPr>
          <w:fldChar w:fldCharType="separate"/>
        </w:r>
        <w:r w:rsidR="0045637B">
          <w:rPr>
            <w:noProof/>
            <w:webHidden/>
          </w:rPr>
          <w:t>36</w:t>
        </w:r>
        <w:r w:rsidR="0045637B">
          <w:rPr>
            <w:noProof/>
            <w:webHidden/>
          </w:rPr>
          <w:fldChar w:fldCharType="end"/>
        </w:r>
      </w:hyperlink>
    </w:p>
    <w:p w14:paraId="239BD527" w14:textId="764904F6" w:rsidR="0045637B" w:rsidRDefault="00CD13A5">
      <w:pPr>
        <w:pStyle w:val="TOC2"/>
        <w:tabs>
          <w:tab w:val="left" w:pos="960"/>
          <w:tab w:val="right" w:leader="dot" w:pos="10337"/>
        </w:tabs>
        <w:rPr>
          <w:rFonts w:asciiTheme="minorHAnsi" w:eastAsiaTheme="minorEastAsia" w:hAnsiTheme="minorHAnsi" w:cstheme="minorBidi"/>
          <w:noProof/>
          <w:szCs w:val="22"/>
          <w:lang w:eastAsia="en-US"/>
        </w:rPr>
      </w:pPr>
      <w:hyperlink w:anchor="_Toc70524421" w:history="1">
        <w:r w:rsidR="0045637B" w:rsidRPr="00F00C72">
          <w:rPr>
            <w:rStyle w:val="Hyperlink"/>
            <w:noProof/>
          </w:rPr>
          <w:t>4.2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Configuring Projects</w:t>
        </w:r>
        <w:r w:rsidR="0045637B" w:rsidRPr="00F00C72">
          <w:rPr>
            <w:rStyle w:val="Hyperlink"/>
            <w:noProof/>
          </w:rPr>
          <w:t xml:space="preserve"> in Eclipse</w:t>
        </w:r>
        <w:r w:rsidR="0045637B">
          <w:rPr>
            <w:noProof/>
            <w:webHidden/>
          </w:rPr>
          <w:tab/>
        </w:r>
        <w:r w:rsidR="0045637B">
          <w:rPr>
            <w:noProof/>
            <w:webHidden/>
          </w:rPr>
          <w:fldChar w:fldCharType="begin"/>
        </w:r>
        <w:r w:rsidR="0045637B">
          <w:rPr>
            <w:noProof/>
            <w:webHidden/>
          </w:rPr>
          <w:instrText xml:space="preserve"> PAGEREF _Toc70524421 \h </w:instrText>
        </w:r>
        <w:r w:rsidR="0045637B">
          <w:rPr>
            <w:noProof/>
            <w:webHidden/>
          </w:rPr>
        </w:r>
        <w:r w:rsidR="0045637B">
          <w:rPr>
            <w:noProof/>
            <w:webHidden/>
          </w:rPr>
          <w:fldChar w:fldCharType="separate"/>
        </w:r>
        <w:r w:rsidR="0045637B">
          <w:rPr>
            <w:noProof/>
            <w:webHidden/>
          </w:rPr>
          <w:t>37</w:t>
        </w:r>
        <w:r w:rsidR="0045637B">
          <w:rPr>
            <w:noProof/>
            <w:webHidden/>
          </w:rPr>
          <w:fldChar w:fldCharType="end"/>
        </w:r>
      </w:hyperlink>
    </w:p>
    <w:p w14:paraId="2C4D07EB" w14:textId="74C15143" w:rsidR="0045637B" w:rsidRDefault="00CD13A5">
      <w:pPr>
        <w:pStyle w:val="TOC1"/>
        <w:tabs>
          <w:tab w:val="left" w:pos="400"/>
          <w:tab w:val="right" w:leader="dot" w:pos="10337"/>
        </w:tabs>
        <w:rPr>
          <w:rFonts w:asciiTheme="minorHAnsi" w:eastAsiaTheme="minorEastAsia" w:hAnsiTheme="minorHAnsi" w:cstheme="minorBidi"/>
          <w:noProof/>
          <w:szCs w:val="22"/>
          <w:lang w:eastAsia="en-US"/>
        </w:rPr>
      </w:pPr>
      <w:hyperlink w:anchor="_Toc70524422" w:history="1">
        <w:r w:rsidR="0045637B" w:rsidRPr="00F00C72">
          <w:rPr>
            <w:rStyle w:val="Hyperlink"/>
            <w:noProof/>
          </w:rPr>
          <w:t>5</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Version Control Systems</w:t>
        </w:r>
        <w:r w:rsidR="0045637B">
          <w:rPr>
            <w:noProof/>
            <w:webHidden/>
          </w:rPr>
          <w:tab/>
        </w:r>
        <w:r w:rsidR="0045637B">
          <w:rPr>
            <w:noProof/>
            <w:webHidden/>
          </w:rPr>
          <w:fldChar w:fldCharType="begin"/>
        </w:r>
        <w:r w:rsidR="0045637B">
          <w:rPr>
            <w:noProof/>
            <w:webHidden/>
          </w:rPr>
          <w:instrText xml:space="preserve"> PAGEREF _Toc70524422 \h </w:instrText>
        </w:r>
        <w:r w:rsidR="0045637B">
          <w:rPr>
            <w:noProof/>
            <w:webHidden/>
          </w:rPr>
        </w:r>
        <w:r w:rsidR="0045637B">
          <w:rPr>
            <w:noProof/>
            <w:webHidden/>
          </w:rPr>
          <w:fldChar w:fldCharType="separate"/>
        </w:r>
        <w:r w:rsidR="0045637B">
          <w:rPr>
            <w:noProof/>
            <w:webHidden/>
          </w:rPr>
          <w:t>38</w:t>
        </w:r>
        <w:r w:rsidR="0045637B">
          <w:rPr>
            <w:noProof/>
            <w:webHidden/>
          </w:rPr>
          <w:fldChar w:fldCharType="end"/>
        </w:r>
      </w:hyperlink>
    </w:p>
    <w:p w14:paraId="2235988A" w14:textId="30A06DAB" w:rsidR="0045637B" w:rsidRDefault="00CD13A5">
      <w:pPr>
        <w:pStyle w:val="TOC2"/>
        <w:tabs>
          <w:tab w:val="left" w:pos="960"/>
          <w:tab w:val="right" w:leader="dot" w:pos="10337"/>
        </w:tabs>
        <w:rPr>
          <w:rFonts w:asciiTheme="minorHAnsi" w:eastAsiaTheme="minorEastAsia" w:hAnsiTheme="minorHAnsi" w:cstheme="minorBidi"/>
          <w:noProof/>
          <w:szCs w:val="22"/>
          <w:lang w:eastAsia="en-US"/>
        </w:rPr>
      </w:pPr>
      <w:hyperlink w:anchor="_Toc70524423" w:history="1">
        <w:r w:rsidR="0045637B" w:rsidRPr="00F00C72">
          <w:rPr>
            <w:rStyle w:val="Hyperlink"/>
            <w:noProof/>
          </w:rPr>
          <w:t>5.1</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SVN</w:t>
        </w:r>
        <w:r w:rsidR="0045637B">
          <w:rPr>
            <w:noProof/>
            <w:webHidden/>
          </w:rPr>
          <w:tab/>
        </w:r>
        <w:r w:rsidR="0045637B">
          <w:rPr>
            <w:noProof/>
            <w:webHidden/>
          </w:rPr>
          <w:fldChar w:fldCharType="begin"/>
        </w:r>
        <w:r w:rsidR="0045637B">
          <w:rPr>
            <w:noProof/>
            <w:webHidden/>
          </w:rPr>
          <w:instrText xml:space="preserve"> PAGEREF _Toc70524423 \h </w:instrText>
        </w:r>
        <w:r w:rsidR="0045637B">
          <w:rPr>
            <w:noProof/>
            <w:webHidden/>
          </w:rPr>
        </w:r>
        <w:r w:rsidR="0045637B">
          <w:rPr>
            <w:noProof/>
            <w:webHidden/>
          </w:rPr>
          <w:fldChar w:fldCharType="separate"/>
        </w:r>
        <w:r w:rsidR="0045637B">
          <w:rPr>
            <w:noProof/>
            <w:webHidden/>
          </w:rPr>
          <w:t>38</w:t>
        </w:r>
        <w:r w:rsidR="0045637B">
          <w:rPr>
            <w:noProof/>
            <w:webHidden/>
          </w:rPr>
          <w:fldChar w:fldCharType="end"/>
        </w:r>
      </w:hyperlink>
    </w:p>
    <w:p w14:paraId="7D29BB9F" w14:textId="044CE277" w:rsidR="0045637B" w:rsidRDefault="00CD13A5">
      <w:pPr>
        <w:pStyle w:val="TOC2"/>
        <w:tabs>
          <w:tab w:val="left" w:pos="960"/>
          <w:tab w:val="right" w:leader="dot" w:pos="10337"/>
        </w:tabs>
        <w:rPr>
          <w:rFonts w:asciiTheme="minorHAnsi" w:eastAsiaTheme="minorEastAsia" w:hAnsiTheme="minorHAnsi" w:cstheme="minorBidi"/>
          <w:noProof/>
          <w:szCs w:val="22"/>
          <w:lang w:eastAsia="en-US"/>
        </w:rPr>
      </w:pPr>
      <w:hyperlink w:anchor="_Toc70524424" w:history="1">
        <w:r w:rsidR="0045637B" w:rsidRPr="00F00C72">
          <w:rPr>
            <w:rStyle w:val="Hyperlink"/>
            <w:noProof/>
          </w:rPr>
          <w:t>5.2</w:t>
        </w:r>
        <w:r w:rsidR="0045637B">
          <w:rPr>
            <w:rFonts w:asciiTheme="minorHAnsi" w:eastAsiaTheme="minorEastAsia" w:hAnsiTheme="minorHAnsi" w:cstheme="minorBidi"/>
            <w:noProof/>
            <w:szCs w:val="22"/>
            <w:lang w:eastAsia="en-US"/>
          </w:rPr>
          <w:tab/>
        </w:r>
        <w:r w:rsidR="0045637B" w:rsidRPr="00F00C72">
          <w:rPr>
            <w:rStyle w:val="Hyperlink"/>
            <w:rFonts w:asciiTheme="minorBidi" w:hAnsiTheme="minorBidi"/>
            <w:noProof/>
          </w:rPr>
          <w:t>Git</w:t>
        </w:r>
        <w:r w:rsidR="0045637B">
          <w:rPr>
            <w:noProof/>
            <w:webHidden/>
          </w:rPr>
          <w:tab/>
        </w:r>
        <w:r w:rsidR="0045637B">
          <w:rPr>
            <w:noProof/>
            <w:webHidden/>
          </w:rPr>
          <w:fldChar w:fldCharType="begin"/>
        </w:r>
        <w:r w:rsidR="0045637B">
          <w:rPr>
            <w:noProof/>
            <w:webHidden/>
          </w:rPr>
          <w:instrText xml:space="preserve"> PAGEREF _Toc70524424 \h </w:instrText>
        </w:r>
        <w:r w:rsidR="0045637B">
          <w:rPr>
            <w:noProof/>
            <w:webHidden/>
          </w:rPr>
        </w:r>
        <w:r w:rsidR="0045637B">
          <w:rPr>
            <w:noProof/>
            <w:webHidden/>
          </w:rPr>
          <w:fldChar w:fldCharType="separate"/>
        </w:r>
        <w:r w:rsidR="0045637B">
          <w:rPr>
            <w:noProof/>
            <w:webHidden/>
          </w:rPr>
          <w:t>39</w:t>
        </w:r>
        <w:r w:rsidR="0045637B">
          <w:rPr>
            <w:noProof/>
            <w:webHidden/>
          </w:rPr>
          <w:fldChar w:fldCharType="end"/>
        </w:r>
      </w:hyperlink>
    </w:p>
    <w:p w14:paraId="450FCCA1" w14:textId="1EC8F6BB" w:rsidR="0045637B" w:rsidRDefault="00CD13A5">
      <w:pPr>
        <w:pStyle w:val="TOC1"/>
        <w:tabs>
          <w:tab w:val="right" w:leader="dot" w:pos="10337"/>
        </w:tabs>
        <w:rPr>
          <w:rFonts w:asciiTheme="minorHAnsi" w:eastAsiaTheme="minorEastAsia" w:hAnsiTheme="minorHAnsi" w:cstheme="minorBidi"/>
          <w:noProof/>
          <w:szCs w:val="22"/>
          <w:lang w:eastAsia="en-US"/>
        </w:rPr>
      </w:pPr>
      <w:hyperlink w:anchor="_Toc70524425" w:history="1">
        <w:r w:rsidR="0045637B" w:rsidRPr="00F00C72">
          <w:rPr>
            <w:rStyle w:val="Hyperlink"/>
            <w:rFonts w:asciiTheme="minorBidi" w:hAnsiTheme="minorBidi"/>
            <w:noProof/>
          </w:rPr>
          <w:t>Appendix A: Installation Guide JDK11 – WebLogic 14c</w:t>
        </w:r>
        <w:r w:rsidR="0045637B">
          <w:rPr>
            <w:noProof/>
            <w:webHidden/>
          </w:rPr>
          <w:tab/>
        </w:r>
        <w:r w:rsidR="0045637B">
          <w:rPr>
            <w:noProof/>
            <w:webHidden/>
          </w:rPr>
          <w:fldChar w:fldCharType="begin"/>
        </w:r>
        <w:r w:rsidR="0045637B">
          <w:rPr>
            <w:noProof/>
            <w:webHidden/>
          </w:rPr>
          <w:instrText xml:space="preserve"> PAGEREF _Toc70524425 \h </w:instrText>
        </w:r>
        <w:r w:rsidR="0045637B">
          <w:rPr>
            <w:noProof/>
            <w:webHidden/>
          </w:rPr>
        </w:r>
        <w:r w:rsidR="0045637B">
          <w:rPr>
            <w:noProof/>
            <w:webHidden/>
          </w:rPr>
          <w:fldChar w:fldCharType="separate"/>
        </w:r>
        <w:r w:rsidR="0045637B">
          <w:rPr>
            <w:noProof/>
            <w:webHidden/>
          </w:rPr>
          <w:t>40</w:t>
        </w:r>
        <w:r w:rsidR="0045637B">
          <w:rPr>
            <w:noProof/>
            <w:webHidden/>
          </w:rPr>
          <w:fldChar w:fldCharType="end"/>
        </w:r>
      </w:hyperlink>
    </w:p>
    <w:p w14:paraId="0A2A1EB9" w14:textId="36824934" w:rsidR="0045637B" w:rsidRDefault="00CD13A5">
      <w:pPr>
        <w:pStyle w:val="TOC2"/>
        <w:tabs>
          <w:tab w:val="right" w:leader="dot" w:pos="10337"/>
        </w:tabs>
        <w:rPr>
          <w:rFonts w:asciiTheme="minorHAnsi" w:eastAsiaTheme="minorEastAsia" w:hAnsiTheme="minorHAnsi" w:cstheme="minorBidi"/>
          <w:noProof/>
          <w:szCs w:val="22"/>
          <w:lang w:eastAsia="en-US"/>
        </w:rPr>
      </w:pPr>
      <w:hyperlink w:anchor="_Toc70524426" w:history="1">
        <w:r w:rsidR="0045637B" w:rsidRPr="00F00C72">
          <w:rPr>
            <w:rStyle w:val="Hyperlink"/>
            <w:rFonts w:asciiTheme="minorBidi" w:hAnsiTheme="minorBidi"/>
            <w:noProof/>
          </w:rPr>
          <w:t>A.1 JDK 11.0.10 LTS</w:t>
        </w:r>
        <w:r w:rsidR="0045637B">
          <w:rPr>
            <w:noProof/>
            <w:webHidden/>
          </w:rPr>
          <w:tab/>
        </w:r>
        <w:r w:rsidR="0045637B">
          <w:rPr>
            <w:noProof/>
            <w:webHidden/>
          </w:rPr>
          <w:fldChar w:fldCharType="begin"/>
        </w:r>
        <w:r w:rsidR="0045637B">
          <w:rPr>
            <w:noProof/>
            <w:webHidden/>
          </w:rPr>
          <w:instrText xml:space="preserve"> PAGEREF _Toc70524426 \h </w:instrText>
        </w:r>
        <w:r w:rsidR="0045637B">
          <w:rPr>
            <w:noProof/>
            <w:webHidden/>
          </w:rPr>
        </w:r>
        <w:r w:rsidR="0045637B">
          <w:rPr>
            <w:noProof/>
            <w:webHidden/>
          </w:rPr>
          <w:fldChar w:fldCharType="separate"/>
        </w:r>
        <w:r w:rsidR="0045637B">
          <w:rPr>
            <w:noProof/>
            <w:webHidden/>
          </w:rPr>
          <w:t>40</w:t>
        </w:r>
        <w:r w:rsidR="0045637B">
          <w:rPr>
            <w:noProof/>
            <w:webHidden/>
          </w:rPr>
          <w:fldChar w:fldCharType="end"/>
        </w:r>
      </w:hyperlink>
    </w:p>
    <w:p w14:paraId="0CE957B5" w14:textId="654727D7" w:rsidR="0045637B" w:rsidRDefault="00CD13A5">
      <w:pPr>
        <w:pStyle w:val="TOC2"/>
        <w:tabs>
          <w:tab w:val="right" w:leader="dot" w:pos="10337"/>
        </w:tabs>
        <w:rPr>
          <w:rFonts w:asciiTheme="minorHAnsi" w:eastAsiaTheme="minorEastAsia" w:hAnsiTheme="minorHAnsi" w:cstheme="minorBidi"/>
          <w:noProof/>
          <w:szCs w:val="22"/>
          <w:lang w:eastAsia="en-US"/>
        </w:rPr>
      </w:pPr>
      <w:hyperlink w:anchor="_Toc70524427" w:history="1">
        <w:r w:rsidR="0045637B" w:rsidRPr="00F00C72">
          <w:rPr>
            <w:rStyle w:val="Hyperlink"/>
            <w:noProof/>
          </w:rPr>
          <w:t>A.2 WLS 14.1.1.0.0</w:t>
        </w:r>
        <w:r w:rsidR="0045637B">
          <w:rPr>
            <w:noProof/>
            <w:webHidden/>
          </w:rPr>
          <w:tab/>
        </w:r>
        <w:r w:rsidR="0045637B">
          <w:rPr>
            <w:noProof/>
            <w:webHidden/>
          </w:rPr>
          <w:fldChar w:fldCharType="begin"/>
        </w:r>
        <w:r w:rsidR="0045637B">
          <w:rPr>
            <w:noProof/>
            <w:webHidden/>
          </w:rPr>
          <w:instrText xml:space="preserve"> PAGEREF _Toc70524427 \h </w:instrText>
        </w:r>
        <w:r w:rsidR="0045637B">
          <w:rPr>
            <w:noProof/>
            <w:webHidden/>
          </w:rPr>
        </w:r>
        <w:r w:rsidR="0045637B">
          <w:rPr>
            <w:noProof/>
            <w:webHidden/>
          </w:rPr>
          <w:fldChar w:fldCharType="separate"/>
        </w:r>
        <w:r w:rsidR="0045637B">
          <w:rPr>
            <w:noProof/>
            <w:webHidden/>
          </w:rPr>
          <w:t>40</w:t>
        </w:r>
        <w:r w:rsidR="0045637B">
          <w:rPr>
            <w:noProof/>
            <w:webHidden/>
          </w:rPr>
          <w:fldChar w:fldCharType="end"/>
        </w:r>
      </w:hyperlink>
    </w:p>
    <w:p w14:paraId="6ED66C94" w14:textId="1E6247D1" w:rsidR="0045637B" w:rsidRDefault="00CD13A5">
      <w:pPr>
        <w:pStyle w:val="TOC2"/>
        <w:tabs>
          <w:tab w:val="right" w:leader="dot" w:pos="10337"/>
        </w:tabs>
        <w:rPr>
          <w:rFonts w:asciiTheme="minorHAnsi" w:eastAsiaTheme="minorEastAsia" w:hAnsiTheme="minorHAnsi" w:cstheme="minorBidi"/>
          <w:noProof/>
          <w:szCs w:val="22"/>
          <w:lang w:eastAsia="en-US"/>
        </w:rPr>
      </w:pPr>
      <w:hyperlink w:anchor="_Toc70524428" w:history="1">
        <w:r w:rsidR="0045637B" w:rsidRPr="00F00C72">
          <w:rPr>
            <w:rStyle w:val="Hyperlink"/>
            <w:rFonts w:asciiTheme="minorBidi" w:hAnsiTheme="minorBidi"/>
            <w:noProof/>
          </w:rPr>
          <w:t>A.3 Eclipse 2020-06</w:t>
        </w:r>
        <w:r w:rsidR="0045637B">
          <w:rPr>
            <w:noProof/>
            <w:webHidden/>
          </w:rPr>
          <w:tab/>
        </w:r>
        <w:r w:rsidR="0045637B">
          <w:rPr>
            <w:noProof/>
            <w:webHidden/>
          </w:rPr>
          <w:fldChar w:fldCharType="begin"/>
        </w:r>
        <w:r w:rsidR="0045637B">
          <w:rPr>
            <w:noProof/>
            <w:webHidden/>
          </w:rPr>
          <w:instrText xml:space="preserve"> PAGEREF _Toc70524428 \h </w:instrText>
        </w:r>
        <w:r w:rsidR="0045637B">
          <w:rPr>
            <w:noProof/>
            <w:webHidden/>
          </w:rPr>
        </w:r>
        <w:r w:rsidR="0045637B">
          <w:rPr>
            <w:noProof/>
            <w:webHidden/>
          </w:rPr>
          <w:fldChar w:fldCharType="separate"/>
        </w:r>
        <w:r w:rsidR="0045637B">
          <w:rPr>
            <w:noProof/>
            <w:webHidden/>
          </w:rPr>
          <w:t>41</w:t>
        </w:r>
        <w:r w:rsidR="0045637B">
          <w:rPr>
            <w:noProof/>
            <w:webHidden/>
          </w:rPr>
          <w:fldChar w:fldCharType="end"/>
        </w:r>
      </w:hyperlink>
    </w:p>
    <w:p w14:paraId="331061F4" w14:textId="664AF03F" w:rsidR="0045637B" w:rsidRDefault="00CD13A5">
      <w:pPr>
        <w:pStyle w:val="TOC1"/>
        <w:tabs>
          <w:tab w:val="right" w:leader="dot" w:pos="10337"/>
        </w:tabs>
        <w:rPr>
          <w:rFonts w:asciiTheme="minorHAnsi" w:eastAsiaTheme="minorEastAsia" w:hAnsiTheme="minorHAnsi" w:cstheme="minorBidi"/>
          <w:noProof/>
          <w:szCs w:val="22"/>
          <w:lang w:eastAsia="en-US"/>
        </w:rPr>
      </w:pPr>
      <w:hyperlink w:anchor="_Toc70524429" w:history="1">
        <w:r w:rsidR="0045637B" w:rsidRPr="00F00C72">
          <w:rPr>
            <w:rStyle w:val="Hyperlink"/>
            <w:rFonts w:asciiTheme="minorBidi" w:hAnsiTheme="minorBidi"/>
            <w:noProof/>
          </w:rPr>
          <w:t>Appendix B: WAS and DB2</w:t>
        </w:r>
        <w:r w:rsidR="0045637B">
          <w:rPr>
            <w:noProof/>
            <w:webHidden/>
          </w:rPr>
          <w:tab/>
        </w:r>
        <w:r w:rsidR="0045637B">
          <w:rPr>
            <w:noProof/>
            <w:webHidden/>
          </w:rPr>
          <w:fldChar w:fldCharType="begin"/>
        </w:r>
        <w:r w:rsidR="0045637B">
          <w:rPr>
            <w:noProof/>
            <w:webHidden/>
          </w:rPr>
          <w:instrText xml:space="preserve"> PAGEREF _Toc70524429 \h </w:instrText>
        </w:r>
        <w:r w:rsidR="0045637B">
          <w:rPr>
            <w:noProof/>
            <w:webHidden/>
          </w:rPr>
        </w:r>
        <w:r w:rsidR="0045637B">
          <w:rPr>
            <w:noProof/>
            <w:webHidden/>
          </w:rPr>
          <w:fldChar w:fldCharType="separate"/>
        </w:r>
        <w:r w:rsidR="0045637B">
          <w:rPr>
            <w:noProof/>
            <w:webHidden/>
          </w:rPr>
          <w:t>42</w:t>
        </w:r>
        <w:r w:rsidR="0045637B">
          <w:rPr>
            <w:noProof/>
            <w:webHidden/>
          </w:rPr>
          <w:fldChar w:fldCharType="end"/>
        </w:r>
      </w:hyperlink>
    </w:p>
    <w:p w14:paraId="168A8E9B" w14:textId="5F743BA4" w:rsidR="0045637B" w:rsidRDefault="00CD13A5">
      <w:pPr>
        <w:pStyle w:val="TOC2"/>
        <w:tabs>
          <w:tab w:val="right" w:leader="dot" w:pos="10337"/>
        </w:tabs>
        <w:rPr>
          <w:rFonts w:asciiTheme="minorHAnsi" w:eastAsiaTheme="minorEastAsia" w:hAnsiTheme="minorHAnsi" w:cstheme="minorBidi"/>
          <w:noProof/>
          <w:szCs w:val="22"/>
          <w:lang w:eastAsia="en-US"/>
        </w:rPr>
      </w:pPr>
      <w:hyperlink w:anchor="_Toc70524430" w:history="1">
        <w:r w:rsidR="0045637B" w:rsidRPr="00F00C72">
          <w:rPr>
            <w:rStyle w:val="Hyperlink"/>
            <w:rFonts w:asciiTheme="minorBidi" w:hAnsiTheme="minorBidi"/>
            <w:noProof/>
          </w:rPr>
          <w:t>B.1 IBM Installation Manager</w:t>
        </w:r>
        <w:r w:rsidR="0045637B">
          <w:rPr>
            <w:noProof/>
            <w:webHidden/>
          </w:rPr>
          <w:tab/>
        </w:r>
        <w:r w:rsidR="0045637B">
          <w:rPr>
            <w:noProof/>
            <w:webHidden/>
          </w:rPr>
          <w:fldChar w:fldCharType="begin"/>
        </w:r>
        <w:r w:rsidR="0045637B">
          <w:rPr>
            <w:noProof/>
            <w:webHidden/>
          </w:rPr>
          <w:instrText xml:space="preserve"> PAGEREF _Toc70524430 \h </w:instrText>
        </w:r>
        <w:r w:rsidR="0045637B">
          <w:rPr>
            <w:noProof/>
            <w:webHidden/>
          </w:rPr>
        </w:r>
        <w:r w:rsidR="0045637B">
          <w:rPr>
            <w:noProof/>
            <w:webHidden/>
          </w:rPr>
          <w:fldChar w:fldCharType="separate"/>
        </w:r>
        <w:r w:rsidR="0045637B">
          <w:rPr>
            <w:noProof/>
            <w:webHidden/>
          </w:rPr>
          <w:t>42</w:t>
        </w:r>
        <w:r w:rsidR="0045637B">
          <w:rPr>
            <w:noProof/>
            <w:webHidden/>
          </w:rPr>
          <w:fldChar w:fldCharType="end"/>
        </w:r>
      </w:hyperlink>
    </w:p>
    <w:p w14:paraId="5C8D964A" w14:textId="57A2DE5F" w:rsidR="0045637B" w:rsidRDefault="00CD13A5">
      <w:pPr>
        <w:pStyle w:val="TOC2"/>
        <w:tabs>
          <w:tab w:val="right" w:leader="dot" w:pos="10337"/>
        </w:tabs>
        <w:rPr>
          <w:rFonts w:asciiTheme="minorHAnsi" w:eastAsiaTheme="minorEastAsia" w:hAnsiTheme="minorHAnsi" w:cstheme="minorBidi"/>
          <w:noProof/>
          <w:szCs w:val="22"/>
          <w:lang w:eastAsia="en-US"/>
        </w:rPr>
      </w:pPr>
      <w:hyperlink w:anchor="_Toc70524431" w:history="1">
        <w:r w:rsidR="0045637B" w:rsidRPr="00F00C72">
          <w:rPr>
            <w:rStyle w:val="Hyperlink"/>
            <w:rFonts w:asciiTheme="minorBidi" w:hAnsiTheme="minorBidi"/>
            <w:noProof/>
          </w:rPr>
          <w:t>B.2 IBM SDK and WAS</w:t>
        </w:r>
        <w:r w:rsidR="0045637B">
          <w:rPr>
            <w:noProof/>
            <w:webHidden/>
          </w:rPr>
          <w:tab/>
        </w:r>
        <w:r w:rsidR="0045637B">
          <w:rPr>
            <w:noProof/>
            <w:webHidden/>
          </w:rPr>
          <w:fldChar w:fldCharType="begin"/>
        </w:r>
        <w:r w:rsidR="0045637B">
          <w:rPr>
            <w:noProof/>
            <w:webHidden/>
          </w:rPr>
          <w:instrText xml:space="preserve"> PAGEREF _Toc70524431 \h </w:instrText>
        </w:r>
        <w:r w:rsidR="0045637B">
          <w:rPr>
            <w:noProof/>
            <w:webHidden/>
          </w:rPr>
        </w:r>
        <w:r w:rsidR="0045637B">
          <w:rPr>
            <w:noProof/>
            <w:webHidden/>
          </w:rPr>
          <w:fldChar w:fldCharType="separate"/>
        </w:r>
        <w:r w:rsidR="0045637B">
          <w:rPr>
            <w:noProof/>
            <w:webHidden/>
          </w:rPr>
          <w:t>43</w:t>
        </w:r>
        <w:r w:rsidR="0045637B">
          <w:rPr>
            <w:noProof/>
            <w:webHidden/>
          </w:rPr>
          <w:fldChar w:fldCharType="end"/>
        </w:r>
      </w:hyperlink>
    </w:p>
    <w:p w14:paraId="3ECB87C0" w14:textId="00EAF969" w:rsidR="0045637B" w:rsidRDefault="00CD13A5">
      <w:pPr>
        <w:pStyle w:val="TOC3"/>
        <w:tabs>
          <w:tab w:val="right" w:leader="dot" w:pos="10337"/>
        </w:tabs>
        <w:rPr>
          <w:rFonts w:asciiTheme="minorHAnsi" w:eastAsiaTheme="minorEastAsia" w:hAnsiTheme="minorHAnsi" w:cstheme="minorBidi"/>
          <w:noProof/>
          <w:szCs w:val="22"/>
          <w:lang w:eastAsia="en-US"/>
        </w:rPr>
      </w:pPr>
      <w:hyperlink w:anchor="_Toc70524432" w:history="1">
        <w:r w:rsidR="0045637B" w:rsidRPr="00F00C72">
          <w:rPr>
            <w:rStyle w:val="Hyperlink"/>
            <w:rFonts w:asciiTheme="minorBidi" w:hAnsiTheme="minorBidi"/>
            <w:noProof/>
          </w:rPr>
          <w:t>B.2.1 Install IBM SDK and WAS</w:t>
        </w:r>
        <w:r w:rsidR="0045637B">
          <w:rPr>
            <w:noProof/>
            <w:webHidden/>
          </w:rPr>
          <w:tab/>
        </w:r>
        <w:r w:rsidR="0045637B">
          <w:rPr>
            <w:noProof/>
            <w:webHidden/>
          </w:rPr>
          <w:fldChar w:fldCharType="begin"/>
        </w:r>
        <w:r w:rsidR="0045637B">
          <w:rPr>
            <w:noProof/>
            <w:webHidden/>
          </w:rPr>
          <w:instrText xml:space="preserve"> PAGEREF _Toc70524432 \h </w:instrText>
        </w:r>
        <w:r w:rsidR="0045637B">
          <w:rPr>
            <w:noProof/>
            <w:webHidden/>
          </w:rPr>
        </w:r>
        <w:r w:rsidR="0045637B">
          <w:rPr>
            <w:noProof/>
            <w:webHidden/>
          </w:rPr>
          <w:fldChar w:fldCharType="separate"/>
        </w:r>
        <w:r w:rsidR="0045637B">
          <w:rPr>
            <w:noProof/>
            <w:webHidden/>
          </w:rPr>
          <w:t>44</w:t>
        </w:r>
        <w:r w:rsidR="0045637B">
          <w:rPr>
            <w:noProof/>
            <w:webHidden/>
          </w:rPr>
          <w:fldChar w:fldCharType="end"/>
        </w:r>
      </w:hyperlink>
    </w:p>
    <w:p w14:paraId="212395B0" w14:textId="737E42BE" w:rsidR="0045637B" w:rsidRDefault="00CD13A5">
      <w:pPr>
        <w:pStyle w:val="TOC3"/>
        <w:tabs>
          <w:tab w:val="right" w:leader="dot" w:pos="10337"/>
        </w:tabs>
        <w:rPr>
          <w:rFonts w:asciiTheme="minorHAnsi" w:eastAsiaTheme="minorEastAsia" w:hAnsiTheme="minorHAnsi" w:cstheme="minorBidi"/>
          <w:noProof/>
          <w:szCs w:val="22"/>
          <w:lang w:eastAsia="en-US"/>
        </w:rPr>
      </w:pPr>
      <w:hyperlink w:anchor="_Toc70524433" w:history="1">
        <w:r w:rsidR="0045637B" w:rsidRPr="00F00C72">
          <w:rPr>
            <w:rStyle w:val="Hyperlink"/>
            <w:rFonts w:asciiTheme="minorBidi" w:hAnsiTheme="minorBidi"/>
            <w:noProof/>
          </w:rPr>
          <w:t>B.2.2 Create a Profile</w:t>
        </w:r>
        <w:r w:rsidR="0045637B">
          <w:rPr>
            <w:noProof/>
            <w:webHidden/>
          </w:rPr>
          <w:tab/>
        </w:r>
        <w:r w:rsidR="0045637B">
          <w:rPr>
            <w:noProof/>
            <w:webHidden/>
          </w:rPr>
          <w:fldChar w:fldCharType="begin"/>
        </w:r>
        <w:r w:rsidR="0045637B">
          <w:rPr>
            <w:noProof/>
            <w:webHidden/>
          </w:rPr>
          <w:instrText xml:space="preserve"> PAGEREF _Toc70524433 \h </w:instrText>
        </w:r>
        <w:r w:rsidR="0045637B">
          <w:rPr>
            <w:noProof/>
            <w:webHidden/>
          </w:rPr>
        </w:r>
        <w:r w:rsidR="0045637B">
          <w:rPr>
            <w:noProof/>
            <w:webHidden/>
          </w:rPr>
          <w:fldChar w:fldCharType="separate"/>
        </w:r>
        <w:r w:rsidR="0045637B">
          <w:rPr>
            <w:noProof/>
            <w:webHidden/>
          </w:rPr>
          <w:t>46</w:t>
        </w:r>
        <w:r w:rsidR="0045637B">
          <w:rPr>
            <w:noProof/>
            <w:webHidden/>
          </w:rPr>
          <w:fldChar w:fldCharType="end"/>
        </w:r>
      </w:hyperlink>
    </w:p>
    <w:p w14:paraId="6D32389B" w14:textId="611DD0DA" w:rsidR="0045637B" w:rsidRDefault="00CD13A5">
      <w:pPr>
        <w:pStyle w:val="TOC3"/>
        <w:tabs>
          <w:tab w:val="right" w:leader="dot" w:pos="10337"/>
        </w:tabs>
        <w:rPr>
          <w:rFonts w:asciiTheme="minorHAnsi" w:eastAsiaTheme="minorEastAsia" w:hAnsiTheme="minorHAnsi" w:cstheme="minorBidi"/>
          <w:noProof/>
          <w:szCs w:val="22"/>
          <w:lang w:eastAsia="en-US"/>
        </w:rPr>
      </w:pPr>
      <w:hyperlink w:anchor="_Toc70524434" w:history="1">
        <w:r w:rsidR="0045637B" w:rsidRPr="00F00C72">
          <w:rPr>
            <w:rStyle w:val="Hyperlink"/>
            <w:rFonts w:asciiTheme="minorBidi" w:hAnsiTheme="minorBidi"/>
            <w:noProof/>
          </w:rPr>
          <w:t>B.2.3 Data Source</w:t>
        </w:r>
        <w:r w:rsidR="0045637B">
          <w:rPr>
            <w:noProof/>
            <w:webHidden/>
          </w:rPr>
          <w:tab/>
        </w:r>
        <w:r w:rsidR="0045637B">
          <w:rPr>
            <w:noProof/>
            <w:webHidden/>
          </w:rPr>
          <w:fldChar w:fldCharType="begin"/>
        </w:r>
        <w:r w:rsidR="0045637B">
          <w:rPr>
            <w:noProof/>
            <w:webHidden/>
          </w:rPr>
          <w:instrText xml:space="preserve"> PAGEREF _Toc70524434 \h </w:instrText>
        </w:r>
        <w:r w:rsidR="0045637B">
          <w:rPr>
            <w:noProof/>
            <w:webHidden/>
          </w:rPr>
        </w:r>
        <w:r w:rsidR="0045637B">
          <w:rPr>
            <w:noProof/>
            <w:webHidden/>
          </w:rPr>
          <w:fldChar w:fldCharType="separate"/>
        </w:r>
        <w:r w:rsidR="0045637B">
          <w:rPr>
            <w:noProof/>
            <w:webHidden/>
          </w:rPr>
          <w:t>53</w:t>
        </w:r>
        <w:r w:rsidR="0045637B">
          <w:rPr>
            <w:noProof/>
            <w:webHidden/>
          </w:rPr>
          <w:fldChar w:fldCharType="end"/>
        </w:r>
      </w:hyperlink>
    </w:p>
    <w:p w14:paraId="3AB290F0" w14:textId="22BDCA44" w:rsidR="0045637B" w:rsidRDefault="00CD13A5">
      <w:pPr>
        <w:pStyle w:val="TOC3"/>
        <w:tabs>
          <w:tab w:val="right" w:leader="dot" w:pos="10337"/>
        </w:tabs>
        <w:rPr>
          <w:rFonts w:asciiTheme="minorHAnsi" w:eastAsiaTheme="minorEastAsia" w:hAnsiTheme="minorHAnsi" w:cstheme="minorBidi"/>
          <w:noProof/>
          <w:szCs w:val="22"/>
          <w:lang w:eastAsia="en-US"/>
        </w:rPr>
      </w:pPr>
      <w:hyperlink w:anchor="_Toc70524435" w:history="1">
        <w:r w:rsidR="0045637B" w:rsidRPr="00F00C72">
          <w:rPr>
            <w:rStyle w:val="Hyperlink"/>
            <w:rFonts w:asciiTheme="minorBidi" w:hAnsiTheme="minorBidi"/>
            <w:noProof/>
          </w:rPr>
          <w:t>B.2.4 Configuring Encoding</w:t>
        </w:r>
        <w:r w:rsidR="0045637B">
          <w:rPr>
            <w:noProof/>
            <w:webHidden/>
          </w:rPr>
          <w:tab/>
        </w:r>
        <w:r w:rsidR="0045637B">
          <w:rPr>
            <w:noProof/>
            <w:webHidden/>
          </w:rPr>
          <w:fldChar w:fldCharType="begin"/>
        </w:r>
        <w:r w:rsidR="0045637B">
          <w:rPr>
            <w:noProof/>
            <w:webHidden/>
          </w:rPr>
          <w:instrText xml:space="preserve"> PAGEREF _Toc70524435 \h </w:instrText>
        </w:r>
        <w:r w:rsidR="0045637B">
          <w:rPr>
            <w:noProof/>
            <w:webHidden/>
          </w:rPr>
        </w:r>
        <w:r w:rsidR="0045637B">
          <w:rPr>
            <w:noProof/>
            <w:webHidden/>
          </w:rPr>
          <w:fldChar w:fldCharType="separate"/>
        </w:r>
        <w:r w:rsidR="0045637B">
          <w:rPr>
            <w:noProof/>
            <w:webHidden/>
          </w:rPr>
          <w:t>59</w:t>
        </w:r>
        <w:r w:rsidR="0045637B">
          <w:rPr>
            <w:noProof/>
            <w:webHidden/>
          </w:rPr>
          <w:fldChar w:fldCharType="end"/>
        </w:r>
      </w:hyperlink>
    </w:p>
    <w:p w14:paraId="6F6F2020" w14:textId="556676BA" w:rsidR="0045637B" w:rsidRDefault="00CD13A5">
      <w:pPr>
        <w:pStyle w:val="TOC2"/>
        <w:tabs>
          <w:tab w:val="right" w:leader="dot" w:pos="10337"/>
        </w:tabs>
        <w:rPr>
          <w:rFonts w:asciiTheme="minorHAnsi" w:eastAsiaTheme="minorEastAsia" w:hAnsiTheme="minorHAnsi" w:cstheme="minorBidi"/>
          <w:noProof/>
          <w:szCs w:val="22"/>
          <w:lang w:eastAsia="en-US"/>
        </w:rPr>
      </w:pPr>
      <w:hyperlink w:anchor="_Toc70524436" w:history="1">
        <w:r w:rsidR="0045637B" w:rsidRPr="00F00C72">
          <w:rPr>
            <w:rStyle w:val="Hyperlink"/>
            <w:rFonts w:asciiTheme="minorBidi" w:hAnsiTheme="minorBidi"/>
            <w:noProof/>
          </w:rPr>
          <w:t>B.3 Eclipse and plugins</w:t>
        </w:r>
        <w:r w:rsidR="0045637B">
          <w:rPr>
            <w:noProof/>
            <w:webHidden/>
          </w:rPr>
          <w:tab/>
        </w:r>
        <w:r w:rsidR="0045637B">
          <w:rPr>
            <w:noProof/>
            <w:webHidden/>
          </w:rPr>
          <w:fldChar w:fldCharType="begin"/>
        </w:r>
        <w:r w:rsidR="0045637B">
          <w:rPr>
            <w:noProof/>
            <w:webHidden/>
          </w:rPr>
          <w:instrText xml:space="preserve"> PAGEREF _Toc70524436 \h </w:instrText>
        </w:r>
        <w:r w:rsidR="0045637B">
          <w:rPr>
            <w:noProof/>
            <w:webHidden/>
          </w:rPr>
        </w:r>
        <w:r w:rsidR="0045637B">
          <w:rPr>
            <w:noProof/>
            <w:webHidden/>
          </w:rPr>
          <w:fldChar w:fldCharType="separate"/>
        </w:r>
        <w:r w:rsidR="0045637B">
          <w:rPr>
            <w:noProof/>
            <w:webHidden/>
          </w:rPr>
          <w:t>59</w:t>
        </w:r>
        <w:r w:rsidR="0045637B">
          <w:rPr>
            <w:noProof/>
            <w:webHidden/>
          </w:rPr>
          <w:fldChar w:fldCharType="end"/>
        </w:r>
      </w:hyperlink>
    </w:p>
    <w:p w14:paraId="15305CC5" w14:textId="17353E9E" w:rsidR="0045637B" w:rsidRDefault="00CD13A5">
      <w:pPr>
        <w:pStyle w:val="TOC2"/>
        <w:tabs>
          <w:tab w:val="right" w:leader="dot" w:pos="10337"/>
        </w:tabs>
        <w:rPr>
          <w:rFonts w:asciiTheme="minorHAnsi" w:eastAsiaTheme="minorEastAsia" w:hAnsiTheme="minorHAnsi" w:cstheme="minorBidi"/>
          <w:noProof/>
          <w:szCs w:val="22"/>
          <w:lang w:eastAsia="en-US"/>
        </w:rPr>
      </w:pPr>
      <w:hyperlink w:anchor="_Toc70524437" w:history="1">
        <w:r w:rsidR="0045637B" w:rsidRPr="00F00C72">
          <w:rPr>
            <w:rStyle w:val="Hyperlink"/>
            <w:rFonts w:asciiTheme="minorBidi" w:hAnsiTheme="minorBidi"/>
            <w:noProof/>
          </w:rPr>
          <w:t>B.4 IBM Database Client for DB2</w:t>
        </w:r>
        <w:r w:rsidR="0045637B">
          <w:rPr>
            <w:noProof/>
            <w:webHidden/>
          </w:rPr>
          <w:tab/>
        </w:r>
        <w:r w:rsidR="0045637B">
          <w:rPr>
            <w:noProof/>
            <w:webHidden/>
          </w:rPr>
          <w:fldChar w:fldCharType="begin"/>
        </w:r>
        <w:r w:rsidR="0045637B">
          <w:rPr>
            <w:noProof/>
            <w:webHidden/>
          </w:rPr>
          <w:instrText xml:space="preserve"> PAGEREF _Toc70524437 \h </w:instrText>
        </w:r>
        <w:r w:rsidR="0045637B">
          <w:rPr>
            <w:noProof/>
            <w:webHidden/>
          </w:rPr>
        </w:r>
        <w:r w:rsidR="0045637B">
          <w:rPr>
            <w:noProof/>
            <w:webHidden/>
          </w:rPr>
          <w:fldChar w:fldCharType="separate"/>
        </w:r>
        <w:r w:rsidR="0045637B">
          <w:rPr>
            <w:noProof/>
            <w:webHidden/>
          </w:rPr>
          <w:t>61</w:t>
        </w:r>
        <w:r w:rsidR="0045637B">
          <w:rPr>
            <w:noProof/>
            <w:webHidden/>
          </w:rPr>
          <w:fldChar w:fldCharType="end"/>
        </w:r>
      </w:hyperlink>
    </w:p>
    <w:p w14:paraId="7B63AFD4" w14:textId="522F759F" w:rsidR="0045637B" w:rsidRDefault="00CD13A5">
      <w:pPr>
        <w:pStyle w:val="TOC2"/>
        <w:tabs>
          <w:tab w:val="right" w:leader="dot" w:pos="10337"/>
        </w:tabs>
        <w:rPr>
          <w:rFonts w:asciiTheme="minorHAnsi" w:eastAsiaTheme="minorEastAsia" w:hAnsiTheme="minorHAnsi" w:cstheme="minorBidi"/>
          <w:noProof/>
          <w:szCs w:val="22"/>
          <w:lang w:eastAsia="en-US"/>
        </w:rPr>
      </w:pPr>
      <w:hyperlink w:anchor="_Toc70524438" w:history="1">
        <w:r w:rsidR="0045637B" w:rsidRPr="00F00C72">
          <w:rPr>
            <w:rStyle w:val="Hyperlink"/>
            <w:rFonts w:asciiTheme="minorBidi" w:hAnsiTheme="minorBidi"/>
            <w:noProof/>
          </w:rPr>
          <w:t>B.5 Toad for DB2</w:t>
        </w:r>
        <w:r w:rsidR="0045637B">
          <w:rPr>
            <w:noProof/>
            <w:webHidden/>
          </w:rPr>
          <w:tab/>
        </w:r>
        <w:r w:rsidR="0045637B">
          <w:rPr>
            <w:noProof/>
            <w:webHidden/>
          </w:rPr>
          <w:fldChar w:fldCharType="begin"/>
        </w:r>
        <w:r w:rsidR="0045637B">
          <w:rPr>
            <w:noProof/>
            <w:webHidden/>
          </w:rPr>
          <w:instrText xml:space="preserve"> PAGEREF _Toc70524438 \h </w:instrText>
        </w:r>
        <w:r w:rsidR="0045637B">
          <w:rPr>
            <w:noProof/>
            <w:webHidden/>
          </w:rPr>
        </w:r>
        <w:r w:rsidR="0045637B">
          <w:rPr>
            <w:noProof/>
            <w:webHidden/>
          </w:rPr>
          <w:fldChar w:fldCharType="separate"/>
        </w:r>
        <w:r w:rsidR="0045637B">
          <w:rPr>
            <w:noProof/>
            <w:webHidden/>
          </w:rPr>
          <w:t>62</w:t>
        </w:r>
        <w:r w:rsidR="0045637B">
          <w:rPr>
            <w:noProof/>
            <w:webHidden/>
          </w:rPr>
          <w:fldChar w:fldCharType="end"/>
        </w:r>
      </w:hyperlink>
    </w:p>
    <w:p w14:paraId="3A5D560C" w14:textId="6FCF1EF5" w:rsidR="0045637B" w:rsidRDefault="00CD13A5">
      <w:pPr>
        <w:pStyle w:val="TOC3"/>
        <w:tabs>
          <w:tab w:val="right" w:leader="dot" w:pos="10337"/>
        </w:tabs>
        <w:rPr>
          <w:rFonts w:asciiTheme="minorHAnsi" w:eastAsiaTheme="minorEastAsia" w:hAnsiTheme="minorHAnsi" w:cstheme="minorBidi"/>
          <w:noProof/>
          <w:szCs w:val="22"/>
          <w:lang w:eastAsia="en-US"/>
        </w:rPr>
      </w:pPr>
      <w:hyperlink w:anchor="_Toc70524439" w:history="1">
        <w:r w:rsidR="0045637B" w:rsidRPr="00F00C72">
          <w:rPr>
            <w:rStyle w:val="Hyperlink"/>
            <w:rFonts w:asciiTheme="minorBidi" w:hAnsiTheme="minorBidi"/>
            <w:noProof/>
          </w:rPr>
          <w:t>B.5.1 Installation</w:t>
        </w:r>
        <w:r w:rsidR="0045637B">
          <w:rPr>
            <w:noProof/>
            <w:webHidden/>
          </w:rPr>
          <w:tab/>
        </w:r>
        <w:r w:rsidR="0045637B">
          <w:rPr>
            <w:noProof/>
            <w:webHidden/>
          </w:rPr>
          <w:fldChar w:fldCharType="begin"/>
        </w:r>
        <w:r w:rsidR="0045637B">
          <w:rPr>
            <w:noProof/>
            <w:webHidden/>
          </w:rPr>
          <w:instrText xml:space="preserve"> PAGEREF _Toc70524439 \h </w:instrText>
        </w:r>
        <w:r w:rsidR="0045637B">
          <w:rPr>
            <w:noProof/>
            <w:webHidden/>
          </w:rPr>
        </w:r>
        <w:r w:rsidR="0045637B">
          <w:rPr>
            <w:noProof/>
            <w:webHidden/>
          </w:rPr>
          <w:fldChar w:fldCharType="separate"/>
        </w:r>
        <w:r w:rsidR="0045637B">
          <w:rPr>
            <w:noProof/>
            <w:webHidden/>
          </w:rPr>
          <w:t>62</w:t>
        </w:r>
        <w:r w:rsidR="0045637B">
          <w:rPr>
            <w:noProof/>
            <w:webHidden/>
          </w:rPr>
          <w:fldChar w:fldCharType="end"/>
        </w:r>
      </w:hyperlink>
    </w:p>
    <w:p w14:paraId="29BAD1EB" w14:textId="463FC0F2" w:rsidR="0045637B" w:rsidRDefault="00CD13A5">
      <w:pPr>
        <w:pStyle w:val="TOC3"/>
        <w:tabs>
          <w:tab w:val="right" w:leader="dot" w:pos="10337"/>
        </w:tabs>
        <w:rPr>
          <w:rFonts w:asciiTheme="minorHAnsi" w:eastAsiaTheme="minorEastAsia" w:hAnsiTheme="minorHAnsi" w:cstheme="minorBidi"/>
          <w:noProof/>
          <w:szCs w:val="22"/>
          <w:lang w:eastAsia="en-US"/>
        </w:rPr>
      </w:pPr>
      <w:hyperlink w:anchor="_Toc70524440" w:history="1">
        <w:r w:rsidR="0045637B" w:rsidRPr="00F00C72">
          <w:rPr>
            <w:rStyle w:val="Hyperlink"/>
            <w:rFonts w:asciiTheme="minorBidi" w:hAnsiTheme="minorBidi"/>
            <w:noProof/>
          </w:rPr>
          <w:t>B.5.2 Configuration</w:t>
        </w:r>
        <w:r w:rsidR="0045637B">
          <w:rPr>
            <w:noProof/>
            <w:webHidden/>
          </w:rPr>
          <w:tab/>
        </w:r>
        <w:r w:rsidR="0045637B">
          <w:rPr>
            <w:noProof/>
            <w:webHidden/>
          </w:rPr>
          <w:fldChar w:fldCharType="begin"/>
        </w:r>
        <w:r w:rsidR="0045637B">
          <w:rPr>
            <w:noProof/>
            <w:webHidden/>
          </w:rPr>
          <w:instrText xml:space="preserve"> PAGEREF _Toc70524440 \h </w:instrText>
        </w:r>
        <w:r w:rsidR="0045637B">
          <w:rPr>
            <w:noProof/>
            <w:webHidden/>
          </w:rPr>
        </w:r>
        <w:r w:rsidR="0045637B">
          <w:rPr>
            <w:noProof/>
            <w:webHidden/>
          </w:rPr>
          <w:fldChar w:fldCharType="separate"/>
        </w:r>
        <w:r w:rsidR="0045637B">
          <w:rPr>
            <w:noProof/>
            <w:webHidden/>
          </w:rPr>
          <w:t>63</w:t>
        </w:r>
        <w:r w:rsidR="0045637B">
          <w:rPr>
            <w:noProof/>
            <w:webHidden/>
          </w:rPr>
          <w:fldChar w:fldCharType="end"/>
        </w:r>
      </w:hyperlink>
    </w:p>
    <w:p w14:paraId="7F13E9C0" w14:textId="5401B74D" w:rsidR="0045637B" w:rsidRDefault="00CD13A5">
      <w:pPr>
        <w:pStyle w:val="TOC2"/>
        <w:tabs>
          <w:tab w:val="right" w:leader="dot" w:pos="10337"/>
        </w:tabs>
        <w:rPr>
          <w:rFonts w:asciiTheme="minorHAnsi" w:eastAsiaTheme="minorEastAsia" w:hAnsiTheme="minorHAnsi" w:cstheme="minorBidi"/>
          <w:noProof/>
          <w:szCs w:val="22"/>
          <w:lang w:eastAsia="en-US"/>
        </w:rPr>
      </w:pPr>
      <w:hyperlink w:anchor="_Toc70524441" w:history="1">
        <w:r w:rsidR="0045637B" w:rsidRPr="00F00C72">
          <w:rPr>
            <w:rStyle w:val="Hyperlink"/>
            <w:rFonts w:asciiTheme="minorBidi" w:hAnsiTheme="minorBidi"/>
            <w:noProof/>
          </w:rPr>
          <w:t>B.6 IBM DS</w:t>
        </w:r>
        <w:r w:rsidR="0045637B">
          <w:rPr>
            <w:noProof/>
            <w:webHidden/>
          </w:rPr>
          <w:tab/>
        </w:r>
        <w:r w:rsidR="0045637B">
          <w:rPr>
            <w:noProof/>
            <w:webHidden/>
          </w:rPr>
          <w:fldChar w:fldCharType="begin"/>
        </w:r>
        <w:r w:rsidR="0045637B">
          <w:rPr>
            <w:noProof/>
            <w:webHidden/>
          </w:rPr>
          <w:instrText xml:space="preserve"> PAGEREF _Toc70524441 \h </w:instrText>
        </w:r>
        <w:r w:rsidR="0045637B">
          <w:rPr>
            <w:noProof/>
            <w:webHidden/>
          </w:rPr>
        </w:r>
        <w:r w:rsidR="0045637B">
          <w:rPr>
            <w:noProof/>
            <w:webHidden/>
          </w:rPr>
          <w:fldChar w:fldCharType="separate"/>
        </w:r>
        <w:r w:rsidR="0045637B">
          <w:rPr>
            <w:noProof/>
            <w:webHidden/>
          </w:rPr>
          <w:t>65</w:t>
        </w:r>
        <w:r w:rsidR="0045637B">
          <w:rPr>
            <w:noProof/>
            <w:webHidden/>
          </w:rPr>
          <w:fldChar w:fldCharType="end"/>
        </w:r>
      </w:hyperlink>
    </w:p>
    <w:p w14:paraId="39FB7298" w14:textId="13CA07A9" w:rsidR="0045637B" w:rsidRDefault="00CD13A5">
      <w:pPr>
        <w:pStyle w:val="TOC3"/>
        <w:tabs>
          <w:tab w:val="right" w:leader="dot" w:pos="10337"/>
        </w:tabs>
        <w:rPr>
          <w:rFonts w:asciiTheme="minorHAnsi" w:eastAsiaTheme="minorEastAsia" w:hAnsiTheme="minorHAnsi" w:cstheme="minorBidi"/>
          <w:noProof/>
          <w:szCs w:val="22"/>
          <w:lang w:eastAsia="en-US"/>
        </w:rPr>
      </w:pPr>
      <w:hyperlink w:anchor="_Toc70524442" w:history="1">
        <w:r w:rsidR="0045637B" w:rsidRPr="00F00C72">
          <w:rPr>
            <w:rStyle w:val="Hyperlink"/>
            <w:rFonts w:asciiTheme="minorBidi" w:hAnsiTheme="minorBidi"/>
            <w:noProof/>
          </w:rPr>
          <w:t>B.6.1 Installation</w:t>
        </w:r>
        <w:r w:rsidR="0045637B">
          <w:rPr>
            <w:noProof/>
            <w:webHidden/>
          </w:rPr>
          <w:tab/>
        </w:r>
        <w:r w:rsidR="0045637B">
          <w:rPr>
            <w:noProof/>
            <w:webHidden/>
          </w:rPr>
          <w:fldChar w:fldCharType="begin"/>
        </w:r>
        <w:r w:rsidR="0045637B">
          <w:rPr>
            <w:noProof/>
            <w:webHidden/>
          </w:rPr>
          <w:instrText xml:space="preserve"> PAGEREF _Toc70524442 \h </w:instrText>
        </w:r>
        <w:r w:rsidR="0045637B">
          <w:rPr>
            <w:noProof/>
            <w:webHidden/>
          </w:rPr>
        </w:r>
        <w:r w:rsidR="0045637B">
          <w:rPr>
            <w:noProof/>
            <w:webHidden/>
          </w:rPr>
          <w:fldChar w:fldCharType="separate"/>
        </w:r>
        <w:r w:rsidR="0045637B">
          <w:rPr>
            <w:noProof/>
            <w:webHidden/>
          </w:rPr>
          <w:t>65</w:t>
        </w:r>
        <w:r w:rsidR="0045637B">
          <w:rPr>
            <w:noProof/>
            <w:webHidden/>
          </w:rPr>
          <w:fldChar w:fldCharType="end"/>
        </w:r>
      </w:hyperlink>
    </w:p>
    <w:p w14:paraId="7E681731" w14:textId="6C96D1BB" w:rsidR="0045637B" w:rsidRDefault="00CD13A5">
      <w:pPr>
        <w:pStyle w:val="TOC2"/>
        <w:tabs>
          <w:tab w:val="right" w:leader="dot" w:pos="10337"/>
        </w:tabs>
        <w:rPr>
          <w:rFonts w:asciiTheme="minorHAnsi" w:eastAsiaTheme="minorEastAsia" w:hAnsiTheme="minorHAnsi" w:cstheme="minorBidi"/>
          <w:noProof/>
          <w:szCs w:val="22"/>
          <w:lang w:eastAsia="en-US"/>
        </w:rPr>
      </w:pPr>
      <w:hyperlink w:anchor="_Toc70524443" w:history="1">
        <w:r w:rsidR="0045637B" w:rsidRPr="00F00C72">
          <w:rPr>
            <w:rStyle w:val="Hyperlink"/>
            <w:rFonts w:asciiTheme="minorBidi" w:hAnsiTheme="minorBidi"/>
            <w:noProof/>
          </w:rPr>
          <w:t>B.7 iReport</w:t>
        </w:r>
        <w:r w:rsidR="0045637B">
          <w:rPr>
            <w:noProof/>
            <w:webHidden/>
          </w:rPr>
          <w:tab/>
        </w:r>
        <w:r w:rsidR="0045637B">
          <w:rPr>
            <w:noProof/>
            <w:webHidden/>
          </w:rPr>
          <w:fldChar w:fldCharType="begin"/>
        </w:r>
        <w:r w:rsidR="0045637B">
          <w:rPr>
            <w:noProof/>
            <w:webHidden/>
          </w:rPr>
          <w:instrText xml:space="preserve"> PAGEREF _Toc70524443 \h </w:instrText>
        </w:r>
        <w:r w:rsidR="0045637B">
          <w:rPr>
            <w:noProof/>
            <w:webHidden/>
          </w:rPr>
        </w:r>
        <w:r w:rsidR="0045637B">
          <w:rPr>
            <w:noProof/>
            <w:webHidden/>
          </w:rPr>
          <w:fldChar w:fldCharType="separate"/>
        </w:r>
        <w:r w:rsidR="0045637B">
          <w:rPr>
            <w:noProof/>
            <w:webHidden/>
          </w:rPr>
          <w:t>66</w:t>
        </w:r>
        <w:r w:rsidR="0045637B">
          <w:rPr>
            <w:noProof/>
            <w:webHidden/>
          </w:rPr>
          <w:fldChar w:fldCharType="end"/>
        </w:r>
      </w:hyperlink>
    </w:p>
    <w:p w14:paraId="7A4EBB2B" w14:textId="7E0EB4CE" w:rsidR="0045637B" w:rsidRDefault="00CD13A5">
      <w:pPr>
        <w:pStyle w:val="TOC1"/>
        <w:tabs>
          <w:tab w:val="right" w:leader="dot" w:pos="10337"/>
        </w:tabs>
        <w:rPr>
          <w:rFonts w:asciiTheme="minorHAnsi" w:eastAsiaTheme="minorEastAsia" w:hAnsiTheme="minorHAnsi" w:cstheme="minorBidi"/>
          <w:noProof/>
          <w:szCs w:val="22"/>
          <w:lang w:eastAsia="en-US"/>
        </w:rPr>
      </w:pPr>
      <w:hyperlink w:anchor="_Toc70524444" w:history="1">
        <w:r w:rsidR="0045637B" w:rsidRPr="00F00C72">
          <w:rPr>
            <w:rStyle w:val="Hyperlink"/>
            <w:rFonts w:asciiTheme="minorBidi" w:hAnsiTheme="minorBidi"/>
            <w:noProof/>
          </w:rPr>
          <w:t>Appendix C: WebLogic 12.2.1.0.0</w:t>
        </w:r>
        <w:r w:rsidR="0045637B">
          <w:rPr>
            <w:noProof/>
            <w:webHidden/>
          </w:rPr>
          <w:tab/>
        </w:r>
        <w:r w:rsidR="0045637B">
          <w:rPr>
            <w:noProof/>
            <w:webHidden/>
          </w:rPr>
          <w:fldChar w:fldCharType="begin"/>
        </w:r>
        <w:r w:rsidR="0045637B">
          <w:rPr>
            <w:noProof/>
            <w:webHidden/>
          </w:rPr>
          <w:instrText xml:space="preserve"> PAGEREF _Toc70524444 \h </w:instrText>
        </w:r>
        <w:r w:rsidR="0045637B">
          <w:rPr>
            <w:noProof/>
            <w:webHidden/>
          </w:rPr>
        </w:r>
        <w:r w:rsidR="0045637B">
          <w:rPr>
            <w:noProof/>
            <w:webHidden/>
          </w:rPr>
          <w:fldChar w:fldCharType="separate"/>
        </w:r>
        <w:r w:rsidR="0045637B">
          <w:rPr>
            <w:noProof/>
            <w:webHidden/>
          </w:rPr>
          <w:t>67</w:t>
        </w:r>
        <w:r w:rsidR="0045637B">
          <w:rPr>
            <w:noProof/>
            <w:webHidden/>
          </w:rPr>
          <w:fldChar w:fldCharType="end"/>
        </w:r>
      </w:hyperlink>
    </w:p>
    <w:p w14:paraId="396F50F0" w14:textId="0527B565" w:rsidR="0045637B" w:rsidRDefault="00CD13A5">
      <w:pPr>
        <w:pStyle w:val="TOC1"/>
        <w:tabs>
          <w:tab w:val="right" w:leader="dot" w:pos="10337"/>
        </w:tabs>
        <w:rPr>
          <w:rFonts w:asciiTheme="minorHAnsi" w:eastAsiaTheme="minorEastAsia" w:hAnsiTheme="minorHAnsi" w:cstheme="minorBidi"/>
          <w:noProof/>
          <w:szCs w:val="22"/>
          <w:lang w:eastAsia="en-US"/>
        </w:rPr>
      </w:pPr>
      <w:hyperlink w:anchor="_Toc70524445" w:history="1">
        <w:r w:rsidR="0045637B" w:rsidRPr="00F00C72">
          <w:rPr>
            <w:rStyle w:val="Hyperlink"/>
            <w:rFonts w:asciiTheme="minorBidi" w:hAnsiTheme="minorBidi"/>
            <w:noProof/>
          </w:rPr>
          <w:t>Appendix D: Working on Multiple database</w:t>
        </w:r>
        <w:r w:rsidR="0045637B">
          <w:rPr>
            <w:noProof/>
            <w:webHidden/>
          </w:rPr>
          <w:tab/>
        </w:r>
        <w:r w:rsidR="0045637B">
          <w:rPr>
            <w:noProof/>
            <w:webHidden/>
          </w:rPr>
          <w:fldChar w:fldCharType="begin"/>
        </w:r>
        <w:r w:rsidR="0045637B">
          <w:rPr>
            <w:noProof/>
            <w:webHidden/>
          </w:rPr>
          <w:instrText xml:space="preserve"> PAGEREF _Toc70524445 \h </w:instrText>
        </w:r>
        <w:r w:rsidR="0045637B">
          <w:rPr>
            <w:noProof/>
            <w:webHidden/>
          </w:rPr>
        </w:r>
        <w:r w:rsidR="0045637B">
          <w:rPr>
            <w:noProof/>
            <w:webHidden/>
          </w:rPr>
          <w:fldChar w:fldCharType="separate"/>
        </w:r>
        <w:r w:rsidR="0045637B">
          <w:rPr>
            <w:noProof/>
            <w:webHidden/>
          </w:rPr>
          <w:t>70</w:t>
        </w:r>
        <w:r w:rsidR="0045637B">
          <w:rPr>
            <w:noProof/>
            <w:webHidden/>
          </w:rPr>
          <w:fldChar w:fldCharType="end"/>
        </w:r>
      </w:hyperlink>
    </w:p>
    <w:p w14:paraId="7E80EBD0" w14:textId="0C8FA01B" w:rsidR="0045637B" w:rsidRDefault="00CD13A5">
      <w:pPr>
        <w:pStyle w:val="TOC1"/>
        <w:tabs>
          <w:tab w:val="right" w:leader="dot" w:pos="10337"/>
        </w:tabs>
        <w:rPr>
          <w:rFonts w:asciiTheme="minorHAnsi" w:eastAsiaTheme="minorEastAsia" w:hAnsiTheme="minorHAnsi" w:cstheme="minorBidi"/>
          <w:noProof/>
          <w:szCs w:val="22"/>
          <w:lang w:eastAsia="en-US"/>
        </w:rPr>
      </w:pPr>
      <w:hyperlink w:anchor="_Toc70524446" w:history="1">
        <w:r w:rsidR="0045637B" w:rsidRPr="00F00C72">
          <w:rPr>
            <w:rStyle w:val="Hyperlink"/>
            <w:rFonts w:asciiTheme="minorBidi" w:hAnsiTheme="minorBidi"/>
            <w:noProof/>
          </w:rPr>
          <w:t>Appendix E: Conversion from Richfaces to Primefaces</w:t>
        </w:r>
        <w:r w:rsidR="0045637B">
          <w:rPr>
            <w:noProof/>
            <w:webHidden/>
          </w:rPr>
          <w:tab/>
        </w:r>
        <w:r w:rsidR="0045637B">
          <w:rPr>
            <w:noProof/>
            <w:webHidden/>
          </w:rPr>
          <w:fldChar w:fldCharType="begin"/>
        </w:r>
        <w:r w:rsidR="0045637B">
          <w:rPr>
            <w:noProof/>
            <w:webHidden/>
          </w:rPr>
          <w:instrText xml:space="preserve"> PAGEREF _Toc70524446 \h </w:instrText>
        </w:r>
        <w:r w:rsidR="0045637B">
          <w:rPr>
            <w:noProof/>
            <w:webHidden/>
          </w:rPr>
        </w:r>
        <w:r w:rsidR="0045637B">
          <w:rPr>
            <w:noProof/>
            <w:webHidden/>
          </w:rPr>
          <w:fldChar w:fldCharType="separate"/>
        </w:r>
        <w:r w:rsidR="0045637B">
          <w:rPr>
            <w:noProof/>
            <w:webHidden/>
          </w:rPr>
          <w:t>81</w:t>
        </w:r>
        <w:r w:rsidR="0045637B">
          <w:rPr>
            <w:noProof/>
            <w:webHidden/>
          </w:rPr>
          <w:fldChar w:fldCharType="end"/>
        </w:r>
      </w:hyperlink>
    </w:p>
    <w:p w14:paraId="34E9D714" w14:textId="32E38898"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9ECF263" w14:textId="77777777" w:rsidR="00854F38" w:rsidRPr="00F524C8" w:rsidRDefault="000E2A8B" w:rsidP="005C5E96">
      <w:pPr>
        <w:pStyle w:val="Heading1"/>
        <w:rPr>
          <w:rFonts w:asciiTheme="minorBidi" w:hAnsiTheme="minorBidi" w:cstheme="minorBidi"/>
        </w:rPr>
      </w:pPr>
      <w:bookmarkStart w:id="8" w:name="_Toc70524396"/>
      <w:r w:rsidRPr="00F524C8">
        <w:rPr>
          <w:rFonts w:asciiTheme="minorBidi" w:hAnsiTheme="minorBidi" w:cstheme="minorBidi"/>
        </w:rPr>
        <w:lastRenderedPageBreak/>
        <w:t>Tools</w:t>
      </w:r>
      <w:bookmarkEnd w:id="8"/>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854F38" w:rsidRPr="00F524C8" w14:paraId="5527C327" w14:textId="77777777" w:rsidTr="00854F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21B6474" w14:textId="77777777" w:rsidR="00854F38" w:rsidRPr="00F524C8" w:rsidRDefault="00854F38" w:rsidP="00854F38">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4FE9A196"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E8E377"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116B1C42"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854F38" w:rsidRPr="00F524C8" w14:paraId="003D5589"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1768B54"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6BCBFF63"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0C116C2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136E0EE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854F38" w:rsidRPr="00F524C8" w14:paraId="5F800579"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C07180D"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73275C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75DE21D8"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65C55CA5"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66FE7E0C"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4D5EE380"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4C4A789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600149EA"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2C7D890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01EC7857"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C368E84"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40636F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D7799D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5055AD76"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420D3FC0"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7D1475E"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62ABCFF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7456405F"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BF0703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302D8C53"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11537FD2"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4B5B5150"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094B427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2742290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376732D1"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5E6D1342"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1988B34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2C527EA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73D116DE"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485DDA37" w14:textId="77777777" w:rsidTr="00854F38">
        <w:tc>
          <w:tcPr>
            <w:cnfStyle w:val="001000000000" w:firstRow="0" w:lastRow="0" w:firstColumn="1" w:lastColumn="0" w:oddVBand="0" w:evenVBand="0" w:oddHBand="0" w:evenHBand="0" w:firstRowFirstColumn="0" w:firstRowLastColumn="0" w:lastRowFirstColumn="0" w:lastRowLastColumn="0"/>
            <w:tcW w:w="2245" w:type="dxa"/>
            <w:vAlign w:val="center"/>
          </w:tcPr>
          <w:p w14:paraId="0D15529F"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060F574F"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595385C"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189FDFEA"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53895163" w14:textId="77777777" w:rsidR="00854F38" w:rsidRPr="00F524C8" w:rsidRDefault="00854F38" w:rsidP="00854F38">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560421E6" w14:textId="77777777" w:rsidR="00854F38" w:rsidRPr="00F524C8" w:rsidRDefault="00854F38" w:rsidP="00854F38">
      <w:pPr>
        <w:tabs>
          <w:tab w:val="left" w:pos="912"/>
        </w:tabs>
        <w:rPr>
          <w:rFonts w:asciiTheme="minorBidi" w:hAnsiTheme="minorBidi" w:cstheme="minorBidi"/>
        </w:rPr>
      </w:pPr>
      <w:r w:rsidRPr="00F524C8">
        <w:rPr>
          <w:rFonts w:asciiTheme="minorBidi" w:hAnsiTheme="minorBidi" w:cstheme="minorBidi"/>
        </w:rPr>
        <w:tab/>
      </w:r>
    </w:p>
    <w:p w14:paraId="779553B6" w14:textId="77777777" w:rsidR="00854F38" w:rsidRPr="00F524C8" w:rsidRDefault="00854F38" w:rsidP="00854F38">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854F38" w:rsidRPr="00F524C8" w14:paraId="3D769E92" w14:textId="77777777" w:rsidTr="00854F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36B9612F" w14:textId="77777777" w:rsidR="00854F38" w:rsidRPr="00F524C8" w:rsidRDefault="00854F38" w:rsidP="00854F38">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00D2097E"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14C2C9D8"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0FC61740"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854F38" w:rsidRPr="00F524C8" w14:paraId="03D42CBE"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0AAE1E99"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54D87D6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104F4CCF"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4D424EC1"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854F38" w:rsidRPr="00F524C8" w14:paraId="68D9FAD4"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DC51457"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0CAA4AF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7C0A94D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3CFD9F6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6208EC36"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D7875E1"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614EEA9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2B898E8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572C857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681EFB76"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B5AC67C"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347D47F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453F4638"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2775AA9C"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71EE4597"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7A1C113"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6378BC4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29DB1F5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564D637B"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6C4EA7AE"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5CF09EE0"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160BDC4E"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600F6983"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A4FA3E0"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4225AA09"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083C037"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7971B72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1A8C1D59"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C4EB295"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4AB0D01A" w14:textId="77777777" w:rsidTr="00854F38">
        <w:tc>
          <w:tcPr>
            <w:cnfStyle w:val="001000000000" w:firstRow="0" w:lastRow="0" w:firstColumn="1" w:lastColumn="0" w:oddVBand="0" w:evenVBand="0" w:oddHBand="0" w:evenHBand="0" w:firstRowFirstColumn="0" w:firstRowLastColumn="0" w:lastRowFirstColumn="0" w:lastRowLastColumn="0"/>
            <w:tcW w:w="2245" w:type="dxa"/>
            <w:vAlign w:val="center"/>
          </w:tcPr>
          <w:p w14:paraId="39F9060B"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2169A79E"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6D502725"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36FAB2F9"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C2C4085" w14:textId="77777777" w:rsidR="00854F38" w:rsidRPr="00F524C8" w:rsidRDefault="00854F38" w:rsidP="00854F38">
      <w:pPr>
        <w:tabs>
          <w:tab w:val="left" w:pos="912"/>
        </w:tabs>
        <w:rPr>
          <w:rFonts w:asciiTheme="minorBidi" w:hAnsiTheme="minorBidi" w:cstheme="minorBidi"/>
        </w:rPr>
      </w:pPr>
    </w:p>
    <w:p w14:paraId="48B42EAB" w14:textId="77777777" w:rsidR="00854F38" w:rsidRPr="00F524C8" w:rsidRDefault="00854F38" w:rsidP="00854F38">
      <w:pPr>
        <w:tabs>
          <w:tab w:val="left" w:pos="912"/>
        </w:tabs>
        <w:rPr>
          <w:rFonts w:asciiTheme="minorBidi" w:hAnsiTheme="minorBidi" w:cstheme="minorBidi"/>
        </w:rPr>
      </w:pPr>
    </w:p>
    <w:p w14:paraId="436F35CE" w14:textId="77777777" w:rsidR="00854F38" w:rsidRPr="00F524C8" w:rsidRDefault="00854F38" w:rsidP="00854F38">
      <w:pPr>
        <w:rPr>
          <w:rFonts w:asciiTheme="minorBidi" w:hAnsiTheme="minorBidi" w:cstheme="minorBidi"/>
        </w:rPr>
      </w:pPr>
    </w:p>
    <w:p w14:paraId="1C6FF7F4" w14:textId="77777777" w:rsidR="00854F38" w:rsidRPr="00F524C8" w:rsidRDefault="00854F38" w:rsidP="00854F38">
      <w:pPr>
        <w:rPr>
          <w:rFonts w:asciiTheme="minorBidi" w:hAnsiTheme="minorBidi" w:cstheme="minorBidi"/>
        </w:rPr>
      </w:pPr>
    </w:p>
    <w:p w14:paraId="0E88167F" w14:textId="77777777" w:rsidR="00854F38" w:rsidRPr="00F524C8" w:rsidRDefault="00854F38" w:rsidP="00854F38">
      <w:pPr>
        <w:rPr>
          <w:rFonts w:asciiTheme="minorBidi" w:hAnsiTheme="minorBidi" w:cstheme="minorBidi"/>
        </w:rPr>
      </w:pPr>
    </w:p>
    <w:p w14:paraId="15D3CB39" w14:textId="77777777" w:rsidR="00854F38" w:rsidRPr="00F524C8" w:rsidRDefault="00854F38" w:rsidP="00854F38">
      <w:pPr>
        <w:rPr>
          <w:rFonts w:asciiTheme="minorBidi" w:hAnsiTheme="minorBidi" w:cstheme="minorBidi"/>
        </w:rPr>
      </w:pPr>
    </w:p>
    <w:p w14:paraId="79280F50" w14:textId="77777777" w:rsidR="00854F38" w:rsidRPr="00F524C8" w:rsidRDefault="00854F38" w:rsidP="00854F38">
      <w:pPr>
        <w:rPr>
          <w:rFonts w:asciiTheme="minorBidi" w:hAnsiTheme="minorBidi" w:cstheme="minorBidi"/>
        </w:rPr>
      </w:pPr>
    </w:p>
    <w:p w14:paraId="10E06674" w14:textId="77777777" w:rsidR="00854F38" w:rsidRPr="00F524C8" w:rsidRDefault="00854F38" w:rsidP="00854F38">
      <w:pPr>
        <w:rPr>
          <w:rFonts w:asciiTheme="minorBidi" w:hAnsiTheme="minorBidi" w:cstheme="minorBidi"/>
        </w:rPr>
      </w:pPr>
    </w:p>
    <w:p w14:paraId="0BC72352" w14:textId="77777777" w:rsidR="00854F38" w:rsidRPr="00F524C8" w:rsidRDefault="00854F38" w:rsidP="00854F38">
      <w:pPr>
        <w:rPr>
          <w:rFonts w:asciiTheme="minorBidi" w:hAnsiTheme="minorBidi" w:cstheme="minorBidi"/>
        </w:rPr>
      </w:pPr>
    </w:p>
    <w:p w14:paraId="71A2B696" w14:textId="77777777" w:rsidR="005C5E96" w:rsidRPr="00F524C8" w:rsidRDefault="000E2A8B" w:rsidP="005C5E96">
      <w:pPr>
        <w:pStyle w:val="Heading1"/>
        <w:rPr>
          <w:rFonts w:asciiTheme="minorBidi" w:hAnsiTheme="minorBidi" w:cstheme="minorBidi"/>
        </w:rPr>
      </w:pPr>
      <w:bookmarkStart w:id="9" w:name="_Toc70524397"/>
      <w:r w:rsidRPr="00F524C8">
        <w:rPr>
          <w:rFonts w:asciiTheme="minorBidi" w:hAnsiTheme="minorBidi" w:cstheme="minorBidi"/>
        </w:rPr>
        <w:lastRenderedPageBreak/>
        <w:t>Libraries</w:t>
      </w:r>
      <w:bookmarkEnd w:id="9"/>
    </w:p>
    <w:p w14:paraId="0A43825F" w14:textId="77777777" w:rsidR="005C5E96" w:rsidRPr="00F524C8" w:rsidRDefault="00703399" w:rsidP="00703399">
      <w:pPr>
        <w:pStyle w:val="Heading2"/>
        <w:rPr>
          <w:rFonts w:asciiTheme="minorBidi" w:hAnsiTheme="minorBidi" w:cstheme="minorBidi"/>
        </w:rPr>
      </w:pPr>
      <w:bookmarkStart w:id="10" w:name="_Toc70524398"/>
      <w:r w:rsidRPr="00F524C8">
        <w:rPr>
          <w:rFonts w:asciiTheme="minorBidi" w:hAnsiTheme="minorBidi" w:cstheme="minorBidi"/>
        </w:rPr>
        <w:t>Primefaces-Hibernate During</w:t>
      </w:r>
      <w:r w:rsidR="00F86C0C" w:rsidRPr="00F524C8">
        <w:rPr>
          <w:rFonts w:asciiTheme="minorBidi" w:hAnsiTheme="minorBidi" w:cstheme="minorBidi"/>
        </w:rPr>
        <w:t xml:space="preserve"> </w:t>
      </w:r>
      <w:r w:rsidRPr="00F524C8">
        <w:rPr>
          <w:rFonts w:asciiTheme="minorBidi" w:hAnsiTheme="minorBidi" w:cstheme="minorBidi"/>
        </w:rPr>
        <w:t>2018/2019</w:t>
      </w:r>
      <w:bookmarkEnd w:id="10"/>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D14EDA" w14:paraId="22F1548C" w14:textId="77777777" w:rsidTr="00D14E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5AED1CF3" w14:textId="77777777" w:rsidR="00D14EDA" w:rsidRDefault="00D14EDA" w:rsidP="00B057E7">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57C7715" w14:textId="77777777" w:rsidR="00D14EDA" w:rsidRDefault="00D14EDA" w:rsidP="00B057E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D14EDA" w14:paraId="26141291"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F453243"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3CA5FF0B"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Primefaces 6.1</w:t>
            </w:r>
          </w:p>
        </w:tc>
        <w:tc>
          <w:tcPr>
            <w:tcW w:w="8080" w:type="dxa"/>
            <w:tcBorders>
              <w:left w:val="single" w:sz="4" w:space="0" w:color="8EAADB" w:themeColor="accent1" w:themeTint="99"/>
              <w:right w:val="single" w:sz="4" w:space="0" w:color="8EAADB" w:themeColor="accent1" w:themeTint="99"/>
            </w:tcBorders>
            <w:vAlign w:val="center"/>
            <w:hideMark/>
          </w:tcPr>
          <w:p w14:paraId="47362682"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03701715"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7E322989"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657073B7"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D14EDA" w14:paraId="4D250A11"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6B190B68"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AD7809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786D7C78"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1B4CF059"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71AD3768"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1D33900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5E28870C"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53D1CDE5"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32D4B1A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24B0C10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2BEA8742"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5F53B4A9"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29468E6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12D1416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00C62924"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D14EDA" w14:paraId="5D4C3DEC"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21000CAA"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19F29693"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0A873D74"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014D3987"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0AA48DDE"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65E33C5D"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598FA266"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765606B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D14EDA" w14:paraId="1E6F2887"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0F05D6D"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03CFE8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2EFC87E3"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28F5CDF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78EAF63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8F45706"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BB601E"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F6317B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0790D55F"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5A5643FC"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lastRenderedPageBreak/>
              <w:t>commons-lang-2.1.jar</w:t>
            </w:r>
          </w:p>
          <w:p w14:paraId="3A7B120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D14EDA" w14:paraId="5C0C8B0F"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29728D4C"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2AA376AD"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D14EDA" w14:paraId="6BD65AC5"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683FB1D6"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E965474"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1832CDB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7009DA56"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450A09AE"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2D223C8B"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15795C4B"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D14EDA" w14:paraId="370B4F95"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9653A3E"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5B782DF8"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2C886DF1"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08EE912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342DCB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7719E24B" w14:textId="77777777" w:rsidR="004A0A8A" w:rsidRDefault="004A0A8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7F8D62E" w14:textId="77777777" w:rsidR="00277221" w:rsidRPr="00F524C8" w:rsidRDefault="00277221">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303D6E64" w14:textId="77777777" w:rsidR="005C5E96" w:rsidRPr="00F524C8" w:rsidRDefault="00DF2412" w:rsidP="00A25B60">
      <w:pPr>
        <w:pStyle w:val="Heading2"/>
        <w:rPr>
          <w:rFonts w:asciiTheme="minorBidi" w:hAnsiTheme="minorBidi" w:cstheme="minorBidi"/>
        </w:rPr>
      </w:pPr>
      <w:bookmarkStart w:id="11" w:name="_Toc70524399"/>
      <w:r w:rsidRPr="00F524C8">
        <w:rPr>
          <w:rFonts w:asciiTheme="minorBidi" w:hAnsiTheme="minorBidi" w:cstheme="minorBidi"/>
        </w:rPr>
        <w:lastRenderedPageBreak/>
        <w:t>Richfaces-Hibernate During 2014/2018</w:t>
      </w:r>
      <w:bookmarkEnd w:id="11"/>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DF2412" w:rsidRPr="00F524C8" w14:paraId="258E9C08" w14:textId="77777777" w:rsidTr="00DF24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3FC0B756" w14:textId="77777777" w:rsidR="00DF2412" w:rsidRPr="00F524C8" w:rsidRDefault="00DF2412" w:rsidP="00DF2412">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5F46433E" w14:textId="77777777" w:rsidR="00DF2412" w:rsidRPr="00F524C8" w:rsidRDefault="00DF2412" w:rsidP="00DF2412">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DF2412" w:rsidRPr="00F524C8" w14:paraId="7D3A669A"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B04B812"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2F166A39"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Richfaces 4.3.2</w:t>
            </w:r>
          </w:p>
        </w:tc>
        <w:tc>
          <w:tcPr>
            <w:tcW w:w="8080" w:type="dxa"/>
            <w:vAlign w:val="center"/>
          </w:tcPr>
          <w:p w14:paraId="09F5E4E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395B1D61"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7782D333"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70ED37DF"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5785590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31B5347D"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0FAB7C2D"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40C778E1"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3F7521DC"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0BA0D1C3"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339BDB5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DF2412" w:rsidRPr="00F524C8" w14:paraId="6CE9BB27"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447F2585"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5CCF37A8"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149707CB"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0112AF79"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44E25553"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39F03CFA"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5060105F"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060E647"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706EFC7E"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6CD971A5"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DF2412" w:rsidRPr="00F524C8" w14:paraId="6A31D4CC"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DBDBCE1" w14:textId="77777777" w:rsidR="00DF2412" w:rsidRPr="00F524C8" w:rsidRDefault="001F6F04"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5303EB5D" w14:textId="77777777" w:rsidR="001F6F04"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586930A4" w14:textId="77777777" w:rsidR="001F6F04"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567BE5F5" w14:textId="77777777" w:rsidR="00DF2412"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DF2412" w:rsidRPr="00F524C8" w14:paraId="3FA66667"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14BD8C6D"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46C0DDCE"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700A081E"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4BE65066"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5DA7294D"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70E85D6A"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1D54A1AC"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52CB0831"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52062F4B"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525134E0"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10664D0B" w14:textId="77777777" w:rsidR="00DF2412"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DF2412" w:rsidRPr="00F524C8" w14:paraId="17E1B5FA"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DB35B3A" w14:textId="77777777" w:rsidR="00DF2412" w:rsidRPr="00F524C8" w:rsidRDefault="00277221" w:rsidP="00277221">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4BFA9CC" w14:textId="77777777" w:rsidR="00DF2412"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DF2412" w:rsidRPr="00F524C8" w14:paraId="31CC5F5A"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490EFA82"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5EAD1A07" w14:textId="77777777" w:rsidR="00DF2412"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DF2412" w:rsidRPr="00F524C8" w14:paraId="1BF28542"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872CD40"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3738C3A7"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17B6A860"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55662205"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4A340E08"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4A0B182E"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26AB7D4C" w14:textId="77777777" w:rsidR="00DF2412"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41EEF4BE" w14:textId="77777777" w:rsidR="005C5E96" w:rsidRPr="00F524C8" w:rsidRDefault="005C5E96" w:rsidP="00F86C0C">
      <w:pPr>
        <w:rPr>
          <w:rFonts w:asciiTheme="minorBidi" w:hAnsiTheme="minorBidi" w:cstheme="minorBidi"/>
          <w:sz w:val="20"/>
          <w:szCs w:val="20"/>
        </w:rPr>
      </w:pPr>
    </w:p>
    <w:p w14:paraId="072FE69B" w14:textId="77777777" w:rsidR="005C5E96" w:rsidRPr="00F524C8" w:rsidRDefault="00002081" w:rsidP="005C5E96">
      <w:pPr>
        <w:pStyle w:val="Heading1"/>
        <w:rPr>
          <w:rFonts w:asciiTheme="minorBidi" w:hAnsiTheme="minorBidi" w:cstheme="minorBidi"/>
        </w:rPr>
      </w:pPr>
      <w:bookmarkStart w:id="12" w:name="_Toc70524400"/>
      <w:r w:rsidRPr="00F524C8">
        <w:rPr>
          <w:rFonts w:asciiTheme="minorBidi" w:hAnsiTheme="minorBidi" w:cstheme="minorBidi"/>
        </w:rPr>
        <w:lastRenderedPageBreak/>
        <w:t>Architecture</w:t>
      </w:r>
      <w:bookmarkEnd w:id="12"/>
    </w:p>
    <w:p w14:paraId="53AE8A05" w14:textId="77777777" w:rsidR="00045D1D" w:rsidRPr="00F524C8" w:rsidRDefault="00045D1D" w:rsidP="00045D1D">
      <w:pPr>
        <w:rPr>
          <w:rFonts w:asciiTheme="minorBidi" w:hAnsiTheme="minorBidi" w:cstheme="minorBidi"/>
        </w:rPr>
      </w:pPr>
    </w:p>
    <w:p w14:paraId="69F1C71E" w14:textId="77777777" w:rsidR="00045D1D" w:rsidRPr="00F524C8" w:rsidRDefault="00045D1D" w:rsidP="00045D1D">
      <w:pPr>
        <w:keepNext w:val="0"/>
        <w:spacing w:after="0" w:line="240" w:lineRule="auto"/>
        <w:ind w:left="-142"/>
        <w:jc w:val="left"/>
        <w:rPr>
          <w:rFonts w:asciiTheme="minorBidi" w:hAnsiTheme="minorBidi" w:cstheme="minorBidi"/>
        </w:rPr>
      </w:pPr>
      <w:r w:rsidRPr="00F524C8">
        <w:rPr>
          <w:rFonts w:asciiTheme="minorBidi" w:hAnsiTheme="minorBidi" w:cstheme="minorBidi"/>
        </w:rPr>
        <w:object w:dxaOrig="14282" w:dyaOrig="11435" w14:anchorId="59F6CF49">
          <v:shape id="_x0000_i1026" type="#_x0000_t75" style="width:532.55pt;height:381.05pt" o:ole="">
            <v:imagedata r:id="rId12" o:title=""/>
          </v:shape>
          <o:OLEObject Type="Embed" ProgID="Visio.Drawing.11" ShapeID="_x0000_i1026" DrawAspect="Content" ObjectID="_1682930715"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2E99350E" w14:textId="77777777" w:rsidR="00045D1D" w:rsidRPr="00F524C8" w:rsidRDefault="00045D1D">
      <w:pPr>
        <w:keepNext w:val="0"/>
        <w:spacing w:after="0" w:line="240" w:lineRule="auto"/>
        <w:jc w:val="left"/>
        <w:rPr>
          <w:rFonts w:asciiTheme="minorBidi" w:hAnsiTheme="minorBidi" w:cstheme="minorBidi"/>
        </w:rPr>
      </w:pPr>
    </w:p>
    <w:p w14:paraId="4695150E" w14:textId="77777777" w:rsidR="00045D1D" w:rsidRPr="00F524C8" w:rsidRDefault="00045D1D">
      <w:pPr>
        <w:keepNext w:val="0"/>
        <w:spacing w:after="0" w:line="240" w:lineRule="auto"/>
        <w:jc w:val="left"/>
        <w:rPr>
          <w:rFonts w:asciiTheme="minorBidi" w:hAnsiTheme="minorBidi" w:cstheme="minorBidi"/>
        </w:rPr>
      </w:pPr>
    </w:p>
    <w:p w14:paraId="6055920D" w14:textId="77777777" w:rsidR="00045D1D" w:rsidRPr="00F524C8" w:rsidRDefault="00045D1D">
      <w:pPr>
        <w:keepNext w:val="0"/>
        <w:spacing w:after="0" w:line="240" w:lineRule="auto"/>
        <w:jc w:val="left"/>
        <w:rPr>
          <w:rFonts w:asciiTheme="minorBidi" w:hAnsiTheme="minorBidi" w:cstheme="minorBidi"/>
        </w:rPr>
      </w:pPr>
    </w:p>
    <w:p w14:paraId="4DD0E001" w14:textId="77777777" w:rsidR="00045D1D" w:rsidRPr="00F524C8" w:rsidRDefault="00045D1D">
      <w:pPr>
        <w:keepNext w:val="0"/>
        <w:spacing w:after="0" w:line="240" w:lineRule="auto"/>
        <w:jc w:val="left"/>
        <w:rPr>
          <w:rFonts w:asciiTheme="minorBidi" w:hAnsiTheme="minorBidi" w:cstheme="minorBidi"/>
        </w:rPr>
      </w:pPr>
    </w:p>
    <w:p w14:paraId="612E53B0" w14:textId="77777777" w:rsidR="00734179" w:rsidRPr="00F524C8" w:rsidRDefault="00045D1D" w:rsidP="00045D1D">
      <w:pPr>
        <w:keepNext w:val="0"/>
        <w:spacing w:after="0" w:line="240" w:lineRule="auto"/>
        <w:ind w:left="-142"/>
        <w:jc w:val="center"/>
        <w:rPr>
          <w:rFonts w:asciiTheme="minorBidi" w:hAnsiTheme="minorBidi" w:cstheme="minorBidi"/>
        </w:rPr>
      </w:pPr>
      <w:r w:rsidRPr="00F524C8">
        <w:rPr>
          <w:rFonts w:asciiTheme="minorBidi" w:hAnsiTheme="minorBidi" w:cstheme="minorBidi"/>
        </w:rPr>
        <w:object w:dxaOrig="21859" w:dyaOrig="14935" w14:anchorId="6C7B1CC0">
          <v:shape id="_x0000_i1027" type="#_x0000_t75" style="width:870.8pt;height:595pt" o:ole="">
            <v:imagedata r:id="rId14" o:title=""/>
          </v:shape>
          <o:OLEObject Type="Embed" ProgID="Visio.Drawing.11" ShapeID="_x0000_i1027" DrawAspect="Content" ObjectID="_1682930716" r:id="rId15"/>
        </w:object>
      </w:r>
    </w:p>
    <w:p w14:paraId="494D7229" w14:textId="77777777" w:rsidR="00045D1D" w:rsidRPr="00F524C8" w:rsidRDefault="00045D1D" w:rsidP="00045D1D">
      <w:pPr>
        <w:keepNext w:val="0"/>
        <w:spacing w:after="0" w:line="240" w:lineRule="auto"/>
        <w:ind w:left="-142"/>
        <w:jc w:val="left"/>
        <w:rPr>
          <w:rFonts w:asciiTheme="minorBidi" w:hAnsiTheme="minorBidi" w:cstheme="minorBidi"/>
        </w:rPr>
      </w:pPr>
    </w:p>
    <w:p w14:paraId="3B2165F6" w14:textId="77777777" w:rsidR="005C5E96" w:rsidRPr="00F524C8" w:rsidRDefault="0011178C" w:rsidP="005C5E96">
      <w:pPr>
        <w:pStyle w:val="Heading2"/>
        <w:rPr>
          <w:rFonts w:asciiTheme="minorBidi" w:hAnsiTheme="minorBidi" w:cstheme="minorBidi"/>
        </w:rPr>
      </w:pPr>
      <w:bookmarkStart w:id="13" w:name="_Toc70524401"/>
      <w:r w:rsidRPr="00F524C8">
        <w:rPr>
          <w:rFonts w:asciiTheme="minorBidi" w:hAnsiTheme="minorBidi" w:cstheme="minorBidi"/>
        </w:rPr>
        <w:lastRenderedPageBreak/>
        <w:t>Introduction</w:t>
      </w:r>
      <w:bookmarkEnd w:id="13"/>
    </w:p>
    <w:p w14:paraId="0B516AC2" w14:textId="77777777" w:rsidR="00734179" w:rsidRPr="00F524C8" w:rsidRDefault="00734179"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045D1D">
      <w:pPr>
        <w:spacing w:line="240" w:lineRule="auto"/>
        <w:jc w:val="left"/>
        <w:rPr>
          <w:rFonts w:asciiTheme="minorBidi" w:hAnsiTheme="minorBidi" w:cstheme="minorBidi"/>
          <w:sz w:val="20"/>
          <w:szCs w:val="20"/>
          <w:lang w:bidi="ar-EG"/>
        </w:rPr>
      </w:pPr>
    </w:p>
    <w:p w14:paraId="40938FC5" w14:textId="77777777" w:rsidR="00734179" w:rsidRPr="00F524C8" w:rsidRDefault="00734179" w:rsidP="00045D1D">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045D1D" w:rsidRPr="00F524C8">
        <w:rPr>
          <w:rFonts w:asciiTheme="minorBidi" w:hAnsiTheme="minorBidi" w:cstheme="minorBidi"/>
          <w:sz w:val="20"/>
          <w:szCs w:val="20"/>
          <w:lang w:bidi="ar-EG"/>
        </w:rPr>
        <w:t>Backend (Business, Workflow,</w:t>
      </w:r>
      <w:r w:rsidRPr="00F524C8">
        <w:rPr>
          <w:rFonts w:asciiTheme="minorBidi" w:hAnsiTheme="minorBidi" w:cstheme="minorBidi"/>
          <w:sz w:val="20"/>
          <w:szCs w:val="20"/>
          <w:lang w:bidi="ar-EG"/>
        </w:rPr>
        <w:t xml:space="preserve"> Data Access </w:t>
      </w:r>
      <w:r w:rsidR="00045D1D" w:rsidRPr="00F524C8">
        <w:rPr>
          <w:rFonts w:asciiTheme="minorBidi" w:hAnsiTheme="minorBidi" w:cstheme="minorBidi"/>
          <w:sz w:val="20"/>
          <w:szCs w:val="20"/>
          <w:lang w:bidi="ar-EG"/>
        </w:rPr>
        <w:t>and</w:t>
      </w:r>
      <w:r w:rsidRPr="00F524C8">
        <w:rPr>
          <w:rFonts w:asciiTheme="minorBidi" w:hAnsiTheme="minorBidi" w:cstheme="minorBidi"/>
          <w:sz w:val="20"/>
          <w:szCs w:val="20"/>
          <w:lang w:bidi="ar-EG"/>
        </w:rPr>
        <w:t xml:space="preserve"> Integration</w:t>
      </w:r>
      <w:r w:rsidR="00045D1D" w:rsidRPr="00F524C8">
        <w:rPr>
          <w:rFonts w:asciiTheme="minorBidi" w:hAnsiTheme="minorBidi" w:cstheme="minorBidi"/>
          <w:sz w:val="20"/>
          <w:szCs w:val="20"/>
          <w:lang w:bidi="ar-EG"/>
        </w:rPr>
        <w:t>) – Data Repository</w:t>
      </w:r>
      <w:r w:rsidRPr="00F524C8">
        <w:rPr>
          <w:rFonts w:asciiTheme="minorBidi" w:hAnsiTheme="minorBidi" w:cstheme="minorBidi"/>
          <w:sz w:val="20"/>
          <w:szCs w:val="20"/>
          <w:lang w:bidi="ar-EG"/>
        </w:rPr>
        <w:t>).</w:t>
      </w:r>
    </w:p>
    <w:p w14:paraId="77FF5387" w14:textId="77777777" w:rsidR="00045D1D" w:rsidRPr="00F524C8" w:rsidRDefault="00045D1D" w:rsidP="00045D1D">
      <w:pPr>
        <w:spacing w:line="240" w:lineRule="auto"/>
        <w:jc w:val="left"/>
        <w:rPr>
          <w:rFonts w:asciiTheme="minorBidi" w:hAnsiTheme="minorBidi" w:cstheme="minorBidi"/>
          <w:sz w:val="20"/>
          <w:szCs w:val="20"/>
          <w:lang w:bidi="ar-EG"/>
        </w:rPr>
      </w:pPr>
    </w:p>
    <w:p w14:paraId="19344F84" w14:textId="77777777" w:rsidR="00734179" w:rsidRPr="00F524C8" w:rsidRDefault="00734179"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92780F">
      <w:pPr>
        <w:spacing w:line="240" w:lineRule="auto"/>
        <w:jc w:val="left"/>
        <w:rPr>
          <w:rFonts w:asciiTheme="minorBidi" w:hAnsiTheme="minorBidi" w:cstheme="minorBidi"/>
          <w:sz w:val="20"/>
          <w:szCs w:val="20"/>
          <w:lang w:bidi="ar-EG"/>
        </w:rPr>
      </w:pPr>
    </w:p>
    <w:p w14:paraId="23BEAA8C" w14:textId="77777777" w:rsidR="0092780F" w:rsidRPr="00F524C8" w:rsidRDefault="0092780F"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case the architecture implementation was a fully segregated:</w:t>
      </w:r>
    </w:p>
    <w:p w14:paraId="64A17607"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separation between the presentation layer and the backend layer will be based on web-services interfaces and the presentation layer will never interact with the data repository layer.</w:t>
      </w:r>
    </w:p>
    <w:p w14:paraId="2139DB16"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separation between the backend layer and data repository layer will be based on data sources and the backend layer should be database independent.</w:t>
      </w:r>
    </w:p>
    <w:p w14:paraId="4396AE16"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external systems should interact with our architecture throw only the backend layer via web-services or messages.</w:t>
      </w:r>
    </w:p>
    <w:p w14:paraId="06A16CB2" w14:textId="77777777" w:rsidR="00734179" w:rsidRPr="00F524C8" w:rsidRDefault="00734179" w:rsidP="00734179">
      <w:pPr>
        <w:spacing w:line="240" w:lineRule="auto"/>
        <w:jc w:val="left"/>
        <w:rPr>
          <w:rFonts w:asciiTheme="minorBidi" w:hAnsiTheme="minorBidi" w:cstheme="minorBidi"/>
          <w:sz w:val="20"/>
          <w:szCs w:val="20"/>
          <w:lang w:bidi="ar-EG"/>
        </w:rPr>
      </w:pPr>
    </w:p>
    <w:p w14:paraId="79D38EF3" w14:textId="77777777" w:rsidR="0092780F" w:rsidRPr="00F524C8" w:rsidRDefault="0092780F"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case the architecture implementation was segregated by concepts:</w:t>
      </w:r>
    </w:p>
    <w:p w14:paraId="441FF983" w14:textId="77777777" w:rsidR="00734179" w:rsidRPr="00F524C8" w:rsidRDefault="00734179" w:rsidP="00701012">
      <w:pPr>
        <w:pStyle w:val="ListParagraph"/>
        <w:numPr>
          <w:ilvl w:val="0"/>
          <w:numId w:val="27"/>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w:t>
      </w:r>
      <w:r w:rsidR="0092780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examine </w:t>
      </w:r>
      <w:r w:rsidR="0092780F" w:rsidRPr="00F524C8">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imports. No lower layer should contain any import statement from upper layer classes or technology library.</w:t>
      </w:r>
    </w:p>
    <w:p w14:paraId="19B3EC89" w14:textId="77777777" w:rsidR="00734179" w:rsidRPr="00F524C8" w:rsidRDefault="0092780F" w:rsidP="00701012">
      <w:pPr>
        <w:pStyle w:val="ListParagraph"/>
        <w:keepNext w:val="0"/>
        <w:numPr>
          <w:ilvl w:val="0"/>
          <w:numId w:val="27"/>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w:t>
      </w:r>
      <w:r w:rsidR="00734179" w:rsidRPr="00F524C8">
        <w:rPr>
          <w:rFonts w:asciiTheme="minorBidi" w:hAnsiTheme="minorBidi" w:cstheme="minorBidi"/>
          <w:sz w:val="20"/>
          <w:szCs w:val="20"/>
          <w:lang w:bidi="ar-EG"/>
        </w:rPr>
        <w:t>liminate</w:t>
      </w:r>
      <w:r w:rsidRPr="00F524C8">
        <w:rPr>
          <w:rFonts w:asciiTheme="minorBidi" w:hAnsiTheme="minorBidi" w:cstheme="minorBidi"/>
          <w:sz w:val="20"/>
          <w:szCs w:val="20"/>
          <w:lang w:bidi="ar-EG"/>
        </w:rPr>
        <w:t xml:space="preserve"> technology dependencies from which upper layers have on lower layers</w:t>
      </w:r>
      <w:r w:rsidR="00734179" w:rsidRPr="00F524C8">
        <w:rPr>
          <w:rFonts w:asciiTheme="minorBidi" w:hAnsiTheme="minorBidi" w:cstheme="minorBidi"/>
          <w:sz w:val="20"/>
          <w:szCs w:val="20"/>
          <w:lang w:bidi="ar-EG"/>
        </w:rPr>
        <w:t>. For example: Business layer needs to control business transactions that will affect at the end database transactions. If these transactions will be controlled via the application (application managed), they will depend on the technology of the Data Access Layer (i.e. Hibernate Session Factory or Persistence Context or …). The whole idea is to isolate the business layer from these technology dependencies. We can achieve this goal via the Adapter Design Pattern.</w:t>
      </w:r>
      <w:r w:rsidRPr="00F524C8">
        <w:rPr>
          <w:rFonts w:asciiTheme="minorBidi" w:hAnsiTheme="minorBidi" w:cstheme="minorBidi"/>
          <w:sz w:val="20"/>
          <w:szCs w:val="20"/>
          <w:lang w:bidi="ar-EG"/>
        </w:rPr>
        <w:t xml:space="preserve"> </w:t>
      </w:r>
      <w:r w:rsidR="00734179" w:rsidRPr="00F524C8">
        <w:rPr>
          <w:rFonts w:asciiTheme="minorBidi" w:hAnsiTheme="minorBidi" w:cstheme="minorBidi"/>
          <w:sz w:val="20"/>
          <w:szCs w:val="20"/>
          <w:lang w:bidi="ar-EG"/>
        </w:rPr>
        <w:t>We will make Adapter that introduces only the main transaction control needs for the business layer (i.e. start - commit - rollback - close). The adapter will convert the interface for needed transaction controls to the real interface of the used technology in the data access layer. So now we can change the technology of the lower layers with zero effects on the upper layer.</w:t>
      </w:r>
    </w:p>
    <w:p w14:paraId="2686045C" w14:textId="77777777" w:rsidR="00734179" w:rsidRPr="00F524C8" w:rsidRDefault="00734179" w:rsidP="00734179">
      <w:pPr>
        <w:spacing w:line="240" w:lineRule="auto"/>
        <w:jc w:val="left"/>
        <w:rPr>
          <w:rFonts w:asciiTheme="minorBidi" w:hAnsiTheme="minorBidi" w:cstheme="minorBidi"/>
          <w:sz w:val="20"/>
          <w:szCs w:val="20"/>
          <w:lang w:bidi="ar-EG"/>
        </w:rPr>
      </w:pPr>
    </w:p>
    <w:p w14:paraId="7E6206EC" w14:textId="77777777" w:rsidR="00AF1B98" w:rsidRPr="00F524C8" w:rsidRDefault="00734179"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p>
    <w:p w14:paraId="11B09335" w14:textId="77777777" w:rsidR="00AF1B98" w:rsidRPr="00F524C8" w:rsidRDefault="00AF1B98" w:rsidP="0092780F">
      <w:pPr>
        <w:spacing w:line="240" w:lineRule="auto"/>
        <w:jc w:val="left"/>
        <w:rPr>
          <w:rFonts w:asciiTheme="minorBidi" w:hAnsiTheme="minorBidi" w:cstheme="minorBidi"/>
          <w:sz w:val="20"/>
          <w:szCs w:val="20"/>
          <w:lang w:bidi="ar-EG"/>
        </w:rPr>
      </w:pPr>
    </w:p>
    <w:p w14:paraId="3E0C1B51" w14:textId="0006B148" w:rsidR="00734179" w:rsidRDefault="00AF1B98"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trying our best to avoid hard coding and match the Internationalization/Localization standards.</w:t>
      </w:r>
    </w:p>
    <w:p w14:paraId="1BCBD726" w14:textId="760984ED" w:rsidR="004245ED" w:rsidRDefault="004245ED" w:rsidP="00AF1B98">
      <w:pPr>
        <w:spacing w:line="240" w:lineRule="auto"/>
        <w:jc w:val="left"/>
        <w:rPr>
          <w:rFonts w:asciiTheme="minorBidi" w:hAnsiTheme="minorBidi" w:cstheme="minorBidi"/>
          <w:sz w:val="20"/>
          <w:szCs w:val="20"/>
          <w:lang w:bidi="ar-EG"/>
        </w:rPr>
      </w:pPr>
    </w:p>
    <w:p w14:paraId="663D6172" w14:textId="5E166F9F" w:rsidR="004245ED" w:rsidRPr="00F524C8" w:rsidRDefault="004245ED" w:rsidP="00AF1B98">
      <w:p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734179">
      <w:pPr>
        <w:spacing w:line="240" w:lineRule="auto"/>
        <w:jc w:val="left"/>
        <w:rPr>
          <w:rFonts w:asciiTheme="minorBidi" w:hAnsiTheme="minorBidi" w:cstheme="minorBidi"/>
          <w:sz w:val="20"/>
          <w:szCs w:val="20"/>
          <w:lang w:bidi="ar-EG"/>
        </w:rPr>
      </w:pPr>
    </w:p>
    <w:p w14:paraId="72ADDAF4" w14:textId="77777777" w:rsidR="00734179" w:rsidRPr="00F524C8" w:rsidRDefault="00734179"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p>
    <w:p w14:paraId="12B5B882" w14:textId="77777777" w:rsidR="006F4E89" w:rsidRPr="00F524C8" w:rsidRDefault="00734179" w:rsidP="00734179">
      <w:pPr>
        <w:spacing w:line="240" w:lineRule="auto"/>
        <w:jc w:val="left"/>
        <w:rPr>
          <w:rFonts w:asciiTheme="minorBidi" w:hAnsiTheme="minorBidi" w:cstheme="minorBidi"/>
          <w:sz w:val="20"/>
          <w:szCs w:val="20"/>
          <w:lang w:bidi="ar-EG"/>
        </w:rPr>
      </w:pPr>
      <w:r w:rsidRPr="00F524C8">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F524C8">
        <w:rPr>
          <w:rFonts w:asciiTheme="minorBidi" w:hAnsiTheme="minorBidi" w:cstheme="minorBidi"/>
          <w:sz w:val="20"/>
          <w:szCs w:val="20"/>
          <w:lang w:bidi="ar-EG"/>
        </w:rPr>
        <w:t>.</w:t>
      </w:r>
    </w:p>
    <w:p w14:paraId="6073FC10" w14:textId="77777777" w:rsidR="006F4E89" w:rsidRPr="00F524C8" w:rsidRDefault="006F4E89" w:rsidP="00734179">
      <w:pPr>
        <w:keepNext w:val="0"/>
        <w:spacing w:after="0" w:line="240" w:lineRule="auto"/>
        <w:jc w:val="left"/>
        <w:rPr>
          <w:rFonts w:asciiTheme="minorBidi" w:hAnsiTheme="minorBidi" w:cstheme="minorBidi"/>
          <w:sz w:val="20"/>
          <w:szCs w:val="20"/>
          <w:lang w:bidi="ar-EG"/>
        </w:rPr>
      </w:pPr>
    </w:p>
    <w:p w14:paraId="5C99CB6D" w14:textId="77777777" w:rsidR="005C5E96" w:rsidRPr="00F524C8" w:rsidRDefault="0011178C" w:rsidP="0011178C">
      <w:pPr>
        <w:pStyle w:val="Heading2"/>
        <w:rPr>
          <w:rFonts w:asciiTheme="minorBidi" w:hAnsiTheme="minorBidi" w:cstheme="minorBidi"/>
        </w:rPr>
      </w:pPr>
      <w:bookmarkStart w:id="14" w:name="_Toc70524402"/>
      <w:r w:rsidRPr="00F524C8">
        <w:rPr>
          <w:rFonts w:asciiTheme="minorBidi" w:hAnsiTheme="minorBidi" w:cstheme="minorBidi"/>
        </w:rPr>
        <w:lastRenderedPageBreak/>
        <w:t>Presentation Layer</w:t>
      </w:r>
      <w:bookmarkEnd w:id="14"/>
    </w:p>
    <w:p w14:paraId="131DF7BB" w14:textId="77777777" w:rsidR="00734179" w:rsidRPr="00F524C8" w:rsidRDefault="00734179" w:rsidP="00F83DC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target is to use the standard</w:t>
      </w:r>
      <w:r w:rsidR="00F83DC7" w:rsidRPr="00F524C8">
        <w:rPr>
          <w:rFonts w:asciiTheme="minorBidi" w:hAnsiTheme="minorBidi" w:cstheme="minorBidi"/>
          <w:sz w:val="20"/>
          <w:szCs w:val="20"/>
        </w:rPr>
        <w:t xml:space="preserve"> components, events …</w:t>
      </w:r>
      <w:r w:rsidRPr="00F524C8">
        <w:rPr>
          <w:rFonts w:asciiTheme="minorBidi" w:hAnsiTheme="minorBidi" w:cstheme="minorBidi"/>
          <w:sz w:val="20"/>
          <w:szCs w:val="20"/>
        </w:rPr>
        <w:t xml:space="preserve"> of JSF.</w:t>
      </w:r>
      <w:r w:rsidR="00F83DC7" w:rsidRPr="00F524C8">
        <w:rPr>
          <w:rFonts w:asciiTheme="minorBidi" w:hAnsiTheme="minorBidi" w:cstheme="minorBidi"/>
          <w:sz w:val="20"/>
          <w:szCs w:val="20"/>
        </w:rPr>
        <w:br/>
      </w:r>
      <w:r w:rsidRPr="00F524C8">
        <w:rPr>
          <w:rFonts w:asciiTheme="minorBidi" w:hAnsiTheme="minorBidi" w:cstheme="minorBidi"/>
          <w:sz w:val="20"/>
          <w:szCs w:val="20"/>
        </w:rPr>
        <w:t xml:space="preserve">Whenever JSF can fit, we will use it </w:t>
      </w:r>
      <w:r w:rsidR="00F83DC7" w:rsidRPr="00F524C8">
        <w:rPr>
          <w:rFonts w:asciiTheme="minorBidi" w:hAnsiTheme="minorBidi" w:cstheme="minorBidi"/>
          <w:sz w:val="20"/>
          <w:szCs w:val="20"/>
        </w:rPr>
        <w:t>otherwise</w:t>
      </w:r>
      <w:r w:rsidRPr="00F524C8">
        <w:rPr>
          <w:rFonts w:asciiTheme="minorBidi" w:hAnsiTheme="minorBidi" w:cstheme="minorBidi"/>
          <w:sz w:val="20"/>
          <w:szCs w:val="20"/>
        </w:rPr>
        <w:t xml:space="preserve"> we will use the libraries features</w:t>
      </w:r>
      <w:r w:rsidR="00F83DC7" w:rsidRPr="00F524C8">
        <w:rPr>
          <w:rFonts w:asciiTheme="minorBidi" w:hAnsiTheme="minorBidi" w:cstheme="minorBidi"/>
          <w:sz w:val="20"/>
          <w:szCs w:val="20"/>
        </w:rPr>
        <w:t xml:space="preserve"> and components</w:t>
      </w:r>
      <w:r w:rsidRPr="00F524C8">
        <w:rPr>
          <w:rFonts w:asciiTheme="minorBidi" w:hAnsiTheme="minorBidi" w:cstheme="minorBidi"/>
          <w:sz w:val="20"/>
          <w:szCs w:val="20"/>
        </w:rPr>
        <w:t>.</w:t>
      </w:r>
    </w:p>
    <w:p w14:paraId="7FB58052"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We will have an abstract Base </w:t>
      </w:r>
      <w:r w:rsidR="00241F00" w:rsidRPr="00F524C8">
        <w:rPr>
          <w:rFonts w:asciiTheme="minorBidi" w:hAnsiTheme="minorBidi" w:cstheme="minorBidi"/>
          <w:sz w:val="20"/>
          <w:szCs w:val="20"/>
        </w:rPr>
        <w:t>Managed Bean</w:t>
      </w:r>
      <w:r w:rsidRPr="00F524C8">
        <w:rPr>
          <w:rFonts w:asciiTheme="minorBidi" w:hAnsiTheme="minorBidi" w:cstheme="minorBidi"/>
          <w:sz w:val="20"/>
          <w:szCs w:val="20"/>
        </w:rPr>
        <w:t xml:space="preserve"> to handle common functionalities</w:t>
      </w:r>
      <w:r w:rsidR="00241F00" w:rsidRPr="00F524C8">
        <w:rPr>
          <w:rFonts w:asciiTheme="minorBidi" w:hAnsiTheme="minorBidi" w:cstheme="minorBidi"/>
          <w:sz w:val="20"/>
          <w:szCs w:val="20"/>
        </w:rPr>
        <w:t xml:space="preserve"> among managed beans</w:t>
      </w:r>
      <w:r w:rsidRPr="00F524C8">
        <w:rPr>
          <w:rFonts w:asciiTheme="minorBidi" w:hAnsiTheme="minorBidi" w:cstheme="minorBidi"/>
          <w:sz w:val="20"/>
          <w:szCs w:val="20"/>
        </w:rPr>
        <w:t xml:space="preserve"> (like messaging </w:t>
      </w:r>
      <w:r w:rsidR="00241F00" w:rsidRPr="00F524C8">
        <w:rPr>
          <w:rFonts w:asciiTheme="minorBidi" w:hAnsiTheme="minorBidi" w:cstheme="minorBidi"/>
          <w:sz w:val="20"/>
          <w:szCs w:val="20"/>
        </w:rPr>
        <w:t>–</w:t>
      </w:r>
      <w:r w:rsidRPr="00F524C8">
        <w:rPr>
          <w:rFonts w:asciiTheme="minorBidi" w:hAnsiTheme="minorBidi" w:cstheme="minorBidi"/>
          <w:sz w:val="20"/>
          <w:szCs w:val="20"/>
        </w:rPr>
        <w:t xml:space="preserve"> </w:t>
      </w:r>
      <w:r w:rsidR="0022728A" w:rsidRPr="00F524C8">
        <w:rPr>
          <w:rFonts w:asciiTheme="minorBidi" w:hAnsiTheme="minorBidi" w:cstheme="minorBidi"/>
          <w:sz w:val="20"/>
          <w:szCs w:val="20"/>
        </w:rPr>
        <w:t xml:space="preserve">Internationalization </w:t>
      </w:r>
      <w:r w:rsidR="00241F00" w:rsidRPr="00F524C8">
        <w:rPr>
          <w:rFonts w:asciiTheme="minorBidi" w:hAnsiTheme="minorBidi" w:cstheme="minorBidi"/>
          <w:sz w:val="20"/>
          <w:szCs w:val="20"/>
        </w:rPr>
        <w:t>- …</w:t>
      </w:r>
      <w:r w:rsidRPr="00F524C8">
        <w:rPr>
          <w:rFonts w:asciiTheme="minorBidi" w:hAnsiTheme="minorBidi" w:cstheme="minorBidi"/>
          <w:sz w:val="20"/>
          <w:szCs w:val="20"/>
        </w:rPr>
        <w:t>).</w:t>
      </w:r>
    </w:p>
    <w:p w14:paraId="7108BD40" w14:textId="77777777" w:rsidR="00734179" w:rsidRPr="00F524C8" w:rsidRDefault="00734179" w:rsidP="00241F0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We will have an abstract Base Workflow </w:t>
      </w:r>
      <w:r w:rsidR="00241F00" w:rsidRPr="00F524C8">
        <w:rPr>
          <w:rFonts w:asciiTheme="minorBidi" w:hAnsiTheme="minorBidi" w:cstheme="minorBidi"/>
          <w:sz w:val="20"/>
          <w:szCs w:val="20"/>
        </w:rPr>
        <w:t>Managed Bean</w:t>
      </w:r>
      <w:r w:rsidRPr="00F524C8">
        <w:rPr>
          <w:rFonts w:asciiTheme="minorBidi" w:hAnsiTheme="minorBidi" w:cstheme="minorBidi"/>
          <w:sz w:val="20"/>
          <w:szCs w:val="20"/>
        </w:rPr>
        <w:t xml:space="preserve"> to handle common workflow functionalities.</w:t>
      </w:r>
    </w:p>
    <w:p w14:paraId="77513D01" w14:textId="77777777" w:rsidR="00734179" w:rsidRPr="00F524C8" w:rsidRDefault="00734179" w:rsidP="00241F0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For each group of </w:t>
      </w:r>
      <w:r w:rsidR="00241F00" w:rsidRPr="00F524C8">
        <w:rPr>
          <w:rFonts w:asciiTheme="minorBidi" w:hAnsiTheme="minorBidi" w:cstheme="minorBidi"/>
          <w:sz w:val="20"/>
          <w:szCs w:val="20"/>
        </w:rPr>
        <w:t>managed</w:t>
      </w:r>
      <w:r w:rsidRPr="00F524C8">
        <w:rPr>
          <w:rFonts w:asciiTheme="minorBidi" w:hAnsiTheme="minorBidi" w:cstheme="minorBidi"/>
          <w:sz w:val="20"/>
          <w:szCs w:val="20"/>
        </w:rPr>
        <w:t xml:space="preserve"> beans, if there are a range of common functionalities we will make a base class for them.</w:t>
      </w:r>
    </w:p>
    <w:p w14:paraId="029E39D7"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By default, use View Scope </w:t>
      </w:r>
      <w:r w:rsidR="0022728A" w:rsidRPr="00F524C8">
        <w:rPr>
          <w:rFonts w:asciiTheme="minorBidi" w:hAnsiTheme="minorBidi" w:cstheme="minorBidi"/>
          <w:sz w:val="20"/>
          <w:szCs w:val="20"/>
        </w:rPr>
        <w:t>for managed</w:t>
      </w:r>
      <w:r w:rsidRPr="00F524C8">
        <w:rPr>
          <w:rFonts w:asciiTheme="minorBidi" w:hAnsiTheme="minorBidi" w:cstheme="minorBidi"/>
          <w:sz w:val="20"/>
          <w:szCs w:val="20"/>
        </w:rPr>
        <w:t xml:space="preserve"> beans </w:t>
      </w:r>
      <w:r w:rsidR="0022728A" w:rsidRPr="00F524C8">
        <w:rPr>
          <w:rFonts w:asciiTheme="minorBidi" w:hAnsiTheme="minorBidi" w:cstheme="minorBidi"/>
          <w:sz w:val="20"/>
          <w:szCs w:val="20"/>
        </w:rPr>
        <w:t>unless</w:t>
      </w:r>
      <w:r w:rsidRPr="00F524C8">
        <w:rPr>
          <w:rFonts w:asciiTheme="minorBidi" w:hAnsiTheme="minorBidi" w:cstheme="minorBidi"/>
          <w:sz w:val="20"/>
          <w:szCs w:val="20"/>
        </w:rPr>
        <w:t xml:space="preserve"> there is a need for using other types of scopes.</w:t>
      </w:r>
      <w:r w:rsidR="0022728A" w:rsidRPr="00F524C8">
        <w:rPr>
          <w:rFonts w:asciiTheme="minorBidi" w:hAnsiTheme="minorBidi" w:cstheme="minorBidi"/>
          <w:sz w:val="20"/>
          <w:szCs w:val="20"/>
        </w:rPr>
        <w:br/>
      </w:r>
      <w:r w:rsidRPr="00F524C8">
        <w:rPr>
          <w:rFonts w:asciiTheme="minorBidi" w:hAnsiTheme="minorBidi" w:cstheme="minorBidi"/>
          <w:sz w:val="20"/>
          <w:szCs w:val="20"/>
        </w:rPr>
        <w:t>View scope beans must be serialized along with all contained attributes.</w:t>
      </w:r>
    </w:p>
    <w:p w14:paraId="0B1DA4EE" w14:textId="6E968F72"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Internationalization will be handled via Resource </w:t>
      </w:r>
      <w:r w:rsidR="0022728A" w:rsidRPr="00F524C8">
        <w:rPr>
          <w:rFonts w:asciiTheme="minorBidi" w:hAnsiTheme="minorBidi" w:cstheme="minorBidi"/>
          <w:sz w:val="20"/>
          <w:szCs w:val="20"/>
        </w:rPr>
        <w:t>B</w:t>
      </w:r>
      <w:r w:rsidRPr="00F524C8">
        <w:rPr>
          <w:rFonts w:asciiTheme="minorBidi" w:hAnsiTheme="minorBidi" w:cstheme="minorBidi"/>
          <w:sz w:val="20"/>
          <w:szCs w:val="20"/>
        </w:rPr>
        <w:t>undles.</w:t>
      </w:r>
    </w:p>
    <w:p w14:paraId="0B4CFE4E" w14:textId="77777777" w:rsidR="0022728A" w:rsidRPr="00F524C8" w:rsidRDefault="00F46E2C"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Resource</w:t>
      </w:r>
      <w:r w:rsidR="0022728A" w:rsidRPr="00F524C8">
        <w:rPr>
          <w:rFonts w:asciiTheme="minorBidi" w:hAnsiTheme="minorBidi" w:cstheme="minorBidi"/>
          <w:sz w:val="20"/>
          <w:szCs w:val="20"/>
        </w:rPr>
        <w:t xml:space="preserve"> Bundle keys should be classified:</w:t>
      </w:r>
    </w:p>
    <w:p w14:paraId="23C4B784"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error messages: error_</w:t>
      </w:r>
    </w:p>
    <w:p w14:paraId="4CC10E95"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labels: label_</w:t>
      </w:r>
    </w:p>
    <w:p w14:paraId="255955F4"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notification and warning messages: notify_</w:t>
      </w:r>
    </w:p>
    <w:p w14:paraId="6F4333BA" w14:textId="77777777" w:rsidR="0063155D"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questions</w:t>
      </w:r>
      <w:r w:rsidR="0063155D" w:rsidRPr="00F524C8">
        <w:rPr>
          <w:rFonts w:asciiTheme="minorBidi" w:hAnsiTheme="minorBidi" w:cstheme="minorBidi"/>
          <w:sz w:val="20"/>
          <w:szCs w:val="20"/>
        </w:rPr>
        <w:t>:</w:t>
      </w:r>
      <w:r w:rsidRPr="00F524C8">
        <w:rPr>
          <w:rFonts w:asciiTheme="minorBidi" w:hAnsiTheme="minorBidi" w:cstheme="minorBidi"/>
          <w:sz w:val="20"/>
          <w:szCs w:val="20"/>
        </w:rPr>
        <w:t xml:space="preserve"> q_</w:t>
      </w:r>
    </w:p>
    <w:p w14:paraId="0024485B" w14:textId="77777777" w:rsidR="0063155D" w:rsidRPr="00F524C8" w:rsidRDefault="0063155D" w:rsidP="0063155D">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For titles: </w:t>
      </w:r>
      <w:r w:rsidR="0022728A" w:rsidRPr="00F524C8">
        <w:rPr>
          <w:rFonts w:asciiTheme="minorBidi" w:hAnsiTheme="minorBidi" w:cstheme="minorBidi"/>
          <w:sz w:val="20"/>
          <w:szCs w:val="20"/>
        </w:rPr>
        <w:t>title_</w:t>
      </w:r>
    </w:p>
    <w:p w14:paraId="0AF88030" w14:textId="77777777" w:rsidR="0022728A" w:rsidRPr="00F524C8" w:rsidRDefault="0063155D" w:rsidP="0063155D">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font awesome:</w:t>
      </w:r>
      <w:r w:rsidR="0022728A" w:rsidRPr="00F524C8">
        <w:rPr>
          <w:rFonts w:asciiTheme="minorBidi" w:hAnsiTheme="minorBidi" w:cstheme="minorBidi"/>
          <w:sz w:val="20"/>
          <w:szCs w:val="20"/>
        </w:rPr>
        <w:t xml:space="preserve"> fa_</w:t>
      </w:r>
    </w:p>
    <w:p w14:paraId="7A5A5C98" w14:textId="77777777" w:rsidR="00F46E2C" w:rsidRPr="00F524C8" w:rsidRDefault="00F46E2C" w:rsidP="00F46E2C">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non-repeated values in resource bundles and make use of the following tips:</w:t>
      </w:r>
    </w:p>
    <w:p w14:paraId="779F3369" w14:textId="77777777" w:rsidR="00942613" w:rsidRPr="00F524C8" w:rsidRDefault="00942613" w:rsidP="00942613">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Adding new key: </w:t>
      </w:r>
      <w:r w:rsidRPr="00F524C8">
        <w:rPr>
          <w:rFonts w:asciiTheme="minorBidi" w:hAnsiTheme="minorBidi" w:cstheme="minorBidi"/>
          <w:sz w:val="20"/>
          <w:szCs w:val="20"/>
        </w:rPr>
        <w:t xml:space="preserve">Always search in the resource bundle </w:t>
      </w:r>
      <w:r>
        <w:rPr>
          <w:rFonts w:asciiTheme="minorBidi" w:hAnsiTheme="minorBidi" w:cstheme="minorBidi"/>
          <w:sz w:val="20"/>
          <w:szCs w:val="20"/>
        </w:rPr>
        <w:t>with the exact value and wanted meaning</w:t>
      </w:r>
      <w:r w:rsidRPr="00F524C8">
        <w:rPr>
          <w:rFonts w:asciiTheme="minorBidi" w:hAnsiTheme="minorBidi" w:cstheme="minorBidi"/>
          <w:sz w:val="20"/>
          <w:szCs w:val="20"/>
        </w:rPr>
        <w:t>.</w:t>
      </w:r>
    </w:p>
    <w:p w14:paraId="31842BF8" w14:textId="77777777" w:rsidR="00942613" w:rsidRDefault="00942613" w:rsidP="00F46E2C">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Removing key: Always search for usage before removing. Always strive for removing non-used keys by looking for the keys in any code subject for deletion.</w:t>
      </w:r>
    </w:p>
    <w:p w14:paraId="3697A76E" w14:textId="77777777" w:rsidR="00F46E2C" w:rsidRPr="00F524C8" w:rsidRDefault="00942613" w:rsidP="00F46E2C">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Updating key value:  Always search for usage before updating. If there is any usage inapplicable then we need another key so we should go to adding new key steps.</w:t>
      </w:r>
    </w:p>
    <w:p w14:paraId="72FEF4BC" w14:textId="77777777" w:rsidR="00F46E2C" w:rsidRPr="00F524C8" w:rsidRDefault="00F46E2C" w:rsidP="00F46E2C">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parameterized messages.</w:t>
      </w:r>
    </w:p>
    <w:p w14:paraId="234DEE83" w14:textId="77777777" w:rsidR="00DC2714" w:rsidRDefault="00DC2714" w:rsidP="00DC2714">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Resource Bundle keys naming convention:</w:t>
      </w:r>
    </w:p>
    <w:p w14:paraId="7FC3D6D3" w14:textId="77777777" w:rsidR="00DC2714" w:rsidRDefault="00DC2714" w:rsidP="00DC2714">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After the only _ key naming should follow Java convention in naming variables.</w:t>
      </w:r>
    </w:p>
    <w:p w14:paraId="1715688C" w14:textId="77777777" w:rsidR="00DC2714" w:rsidRPr="00DC2714" w:rsidRDefault="00DC2714" w:rsidP="00DC2714">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Key names should represent the message value not the business or technical design terms.</w:t>
      </w:r>
    </w:p>
    <w:p w14:paraId="2B587B22" w14:textId="77777777" w:rsidR="006B4D8F" w:rsidRPr="00F524C8" w:rsidRDefault="006B4D8F"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separate XHTML pages for each screen in the application design and do not merge two or more screens in one XHTML unless there is a very specific situation need this. (For security – extendibility – maintainability).</w:t>
      </w:r>
    </w:p>
    <w:p w14:paraId="7C788AA2" w14:textId="77777777" w:rsidR="006B4D8F" w:rsidRPr="00F524C8" w:rsidRDefault="006B4D8F"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composite components and make use of the following tips for detection:</w:t>
      </w:r>
    </w:p>
    <w:p w14:paraId="376B6D67"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found the same design for a portion of page shared between two or more pages.</w:t>
      </w:r>
    </w:p>
    <w:p w14:paraId="2F50C855"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found a design for a portion of page shared between two or more pages with a rendering change behavior that could be parameterized.</w:t>
      </w:r>
    </w:p>
    <w:p w14:paraId="49223C65"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discuss with the team about one portion of a design that should be made as a composite component for future vision.</w:t>
      </w:r>
    </w:p>
    <w:p w14:paraId="4173CE86" w14:textId="77777777" w:rsidR="00804733" w:rsidRPr="00F524C8" w:rsidRDefault="00804733"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only one managed bean per XHTML page and name the two files by the same name. Also name the managed bean annotation by the same name but in variable naming convention.</w:t>
      </w:r>
    </w:p>
    <w:p w14:paraId="12C6D0BC" w14:textId="77777777" w:rsidR="009C0623" w:rsidRPr="00F524C8" w:rsidRDefault="009C0623" w:rsidP="009C062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p>
    <w:p w14:paraId="70427EE8" w14:textId="77777777" w:rsidR="009C0623"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DDLs (drop down lists) for selection from a short list values.</w:t>
      </w:r>
    </w:p>
    <w:p w14:paraId="420B767A" w14:textId="77777777" w:rsidR="009C0623"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MSMS (mini search multi selection – a page that offers a simple search and ability to select single or multiple items from the result) pages for selection.</w:t>
      </w:r>
    </w:p>
    <w:p w14:paraId="4CCD0B40" w14:textId="77777777" w:rsidR="001228B9" w:rsidRPr="00F524C8" w:rsidRDefault="001228B9" w:rsidP="001228B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modes in MSMS pages to fit for more than one search </w:t>
      </w:r>
      <w:r w:rsidR="00BA63E2" w:rsidRPr="00F524C8">
        <w:rPr>
          <w:rFonts w:asciiTheme="minorBidi" w:hAnsiTheme="minorBidi" w:cstheme="minorBidi"/>
          <w:sz w:val="20"/>
          <w:szCs w:val="20"/>
        </w:rPr>
        <w:t>perspective</w:t>
      </w:r>
      <w:r w:rsidRPr="00F524C8">
        <w:rPr>
          <w:rFonts w:asciiTheme="minorBidi" w:hAnsiTheme="minorBidi" w:cstheme="minorBidi"/>
          <w:sz w:val="20"/>
          <w:szCs w:val="20"/>
        </w:rPr>
        <w:t xml:space="preserve">. </w:t>
      </w:r>
    </w:p>
    <w:p w14:paraId="7135636C" w14:textId="77777777" w:rsidR="00375E26" w:rsidRPr="00F524C8" w:rsidRDefault="00375E26" w:rsidP="00375E26">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Lookups items should be loaded from the Database and mapped in the UI using (ID and Description).</w:t>
      </w:r>
    </w:p>
    <w:p w14:paraId="283429E3" w14:textId="77777777" w:rsidR="009C0623" w:rsidRPr="00F524C8" w:rsidRDefault="009C062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design the search criteria to limit the number </w:t>
      </w:r>
      <w:r w:rsidR="00EB3C33" w:rsidRPr="00F524C8">
        <w:rPr>
          <w:rFonts w:asciiTheme="minorBidi" w:hAnsiTheme="minorBidi" w:cstheme="minorBidi"/>
          <w:sz w:val="20"/>
          <w:szCs w:val="20"/>
        </w:rPr>
        <w:t>of returned items to 50000 – 70000 items only. U</w:t>
      </w:r>
      <w:r w:rsidRPr="00F524C8">
        <w:rPr>
          <w:rFonts w:asciiTheme="minorBidi" w:hAnsiTheme="minorBidi" w:cstheme="minorBidi"/>
          <w:sz w:val="20"/>
          <w:szCs w:val="20"/>
        </w:rPr>
        <w:t xml:space="preserve">se JavaScript </w:t>
      </w:r>
      <w:r w:rsidR="00EB3C33" w:rsidRPr="00F524C8">
        <w:rPr>
          <w:rFonts w:asciiTheme="minorBidi" w:hAnsiTheme="minorBidi" w:cstheme="minorBidi"/>
          <w:sz w:val="20"/>
          <w:szCs w:val="20"/>
        </w:rPr>
        <w:t>validations and server side validations to make sure of that.</w:t>
      </w:r>
    </w:p>
    <w:p w14:paraId="7437A27B"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grid pagination unless there is a clue from the application design that avoiding the pagination is better for that case.</w:t>
      </w:r>
    </w:p>
    <w:p w14:paraId="156151A8"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Define different page sizes in the base managed bean:</w:t>
      </w:r>
    </w:p>
    <w:p w14:paraId="51864F01"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Small page size 5.</w:t>
      </w:r>
    </w:p>
    <w:p w14:paraId="2891C350"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Normal page size 10.</w:t>
      </w:r>
    </w:p>
    <w:p w14:paraId="7AFEA7C1"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Large page size 50. </w:t>
      </w:r>
    </w:p>
    <w:p w14:paraId="16769333"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If the business requirements specifies that more than 70000 items to be viewed in the XHTML page, then database pagination methodology should be used. </w:t>
      </w:r>
    </w:p>
    <w:p w14:paraId="5DF9B736" w14:textId="77777777" w:rsidR="00FB4DA5" w:rsidRPr="00F524C8" w:rsidRDefault="00FB4DA5"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Validations:</w:t>
      </w:r>
    </w:p>
    <w:p w14:paraId="4FF6687C" w14:textId="77777777" w:rsidR="00FB4DA5" w:rsidRPr="00F524C8" w:rsidRDefault="00FB4DA5"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No business validations should exist in the presentation layer.</w:t>
      </w:r>
    </w:p>
    <w:p w14:paraId="3B133D08" w14:textId="77777777" w:rsidR="00FB4DA5" w:rsidRPr="00F524C8" w:rsidRDefault="00FB4DA5"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Authentication and Authorization validations should be handles by the presentation layer and the business layer will deal with the presentation layer as a trusted zone.</w:t>
      </w:r>
    </w:p>
    <w:p w14:paraId="6C192988" w14:textId="77777777" w:rsidR="00FB4DA5" w:rsidRPr="00F524C8" w:rsidRDefault="00804733"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J</w:t>
      </w:r>
      <w:r w:rsidR="00734179" w:rsidRPr="00F524C8">
        <w:rPr>
          <w:rFonts w:asciiTheme="minorBidi" w:hAnsiTheme="minorBidi" w:cstheme="minorBidi"/>
          <w:sz w:val="20"/>
          <w:szCs w:val="20"/>
        </w:rPr>
        <w:t>ava</w:t>
      </w:r>
      <w:r w:rsidRPr="00F524C8">
        <w:rPr>
          <w:rFonts w:asciiTheme="minorBidi" w:hAnsiTheme="minorBidi" w:cstheme="minorBidi"/>
          <w:sz w:val="20"/>
          <w:szCs w:val="20"/>
        </w:rPr>
        <w:t>S</w:t>
      </w:r>
      <w:r w:rsidR="00734179" w:rsidRPr="00F524C8">
        <w:rPr>
          <w:rFonts w:asciiTheme="minorBidi" w:hAnsiTheme="minorBidi" w:cstheme="minorBidi"/>
          <w:sz w:val="20"/>
          <w:szCs w:val="20"/>
        </w:rPr>
        <w:t>cript client side validations</w:t>
      </w:r>
      <w:r w:rsidRPr="00F524C8">
        <w:rPr>
          <w:rFonts w:asciiTheme="minorBidi" w:hAnsiTheme="minorBidi" w:cstheme="minorBidi"/>
          <w:sz w:val="20"/>
          <w:szCs w:val="20"/>
        </w:rPr>
        <w:t xml:space="preserve"> to reduce </w:t>
      </w:r>
      <w:r w:rsidR="00734179" w:rsidRPr="00F524C8">
        <w:rPr>
          <w:rFonts w:asciiTheme="minorBidi" w:hAnsiTheme="minorBidi" w:cstheme="minorBidi"/>
          <w:sz w:val="20"/>
          <w:szCs w:val="20"/>
        </w:rPr>
        <w:t>the client-server communications.</w:t>
      </w:r>
    </w:p>
    <w:p w14:paraId="1C5B2724" w14:textId="77777777" w:rsidR="00734179" w:rsidRDefault="00804733"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Limit </w:t>
      </w:r>
      <w:r w:rsidR="00FB4DA5" w:rsidRPr="00F524C8">
        <w:rPr>
          <w:rFonts w:asciiTheme="minorBidi" w:hAnsiTheme="minorBidi" w:cstheme="minorBidi"/>
          <w:sz w:val="20"/>
          <w:szCs w:val="20"/>
        </w:rPr>
        <w:t>JavaScript</w:t>
      </w:r>
      <w:r w:rsidRPr="00F524C8">
        <w:rPr>
          <w:rFonts w:asciiTheme="minorBidi" w:hAnsiTheme="minorBidi" w:cstheme="minorBidi"/>
          <w:sz w:val="20"/>
          <w:szCs w:val="20"/>
        </w:rPr>
        <w:t xml:space="preserve"> </w:t>
      </w:r>
      <w:r w:rsidR="00FB4DA5" w:rsidRPr="00F524C8">
        <w:rPr>
          <w:rFonts w:asciiTheme="minorBidi" w:hAnsiTheme="minorBidi" w:cstheme="minorBidi"/>
          <w:sz w:val="20"/>
          <w:szCs w:val="20"/>
        </w:rPr>
        <w:t>validations</w:t>
      </w:r>
      <w:r w:rsidRPr="00F524C8">
        <w:rPr>
          <w:rFonts w:asciiTheme="minorBidi" w:hAnsiTheme="minorBidi" w:cstheme="minorBidi"/>
          <w:sz w:val="20"/>
          <w:szCs w:val="20"/>
        </w:rPr>
        <w:t xml:space="preserve"> for mandatory </w:t>
      </w:r>
      <w:r w:rsidR="00FB4DA5" w:rsidRPr="00F524C8">
        <w:rPr>
          <w:rFonts w:asciiTheme="minorBidi" w:hAnsiTheme="minorBidi" w:cstheme="minorBidi"/>
          <w:sz w:val="20"/>
          <w:szCs w:val="20"/>
        </w:rPr>
        <w:t>fields</w:t>
      </w:r>
      <w:r w:rsidRPr="00F524C8">
        <w:rPr>
          <w:rFonts w:asciiTheme="minorBidi" w:hAnsiTheme="minorBidi" w:cstheme="minorBidi"/>
          <w:sz w:val="20"/>
          <w:szCs w:val="20"/>
        </w:rPr>
        <w:t xml:space="preserve"> and data type validations only.</w:t>
      </w:r>
      <w:r w:rsidR="00FB4DA5" w:rsidRPr="00F524C8">
        <w:rPr>
          <w:rFonts w:asciiTheme="minorBidi" w:hAnsiTheme="minorBidi" w:cstheme="minorBidi"/>
          <w:sz w:val="20"/>
          <w:szCs w:val="20"/>
        </w:rPr>
        <w:br/>
        <w:t>These validations should be repeated in the business layer.</w:t>
      </w:r>
    </w:p>
    <w:p w14:paraId="6FF956BC" w14:textId="77777777" w:rsidR="00B057E7" w:rsidRDefault="00B057E7" w:rsidP="00B057E7">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Data length validations</w:t>
      </w:r>
      <w:r w:rsidR="006A2728">
        <w:rPr>
          <w:rFonts w:asciiTheme="minorBidi" w:hAnsiTheme="minorBidi" w:cstheme="minorBidi"/>
          <w:sz w:val="20"/>
          <w:szCs w:val="20"/>
        </w:rPr>
        <w:t xml:space="preserve"> (Client Side)</w:t>
      </w:r>
      <w:r>
        <w:rPr>
          <w:rFonts w:asciiTheme="minorBidi" w:hAnsiTheme="minorBidi" w:cstheme="minorBidi"/>
          <w:sz w:val="20"/>
          <w:szCs w:val="20"/>
        </w:rPr>
        <w:t>:</w:t>
      </w:r>
    </w:p>
    <w:p w14:paraId="4B814F26"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w:t>
      </w:r>
      <w:r w:rsidR="00B057E7">
        <w:rPr>
          <w:rFonts w:asciiTheme="minorBidi" w:hAnsiTheme="minorBidi" w:cstheme="minorBidi"/>
          <w:sz w:val="20"/>
          <w:szCs w:val="20"/>
        </w:rPr>
        <w:t>nput</w:t>
      </w:r>
      <w:r>
        <w:rPr>
          <w:rFonts w:asciiTheme="minorBidi" w:hAnsiTheme="minorBidi" w:cstheme="minorBidi"/>
          <w:sz w:val="20"/>
          <w:szCs w:val="20"/>
        </w:rPr>
        <w:t>T</w:t>
      </w:r>
      <w:r w:rsidR="00B057E7">
        <w:rPr>
          <w:rFonts w:asciiTheme="minorBidi" w:hAnsiTheme="minorBidi" w:cstheme="minorBidi"/>
          <w:sz w:val="20"/>
          <w:szCs w:val="20"/>
        </w:rPr>
        <w:t>ext</w:t>
      </w:r>
      <w:r>
        <w:rPr>
          <w:rFonts w:asciiTheme="minorBidi" w:hAnsiTheme="minorBidi" w:cstheme="minorBidi"/>
          <w:sz w:val="20"/>
          <w:szCs w:val="20"/>
        </w:rPr>
        <w:t>”</w:t>
      </w:r>
      <w:r w:rsidR="00B057E7">
        <w:rPr>
          <w:rFonts w:asciiTheme="minorBidi" w:hAnsiTheme="minorBidi" w:cstheme="minorBidi"/>
          <w:sz w:val="20"/>
          <w:szCs w:val="20"/>
        </w:rPr>
        <w:t xml:space="preserve">: use the </w:t>
      </w:r>
      <w:r>
        <w:rPr>
          <w:rFonts w:asciiTheme="minorBidi" w:hAnsiTheme="minorBidi" w:cstheme="minorBidi"/>
          <w:sz w:val="20"/>
          <w:szCs w:val="20"/>
        </w:rPr>
        <w:t>“</w:t>
      </w:r>
      <w:r w:rsidR="00B057E7">
        <w:rPr>
          <w:rFonts w:asciiTheme="minorBidi" w:hAnsiTheme="minorBidi" w:cstheme="minorBidi"/>
          <w:sz w:val="20"/>
          <w:szCs w:val="20"/>
        </w:rPr>
        <w:t>max</w:t>
      </w:r>
      <w:r>
        <w:rPr>
          <w:rFonts w:asciiTheme="minorBidi" w:hAnsiTheme="minorBidi" w:cstheme="minorBidi"/>
          <w:sz w:val="20"/>
          <w:szCs w:val="20"/>
        </w:rPr>
        <w:t>l</w:t>
      </w:r>
      <w:r w:rsidR="00B057E7">
        <w:rPr>
          <w:rFonts w:asciiTheme="minorBidi" w:hAnsiTheme="minorBidi" w:cstheme="minorBidi"/>
          <w:sz w:val="20"/>
          <w:szCs w:val="20"/>
        </w:rPr>
        <w:t>ength</w:t>
      </w:r>
      <w:r>
        <w:rPr>
          <w:rFonts w:asciiTheme="minorBidi" w:hAnsiTheme="minorBidi" w:cstheme="minorBidi"/>
          <w:sz w:val="20"/>
          <w:szCs w:val="20"/>
        </w:rPr>
        <w:t>”</w:t>
      </w:r>
      <w:r w:rsidR="00B057E7">
        <w:rPr>
          <w:rFonts w:asciiTheme="minorBidi" w:hAnsiTheme="minorBidi" w:cstheme="minorBidi"/>
          <w:sz w:val="20"/>
          <w:szCs w:val="20"/>
        </w:rPr>
        <w:t xml:space="preserve"> JSF attribute.</w:t>
      </w:r>
    </w:p>
    <w:p w14:paraId="3AC65187"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w:t>
      </w:r>
      <w:r w:rsidRPr="006A2728">
        <w:rPr>
          <w:rFonts w:asciiTheme="minorBidi" w:hAnsiTheme="minorBidi" w:cstheme="minorBidi"/>
          <w:sz w:val="20"/>
          <w:szCs w:val="20"/>
        </w:rPr>
        <w:t>inputTextarea</w:t>
      </w:r>
      <w:r>
        <w:rPr>
          <w:rFonts w:asciiTheme="minorBidi" w:hAnsiTheme="minorBidi" w:cstheme="minorBidi"/>
          <w:sz w:val="20"/>
          <w:szCs w:val="20"/>
        </w:rPr>
        <w:t>”</w:t>
      </w:r>
      <w:r w:rsidR="00B057E7">
        <w:rPr>
          <w:rFonts w:asciiTheme="minorBidi" w:hAnsiTheme="minorBidi" w:cstheme="minorBidi"/>
          <w:sz w:val="20"/>
          <w:szCs w:val="20"/>
        </w:rPr>
        <w:t xml:space="preserve">: use the custom </w:t>
      </w:r>
      <w:r>
        <w:rPr>
          <w:rFonts w:asciiTheme="minorBidi" w:hAnsiTheme="minorBidi" w:cstheme="minorBidi"/>
          <w:sz w:val="20"/>
          <w:szCs w:val="20"/>
        </w:rPr>
        <w:t>JS</w:t>
      </w:r>
      <w:r w:rsidR="00B057E7">
        <w:rPr>
          <w:rFonts w:asciiTheme="minorBidi" w:hAnsiTheme="minorBidi" w:cstheme="minorBidi"/>
          <w:sz w:val="20"/>
          <w:szCs w:val="20"/>
        </w:rPr>
        <w:t xml:space="preserve"> function </w:t>
      </w:r>
      <w:r>
        <w:rPr>
          <w:rFonts w:asciiTheme="minorBidi" w:hAnsiTheme="minorBidi" w:cstheme="minorBidi"/>
          <w:sz w:val="20"/>
          <w:szCs w:val="20"/>
        </w:rPr>
        <w:t>“</w:t>
      </w:r>
      <w:r w:rsidRPr="006A2728">
        <w:rPr>
          <w:rFonts w:asciiTheme="minorBidi" w:hAnsiTheme="minorBidi" w:cstheme="minorBidi"/>
          <w:sz w:val="20"/>
          <w:szCs w:val="20"/>
        </w:rPr>
        <w:t>limitMaxLength</w:t>
      </w:r>
      <w:r>
        <w:rPr>
          <w:rFonts w:asciiTheme="minorBidi" w:hAnsiTheme="minorBidi" w:cstheme="minorBidi"/>
          <w:sz w:val="20"/>
          <w:szCs w:val="20"/>
        </w:rPr>
        <w:t>” in conjunction with “onchange” and “onkeyup” JSF attributes</w:t>
      </w:r>
      <w:r w:rsidR="00B057E7">
        <w:rPr>
          <w:rFonts w:asciiTheme="minorBidi" w:hAnsiTheme="minorBidi" w:cstheme="minorBidi"/>
          <w:sz w:val="20"/>
          <w:szCs w:val="20"/>
        </w:rPr>
        <w:t>.</w:t>
      </w:r>
    </w:p>
    <w:p w14:paraId="65327105"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In case that the input is mapped to be stored in the database, t</w:t>
      </w:r>
      <w:r w:rsidR="00B057E7">
        <w:rPr>
          <w:rFonts w:asciiTheme="minorBidi" w:hAnsiTheme="minorBidi" w:cstheme="minorBidi"/>
          <w:sz w:val="20"/>
          <w:szCs w:val="20"/>
        </w:rPr>
        <w:t>he size should be the exact database field size.</w:t>
      </w:r>
      <w:r w:rsidR="00B057E7">
        <w:rPr>
          <w:rFonts w:asciiTheme="minorBidi" w:hAnsiTheme="minorBidi" w:cstheme="minorBidi"/>
          <w:sz w:val="20"/>
          <w:szCs w:val="20"/>
        </w:rPr>
        <w:br/>
        <w:t>In case that Arabic letters stored in database in two units of the specified size</w:t>
      </w:r>
      <w:r>
        <w:rPr>
          <w:rFonts w:asciiTheme="minorBidi" w:hAnsiTheme="minorBidi" w:cstheme="minorBidi"/>
          <w:sz w:val="20"/>
          <w:szCs w:val="20"/>
        </w:rPr>
        <w:t xml:space="preserve"> (ex: DB2 or Oracle VARCHAR2 (BYTE))</w:t>
      </w:r>
      <w:r w:rsidR="00B057E7">
        <w:rPr>
          <w:rFonts w:asciiTheme="minorBidi" w:hAnsiTheme="minorBidi" w:cstheme="minorBidi"/>
          <w:sz w:val="20"/>
          <w:szCs w:val="20"/>
        </w:rPr>
        <w:t>, then half the size should be specified.</w:t>
      </w:r>
    </w:p>
    <w:p w14:paraId="5B26C9DF" w14:textId="77777777" w:rsidR="00B057E7" w:rsidRDefault="00B057E7" w:rsidP="00B057E7">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If the input is not mapped to be stored in the database (ex: search parameter) we should set the max-length with MIN (100, length that should be specified in case of direct DB mapping).</w:t>
      </w:r>
    </w:p>
    <w:p w14:paraId="7A1B4FEB" w14:textId="77777777" w:rsidR="00B057E7" w:rsidRDefault="00B057E7" w:rsidP="00B057E7">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100 is a rule of thumb.</w:t>
      </w:r>
    </w:p>
    <w:p w14:paraId="04D5D765" w14:textId="77777777" w:rsidR="006A2728" w:rsidRDefault="006A2728" w:rsidP="006A2728">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Data types validations:</w:t>
      </w:r>
    </w:p>
    <w:p w14:paraId="1AB4FC42" w14:textId="77777777" w:rsidR="006A2728"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C3E3D27" w14:textId="77777777" w:rsidR="007C7A14" w:rsidRDefault="006A2728" w:rsidP="00F62041">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Use the custom JS function “isDigit” or “</w:t>
      </w:r>
      <w:r w:rsidR="00F62041">
        <w:rPr>
          <w:rFonts w:asciiTheme="minorBidi" w:hAnsiTheme="minorBidi" w:cstheme="minorBidi"/>
          <w:sz w:val="20"/>
          <w:szCs w:val="20"/>
        </w:rPr>
        <w:t>is</w:t>
      </w:r>
      <w:r>
        <w:rPr>
          <w:rFonts w:asciiTheme="minorBidi" w:hAnsiTheme="minorBidi" w:cstheme="minorBidi"/>
          <w:sz w:val="20"/>
          <w:szCs w:val="20"/>
        </w:rPr>
        <w:t>Float</w:t>
      </w:r>
      <w:r w:rsidR="007C7A14">
        <w:rPr>
          <w:rFonts w:asciiTheme="minorBidi" w:hAnsiTheme="minorBidi" w:cstheme="minorBidi"/>
          <w:sz w:val="20"/>
          <w:szCs w:val="20"/>
        </w:rPr>
        <w:t>”</w:t>
      </w:r>
      <w:r w:rsidR="007C7A14" w:rsidRPr="007C7A14">
        <w:rPr>
          <w:rFonts w:asciiTheme="minorBidi" w:hAnsiTheme="minorBidi" w:cstheme="minorBidi"/>
          <w:sz w:val="20"/>
          <w:szCs w:val="20"/>
        </w:rPr>
        <w:t xml:space="preserve"> </w:t>
      </w:r>
      <w:r w:rsidR="007C7A14">
        <w:rPr>
          <w:rFonts w:asciiTheme="minorBidi" w:hAnsiTheme="minorBidi" w:cstheme="minorBidi"/>
          <w:sz w:val="20"/>
          <w:szCs w:val="20"/>
        </w:rPr>
        <w:t>in conjunction with “onkeypress” JSF attributes for non-numberic validations.</w:t>
      </w:r>
    </w:p>
    <w:p w14:paraId="6ABCDE74" w14:textId="77777777" w:rsidR="006A2728" w:rsidRDefault="00F62041" w:rsidP="00F62041">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To prevent errors from the copy/paste behavior, use the custom JS function “isNumber” before form submission.</w:t>
      </w:r>
    </w:p>
    <w:p w14:paraId="6AAEE772" w14:textId="77777777" w:rsidR="00F62041" w:rsidRPr="007C7A14" w:rsidRDefault="00F62041" w:rsidP="00F62041">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Any input (alpha-numberic or non-numeric) that accepts a certain group of characters only should be validated before form submission using regular expressions.</w:t>
      </w:r>
    </w:p>
    <w:p w14:paraId="52F2026A" w14:textId="77777777" w:rsidR="00804733" w:rsidRPr="00F524C8" w:rsidRDefault="00804733"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There will be a </w:t>
      </w:r>
      <w:r w:rsidR="00F86830" w:rsidRPr="00F524C8">
        <w:rPr>
          <w:rFonts w:asciiTheme="minorBidi" w:hAnsiTheme="minorBidi" w:cstheme="minorBidi"/>
          <w:sz w:val="20"/>
          <w:szCs w:val="20"/>
        </w:rPr>
        <w:t>general purpose JavaScript file “utilities.js”</w:t>
      </w:r>
      <w:r w:rsidRPr="00F524C8">
        <w:rPr>
          <w:rFonts w:asciiTheme="minorBidi" w:hAnsiTheme="minorBidi" w:cstheme="minorBidi"/>
          <w:sz w:val="20"/>
          <w:szCs w:val="20"/>
        </w:rPr>
        <w:t xml:space="preserve"> for common functionalities</w:t>
      </w:r>
      <w:r w:rsidR="00F86830" w:rsidRPr="00F524C8">
        <w:rPr>
          <w:rFonts w:asciiTheme="minorBidi" w:hAnsiTheme="minorBidi" w:cstheme="minorBidi"/>
          <w:sz w:val="20"/>
          <w:szCs w:val="20"/>
        </w:rPr>
        <w:t>.</w:t>
      </w:r>
    </w:p>
    <w:p w14:paraId="29537BF8" w14:textId="77777777" w:rsidR="00F86830" w:rsidRPr="00F524C8" w:rsidRDefault="00F86830" w:rsidP="00F8683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avoiding writing JavaScript in XHTML files and use JavaScript files instead (Due to more organized code – cashing issues and performance).</w:t>
      </w:r>
      <w:r w:rsidR="009C0623" w:rsidRPr="00F524C8">
        <w:rPr>
          <w:rFonts w:asciiTheme="minorBidi" w:hAnsiTheme="minorBidi" w:cstheme="minorBidi"/>
          <w:sz w:val="20"/>
          <w:szCs w:val="20"/>
        </w:rPr>
        <w:br/>
        <w:t>Organize these files around modules not around pages.</w:t>
      </w:r>
    </w:p>
    <w:p w14:paraId="02C79C4F" w14:textId="77777777" w:rsidR="00AB1AA5" w:rsidRPr="00F524C8" w:rsidRDefault="00AB1AA5" w:rsidP="00AB1AA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There should be only one JS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Also MSMS opener JavaScript function should be organized around modules.</w:t>
      </w:r>
    </w:p>
    <w:p w14:paraId="3EC4338E" w14:textId="77777777" w:rsidR="009C0623" w:rsidRPr="00F524C8" w:rsidRDefault="009C0623"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07FA928D" w14:textId="77777777" w:rsidR="00734179"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Main Template for the entire application </w:t>
      </w:r>
      <w:r w:rsidR="00734179" w:rsidRPr="00F524C8">
        <w:rPr>
          <w:rFonts w:asciiTheme="minorBidi" w:hAnsiTheme="minorBidi" w:cstheme="minorBidi"/>
          <w:sz w:val="20"/>
          <w:szCs w:val="20"/>
        </w:rPr>
        <w:t>(Header – Menu</w:t>
      </w:r>
      <w:r w:rsidRPr="00F524C8">
        <w:rPr>
          <w:rFonts w:asciiTheme="minorBidi" w:hAnsiTheme="minorBidi" w:cstheme="minorBidi"/>
          <w:sz w:val="20"/>
          <w:szCs w:val="20"/>
        </w:rPr>
        <w:t xml:space="preserve"> Tree</w:t>
      </w:r>
      <w:r w:rsidR="00734179" w:rsidRPr="00F524C8">
        <w:rPr>
          <w:rFonts w:asciiTheme="minorBidi" w:hAnsiTheme="minorBidi" w:cstheme="minorBidi"/>
          <w:sz w:val="20"/>
          <w:szCs w:val="20"/>
        </w:rPr>
        <w:t xml:space="preserve"> – Body –</w:t>
      </w:r>
      <w:r w:rsidRPr="00F524C8">
        <w:rPr>
          <w:rFonts w:asciiTheme="minorBidi" w:hAnsiTheme="minorBidi" w:cstheme="minorBidi"/>
          <w:sz w:val="20"/>
          <w:szCs w:val="20"/>
        </w:rPr>
        <w:t xml:space="preserve"> Footer).</w:t>
      </w:r>
    </w:p>
    <w:p w14:paraId="32D4EC09" w14:textId="77777777" w:rsidR="009F0890" w:rsidRPr="00F524C8" w:rsidRDefault="009F0890"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Plain Template for MSMS pages and pop-up pages.</w:t>
      </w:r>
    </w:p>
    <w:p w14:paraId="2D6FF3AE" w14:textId="77777777" w:rsidR="002F3C50" w:rsidRPr="00F524C8" w:rsidRDefault="002F3C50" w:rsidP="009F089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Messages:</w:t>
      </w:r>
    </w:p>
    <w:p w14:paraId="3AE42EF5" w14:textId="77777777" w:rsidR="009F0890" w:rsidRPr="00F524C8" w:rsidRDefault="009F089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the messages stack component in the templates.</w:t>
      </w:r>
    </w:p>
    <w:p w14:paraId="5EEA3130" w14:textId="77777777" w:rsidR="002F3C50" w:rsidRPr="00F524C8" w:rsidRDefault="002F3C5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Messages handling should be centralized in the base managed bean. </w:t>
      </w:r>
    </w:p>
    <w:p w14:paraId="596DE384" w14:textId="77777777" w:rsidR="002F3C50" w:rsidRPr="00F524C8" w:rsidRDefault="002F3C5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Differentiate messages in the stack by styles (Success – Warning – Error). </w:t>
      </w:r>
    </w:p>
    <w:p w14:paraId="67BE1A10" w14:textId="77777777" w:rsidR="00BA63E2" w:rsidRPr="00F524C8" w:rsidRDefault="00BA63E2" w:rsidP="009F089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02FAD339" w14:textId="77777777" w:rsidR="00734179" w:rsidRPr="00F524C8" w:rsidRDefault="009F0890" w:rsidP="00BA63E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Empower the usage of </w:t>
      </w:r>
      <w:r w:rsidR="00734179" w:rsidRPr="00F524C8">
        <w:rPr>
          <w:rFonts w:asciiTheme="minorBidi" w:hAnsiTheme="minorBidi" w:cstheme="minorBidi"/>
          <w:sz w:val="20"/>
          <w:szCs w:val="20"/>
        </w:rPr>
        <w:t>screen lock methodology</w:t>
      </w:r>
      <w:r w:rsidRPr="00F524C8">
        <w:rPr>
          <w:rFonts w:asciiTheme="minorBidi" w:hAnsiTheme="minorBidi" w:cstheme="minorBidi"/>
          <w:sz w:val="20"/>
          <w:szCs w:val="20"/>
        </w:rPr>
        <w:t xml:space="preserve"> in the templates</w:t>
      </w:r>
      <w:r w:rsidR="00734179" w:rsidRPr="00F524C8">
        <w:rPr>
          <w:rFonts w:asciiTheme="minorBidi" w:hAnsiTheme="minorBidi" w:cstheme="minorBidi"/>
          <w:sz w:val="20"/>
          <w:szCs w:val="20"/>
        </w:rPr>
        <w:t xml:space="preserve"> </w:t>
      </w:r>
      <w:r w:rsidRPr="00F524C8">
        <w:rPr>
          <w:rFonts w:asciiTheme="minorBidi" w:hAnsiTheme="minorBidi" w:cstheme="minorBidi"/>
          <w:sz w:val="20"/>
          <w:szCs w:val="20"/>
        </w:rPr>
        <w:t xml:space="preserve">to lock every page </w:t>
      </w:r>
      <w:r w:rsidR="00734179" w:rsidRPr="00F524C8">
        <w:rPr>
          <w:rFonts w:asciiTheme="minorBidi" w:hAnsiTheme="minorBidi" w:cstheme="minorBidi"/>
          <w:sz w:val="20"/>
          <w:szCs w:val="20"/>
        </w:rPr>
        <w:t xml:space="preserve">on every Ajax submit to stop handling </w:t>
      </w:r>
      <w:r w:rsidRPr="00F524C8">
        <w:rPr>
          <w:rFonts w:asciiTheme="minorBidi" w:hAnsiTheme="minorBidi" w:cstheme="minorBidi"/>
          <w:sz w:val="20"/>
          <w:szCs w:val="20"/>
        </w:rPr>
        <w:t>the</w:t>
      </w:r>
      <w:r w:rsidR="00734179" w:rsidRPr="00F524C8">
        <w:rPr>
          <w:rFonts w:asciiTheme="minorBidi" w:hAnsiTheme="minorBidi" w:cstheme="minorBidi"/>
          <w:sz w:val="20"/>
          <w:szCs w:val="20"/>
        </w:rPr>
        <w:t xml:space="preserve"> UI while a data manipulation is under processing to protect our system from unwanted changes.</w:t>
      </w:r>
    </w:p>
    <w:p w14:paraId="6B85EB66" w14:textId="77777777" w:rsidR="00BA63E2" w:rsidRPr="00F524C8" w:rsidRDefault="00BA63E2" w:rsidP="00BA63E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All Navigation actions must be non-Ajax and show the screen lock.</w:t>
      </w:r>
    </w:p>
    <w:p w14:paraId="0BA4A305" w14:textId="77777777" w:rsidR="00734179"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Empower the usage of passing </w:t>
      </w:r>
      <w:r w:rsidR="00734179" w:rsidRPr="00F524C8">
        <w:rPr>
          <w:rFonts w:asciiTheme="minorBidi" w:hAnsiTheme="minorBidi" w:cstheme="minorBidi"/>
          <w:sz w:val="20"/>
          <w:szCs w:val="20"/>
        </w:rPr>
        <w:t>parameters</w:t>
      </w:r>
      <w:r w:rsidRPr="00F524C8">
        <w:rPr>
          <w:rFonts w:asciiTheme="minorBidi" w:hAnsiTheme="minorBidi" w:cstheme="minorBidi"/>
          <w:sz w:val="20"/>
          <w:szCs w:val="20"/>
        </w:rPr>
        <w:t xml:space="preserve"> from XHTML pages to managed beans action and event methods</w:t>
      </w:r>
      <w:r w:rsidR="00734179" w:rsidRPr="00F524C8">
        <w:rPr>
          <w:rFonts w:asciiTheme="minorBidi" w:hAnsiTheme="minorBidi" w:cstheme="minorBidi"/>
          <w:sz w:val="20"/>
          <w:szCs w:val="20"/>
        </w:rPr>
        <w:t xml:space="preserve"> (</w:t>
      </w:r>
      <w:r w:rsidRPr="00F524C8">
        <w:rPr>
          <w:rFonts w:asciiTheme="minorBidi" w:hAnsiTheme="minorBidi" w:cstheme="minorBidi"/>
          <w:sz w:val="20"/>
          <w:szCs w:val="20"/>
        </w:rPr>
        <w:t xml:space="preserve">especially </w:t>
      </w:r>
      <w:r w:rsidR="00734179" w:rsidRPr="00F524C8">
        <w:rPr>
          <w:rFonts w:asciiTheme="minorBidi" w:hAnsiTheme="minorBidi" w:cstheme="minorBidi"/>
          <w:sz w:val="20"/>
          <w:szCs w:val="20"/>
        </w:rPr>
        <w:t>in grid operations).</w:t>
      </w:r>
    </w:p>
    <w:p w14:paraId="460E9DB4" w14:textId="77777777" w:rsidR="005642FB" w:rsidRPr="00F524C8" w:rsidRDefault="005642FB"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39C4E6A5"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Place f</w:t>
      </w:r>
      <w:r w:rsidR="00734179" w:rsidRPr="00F524C8">
        <w:rPr>
          <w:rFonts w:asciiTheme="minorBidi" w:hAnsiTheme="minorBidi" w:cstheme="minorBidi"/>
          <w:sz w:val="20"/>
          <w:szCs w:val="20"/>
        </w:rPr>
        <w:t>orm Actions at the bottom</w:t>
      </w:r>
      <w:r w:rsidRPr="00F524C8">
        <w:rPr>
          <w:rFonts w:asciiTheme="minorBidi" w:hAnsiTheme="minorBidi" w:cstheme="minorBidi"/>
          <w:sz w:val="20"/>
          <w:szCs w:val="20"/>
        </w:rPr>
        <w:t>.</w:t>
      </w:r>
    </w:p>
    <w:p w14:paraId="51D12321"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Place grid actions at the top.</w:t>
      </w:r>
    </w:p>
    <w:p w14:paraId="5F3D8500"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MSMS buttons besides its fields.</w:t>
      </w:r>
    </w:p>
    <w:p w14:paraId="56242CF0" w14:textId="77777777" w:rsidR="00734179"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May be we can use the search icons besides some fields for specific search behavior (like search above a tree of items).</w:t>
      </w:r>
    </w:p>
    <w:p w14:paraId="44DCC828"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reset button with search button.</w:t>
      </w:r>
    </w:p>
    <w:p w14:paraId="64F77F9E" w14:textId="77777777" w:rsidR="00734179" w:rsidRPr="00F524C8" w:rsidRDefault="00734179"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Cross browsers compatibility should be considered</w:t>
      </w:r>
      <w:r w:rsidR="003109AA" w:rsidRPr="00F524C8">
        <w:rPr>
          <w:rFonts w:asciiTheme="minorBidi" w:hAnsiTheme="minorBidi" w:cstheme="minorBidi"/>
          <w:sz w:val="20"/>
          <w:szCs w:val="20"/>
        </w:rPr>
        <w:t xml:space="preserve"> (At least IE and Chrome)</w:t>
      </w:r>
      <w:r w:rsidRPr="00F524C8">
        <w:rPr>
          <w:rFonts w:asciiTheme="minorBidi" w:hAnsiTheme="minorBidi" w:cstheme="minorBidi"/>
          <w:sz w:val="20"/>
          <w:szCs w:val="20"/>
        </w:rPr>
        <w:t>.</w:t>
      </w:r>
    </w:p>
    <w:p w14:paraId="05E7CF7B" w14:textId="77777777" w:rsidR="000F72F4" w:rsidRPr="00F524C8" w:rsidRDefault="00580DA5"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Executing and </w:t>
      </w:r>
      <w:r w:rsidR="000F72F4" w:rsidRPr="00F524C8">
        <w:rPr>
          <w:rFonts w:asciiTheme="minorBidi" w:hAnsiTheme="minorBidi" w:cstheme="minorBidi"/>
          <w:sz w:val="20"/>
          <w:szCs w:val="20"/>
        </w:rPr>
        <w:t>Rendering:</w:t>
      </w:r>
    </w:p>
    <w:p w14:paraId="290F578F" w14:textId="77777777" w:rsidR="000F72F4" w:rsidRPr="00F524C8" w:rsidRDefault="00580DA5"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Try to avoid executing @form (execute your needed part).</w:t>
      </w:r>
      <w:r w:rsidRPr="00F524C8">
        <w:rPr>
          <w:rFonts w:asciiTheme="minorBidi" w:hAnsiTheme="minorBidi" w:cstheme="minorBidi"/>
          <w:sz w:val="20"/>
          <w:szCs w:val="20"/>
        </w:rPr>
        <w:br/>
      </w:r>
      <w:r w:rsidR="000F72F4" w:rsidRPr="00F524C8">
        <w:rPr>
          <w:rFonts w:asciiTheme="minorBidi" w:hAnsiTheme="minorBidi" w:cstheme="minorBidi"/>
          <w:sz w:val="20"/>
          <w:szCs w:val="20"/>
        </w:rPr>
        <w:t xml:space="preserve">Do not </w:t>
      </w:r>
      <w:r w:rsidR="00597713" w:rsidRPr="00F524C8">
        <w:rPr>
          <w:rFonts w:asciiTheme="minorBidi" w:hAnsiTheme="minorBidi" w:cstheme="minorBidi"/>
          <w:sz w:val="20"/>
          <w:szCs w:val="20"/>
        </w:rPr>
        <w:t>re-R</w:t>
      </w:r>
      <w:r w:rsidR="000F72F4" w:rsidRPr="00F524C8">
        <w:rPr>
          <w:rFonts w:asciiTheme="minorBidi" w:hAnsiTheme="minorBidi" w:cstheme="minorBidi"/>
          <w:sz w:val="20"/>
          <w:szCs w:val="20"/>
        </w:rPr>
        <w:t>ender @form</w:t>
      </w:r>
      <w:r w:rsidR="00597713" w:rsidRPr="00F524C8">
        <w:rPr>
          <w:rFonts w:asciiTheme="minorBidi" w:hAnsiTheme="minorBidi" w:cstheme="minorBidi"/>
          <w:sz w:val="20"/>
          <w:szCs w:val="20"/>
        </w:rPr>
        <w:t xml:space="preserve"> (Always re-Render your needed part)</w:t>
      </w:r>
      <w:r w:rsidR="000F72F4" w:rsidRPr="00F524C8">
        <w:rPr>
          <w:rFonts w:asciiTheme="minorBidi" w:hAnsiTheme="minorBidi" w:cstheme="minorBidi"/>
          <w:sz w:val="20"/>
          <w:szCs w:val="20"/>
        </w:rPr>
        <w:t>.</w:t>
      </w:r>
    </w:p>
    <w:p w14:paraId="4C9ED36D" w14:textId="77777777" w:rsidR="00734179" w:rsidRPr="00F524C8" w:rsidRDefault="000F72F4"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If a component A</w:t>
      </w:r>
      <w:r w:rsidR="00734179" w:rsidRPr="00F524C8">
        <w:rPr>
          <w:rFonts w:asciiTheme="minorBidi" w:hAnsiTheme="minorBidi" w:cstheme="minorBidi"/>
          <w:sz w:val="20"/>
          <w:szCs w:val="20"/>
        </w:rPr>
        <w:t xml:space="preserve">jax event will </w:t>
      </w:r>
      <w:r w:rsidR="00580DA5" w:rsidRPr="00F524C8">
        <w:rPr>
          <w:rFonts w:asciiTheme="minorBidi" w:hAnsiTheme="minorBidi" w:cstheme="minorBidi"/>
          <w:sz w:val="20"/>
          <w:szCs w:val="20"/>
        </w:rPr>
        <w:t>re-R</w:t>
      </w:r>
      <w:r w:rsidR="00734179" w:rsidRPr="00F524C8">
        <w:rPr>
          <w:rFonts w:asciiTheme="minorBidi" w:hAnsiTheme="minorBidi" w:cstheme="minorBidi"/>
          <w:sz w:val="20"/>
          <w:szCs w:val="20"/>
        </w:rPr>
        <w:t xml:space="preserve">ender the area in which the component is part of, then hide the reload component in the on complete of the </w:t>
      </w:r>
      <w:r w:rsidRPr="00F524C8">
        <w:rPr>
          <w:rFonts w:asciiTheme="minorBidi" w:hAnsiTheme="minorBidi" w:cstheme="minorBidi"/>
          <w:sz w:val="20"/>
          <w:szCs w:val="20"/>
        </w:rPr>
        <w:t>A</w:t>
      </w:r>
      <w:r w:rsidR="00734179" w:rsidRPr="00F524C8">
        <w:rPr>
          <w:rFonts w:asciiTheme="minorBidi" w:hAnsiTheme="minorBidi" w:cstheme="minorBidi"/>
          <w:sz w:val="20"/>
          <w:szCs w:val="20"/>
        </w:rPr>
        <w:t>jax event</w:t>
      </w:r>
      <w:r w:rsidR="00C70493">
        <w:rPr>
          <w:rFonts w:asciiTheme="minorBidi" w:hAnsiTheme="minorBidi" w:cstheme="minorBidi"/>
          <w:sz w:val="20"/>
          <w:szCs w:val="20"/>
        </w:rPr>
        <w:t xml:space="preserve"> (Only when the component need to catch the Ajax event for other purpose)</w:t>
      </w:r>
      <w:r w:rsidR="00734179" w:rsidRPr="00F524C8">
        <w:rPr>
          <w:rFonts w:asciiTheme="minorBidi" w:hAnsiTheme="minorBidi" w:cstheme="minorBidi"/>
          <w:sz w:val="20"/>
          <w:szCs w:val="20"/>
        </w:rPr>
        <w:t>.</w:t>
      </w:r>
    </w:p>
    <w:p w14:paraId="0421EB92" w14:textId="77777777" w:rsidR="00734179" w:rsidRPr="00F524C8" w:rsidRDefault="00734179" w:rsidP="000F72F4">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re</w:t>
      </w:r>
      <w:r w:rsidR="000F72F4" w:rsidRPr="00F524C8">
        <w:rPr>
          <w:rFonts w:asciiTheme="minorBidi" w:hAnsiTheme="minorBidi" w:cstheme="minorBidi"/>
          <w:sz w:val="20"/>
          <w:szCs w:val="20"/>
        </w:rPr>
        <w:t>-</w:t>
      </w:r>
      <w:r w:rsidRPr="00F524C8">
        <w:rPr>
          <w:rFonts w:asciiTheme="minorBidi" w:hAnsiTheme="minorBidi" w:cstheme="minorBidi"/>
          <w:sz w:val="20"/>
          <w:szCs w:val="20"/>
        </w:rPr>
        <w:t>Render a panel that has a rendered condition</w:t>
      </w:r>
      <w:r w:rsidR="000F72F4" w:rsidRPr="00F524C8">
        <w:rPr>
          <w:rFonts w:asciiTheme="minorBidi" w:hAnsiTheme="minorBidi" w:cstheme="minorBidi"/>
          <w:sz w:val="20"/>
          <w:szCs w:val="20"/>
        </w:rPr>
        <w:t xml:space="preserve"> (You should render a parent container for it)</w:t>
      </w:r>
      <w:r w:rsidRPr="00F524C8">
        <w:rPr>
          <w:rFonts w:asciiTheme="minorBidi" w:hAnsiTheme="minorBidi" w:cstheme="minorBidi"/>
          <w:sz w:val="20"/>
          <w:szCs w:val="20"/>
        </w:rPr>
        <w:t>.</w:t>
      </w:r>
    </w:p>
    <w:p w14:paraId="2456F3E4" w14:textId="77777777" w:rsidR="00734179" w:rsidRPr="00F524C8" w:rsidRDefault="00734179"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Do not </w:t>
      </w:r>
      <w:r w:rsidR="00580DA5" w:rsidRPr="00F524C8">
        <w:rPr>
          <w:rFonts w:asciiTheme="minorBidi" w:hAnsiTheme="minorBidi" w:cstheme="minorBidi"/>
          <w:sz w:val="20"/>
          <w:szCs w:val="20"/>
        </w:rPr>
        <w:t>re-Re</w:t>
      </w:r>
      <w:r w:rsidRPr="00F524C8">
        <w:rPr>
          <w:rFonts w:asciiTheme="minorBidi" w:hAnsiTheme="minorBidi" w:cstheme="minorBidi"/>
          <w:sz w:val="20"/>
          <w:szCs w:val="20"/>
        </w:rPr>
        <w:t xml:space="preserve">nder a panel unless it has all of its children </w:t>
      </w:r>
      <w:r w:rsidR="00597713" w:rsidRPr="00F524C8">
        <w:rPr>
          <w:rFonts w:asciiTheme="minorBidi" w:hAnsiTheme="minorBidi" w:cstheme="minorBidi"/>
          <w:sz w:val="20"/>
          <w:szCs w:val="20"/>
        </w:rPr>
        <w:t>JSF</w:t>
      </w:r>
      <w:r w:rsidRPr="00F524C8">
        <w:rPr>
          <w:rFonts w:asciiTheme="minorBidi" w:hAnsiTheme="minorBidi" w:cstheme="minorBidi"/>
          <w:sz w:val="20"/>
          <w:szCs w:val="20"/>
        </w:rPr>
        <w:t xml:space="preserve"> components or it has an html table as a </w:t>
      </w:r>
      <w:r w:rsidR="00597713" w:rsidRPr="00F524C8">
        <w:rPr>
          <w:rFonts w:asciiTheme="minorBidi" w:hAnsiTheme="minorBidi" w:cstheme="minorBidi"/>
          <w:sz w:val="20"/>
          <w:szCs w:val="20"/>
        </w:rPr>
        <w:t xml:space="preserve">direct </w:t>
      </w:r>
      <w:r w:rsidRPr="00F524C8">
        <w:rPr>
          <w:rFonts w:asciiTheme="minorBidi" w:hAnsiTheme="minorBidi" w:cstheme="minorBidi"/>
          <w:sz w:val="20"/>
          <w:szCs w:val="20"/>
        </w:rPr>
        <w:t>child.</w:t>
      </w:r>
    </w:p>
    <w:p w14:paraId="36D73FFB" w14:textId="77777777" w:rsidR="00734179" w:rsidRPr="00F524C8" w:rsidRDefault="00580DA5"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the form id as prefix while re-Render or execute</w:t>
      </w:r>
      <w:r w:rsidR="00734179" w:rsidRPr="00F524C8">
        <w:rPr>
          <w:rFonts w:asciiTheme="minorBidi" w:hAnsiTheme="minorBidi" w:cstheme="minorBidi"/>
          <w:sz w:val="20"/>
          <w:szCs w:val="20"/>
        </w:rPr>
        <w:t>.</w:t>
      </w:r>
    </w:p>
    <w:p w14:paraId="7ABE44F7" w14:textId="77777777" w:rsidR="008342C6" w:rsidRPr="00F524C8" w:rsidRDefault="008342C6"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Take care that not rendered / disabled components will not submit its value, but if there is a panel or column that will be hidden and has components, these components will submit its value unless it have the same render conditions.</w:t>
      </w:r>
    </w:p>
    <w:p w14:paraId="7068AE31" w14:textId="77777777" w:rsidR="00734179" w:rsidRPr="00F524C8" w:rsidRDefault="00D13EC2" w:rsidP="00D13EC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Managed beans should work only with data objects (unless there is no data object) or objects generated from web-services clients.</w:t>
      </w:r>
    </w:p>
    <w:p w14:paraId="7AEF6E61" w14:textId="77777777" w:rsidR="00400303" w:rsidRPr="00F524C8" w:rsidRDefault="00400303"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a red star on mandatory fields.</w:t>
      </w:r>
    </w:p>
    <w:p w14:paraId="4E6A84AF" w14:textId="77777777" w:rsidR="00C84AD0" w:rsidRPr="00F524C8" w:rsidRDefault="00400303"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w:t>
      </w:r>
      <w:r w:rsidR="00734179" w:rsidRPr="00F524C8">
        <w:rPr>
          <w:rFonts w:asciiTheme="minorBidi" w:hAnsiTheme="minorBidi" w:cstheme="minorBidi"/>
          <w:sz w:val="20"/>
          <w:szCs w:val="20"/>
        </w:rPr>
        <w:t>se</w:t>
      </w:r>
      <w:r w:rsidRPr="00F524C8">
        <w:rPr>
          <w:rFonts w:asciiTheme="minorBidi" w:hAnsiTheme="minorBidi" w:cstheme="minorBidi"/>
          <w:sz w:val="20"/>
          <w:szCs w:val="20"/>
        </w:rPr>
        <w:t xml:space="preserve"> styles to differentiate mouse over and mouse selection for grid rows.</w:t>
      </w:r>
      <w:r w:rsidR="00734179" w:rsidRPr="00F524C8">
        <w:rPr>
          <w:rFonts w:asciiTheme="minorBidi" w:hAnsiTheme="minorBidi" w:cstheme="minorBidi"/>
          <w:sz w:val="20"/>
          <w:szCs w:val="20"/>
        </w:rPr>
        <w:t xml:space="preserve"> </w:t>
      </w:r>
    </w:p>
    <w:p w14:paraId="67711ABE" w14:textId="77777777" w:rsidR="00C84AD0" w:rsidRPr="00F524C8" w:rsidRDefault="00734179"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the following convention for </w:t>
      </w:r>
      <w:r w:rsidR="00400303" w:rsidRPr="00F524C8">
        <w:rPr>
          <w:rFonts w:asciiTheme="minorBidi" w:hAnsiTheme="minorBidi" w:cstheme="minorBidi"/>
          <w:sz w:val="20"/>
          <w:szCs w:val="20"/>
        </w:rPr>
        <w:t>naming in XHTML</w:t>
      </w:r>
      <w:r w:rsidRPr="00F524C8">
        <w:rPr>
          <w:rFonts w:asciiTheme="minorBidi" w:hAnsiTheme="minorBidi" w:cstheme="minorBidi"/>
          <w:sz w:val="20"/>
          <w:szCs w:val="20"/>
        </w:rPr>
        <w:t>:</w:t>
      </w:r>
    </w:p>
    <w:p w14:paraId="791BDDCF" w14:textId="77777777" w:rsidR="00400303" w:rsidRPr="00F524C8" w:rsidRDefault="00400303"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3D1958E4" w14:textId="77777777" w:rsidR="00400303" w:rsidRPr="00F524C8" w:rsidRDefault="00400303" w:rsidP="0040030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name the main form as the same as the file name but in a variable naming convention and followed by “FormId”. </w:t>
      </w:r>
    </w:p>
    <w:p w14:paraId="10740510"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value of the id attribute is the name of the field/component fo</w:t>
      </w:r>
      <w:r w:rsidR="00433FE4" w:rsidRPr="00F524C8">
        <w:rPr>
          <w:rFonts w:asciiTheme="minorBidi" w:hAnsiTheme="minorBidi" w:cstheme="minorBidi"/>
          <w:sz w:val="20"/>
          <w:szCs w:val="20"/>
        </w:rPr>
        <w:t>llowed  by ‘id’ suffix, example</w:t>
      </w:r>
      <w:r w:rsidRPr="00F524C8">
        <w:rPr>
          <w:rFonts w:asciiTheme="minorBidi" w:hAnsiTheme="minorBidi" w:cstheme="minorBidi"/>
          <w:sz w:val="20"/>
          <w:szCs w:val="20"/>
        </w:rPr>
        <w:t>:</w:t>
      </w:r>
    </w:p>
    <w:p w14:paraId="4DF2EF4F"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&lt;h:inputText id="jobNameId" value="#{jobsInquiry.jobName}" /&gt;</w:t>
      </w:r>
    </w:p>
    <w:p w14:paraId="7BD381E3"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In case the attribute is an ID , a foreign key as an example we captalize the ‘Id’ part of the field and follow it by ‘Id’ suffix, examples:</w:t>
      </w:r>
    </w:p>
    <w:p w14:paraId="7C2AD9A5"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&lt;h:inputText id="jobIDId" value="#{jobsInquiry.jobId}" /&gt;</w:t>
      </w:r>
    </w:p>
    <w:p w14:paraId="12EC9CA2"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In some cases we need to map two components on the same field one is for view and the other to be hidden for submitting, we put ‘H’ before the ‘Id’ suffix in the hidden component:</w:t>
      </w:r>
    </w:p>
    <w:p w14:paraId="1A41B8EA"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&lt;h:inputText id="jobNameId" value="#{jobsInquiry.jobName}" /&gt;</w:t>
      </w:r>
    </w:p>
    <w:p w14:paraId="665F961D"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&lt;h:inputHidden id="jobNameHId" value="#{jobsInquiry.jobName}" /&gt;</w:t>
      </w:r>
    </w:p>
    <w:p w14:paraId="7C0EBDB5" w14:textId="77777777" w:rsidR="00C84AD0" w:rsidRPr="00F524C8" w:rsidRDefault="00734179" w:rsidP="00C9746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Managed </w:t>
      </w:r>
      <w:r w:rsidR="00C97465" w:rsidRPr="00F524C8">
        <w:rPr>
          <w:rFonts w:asciiTheme="minorBidi" w:hAnsiTheme="minorBidi" w:cstheme="minorBidi"/>
          <w:sz w:val="20"/>
          <w:szCs w:val="20"/>
        </w:rPr>
        <w:t>b</w:t>
      </w:r>
      <w:r w:rsidRPr="00F524C8">
        <w:rPr>
          <w:rFonts w:asciiTheme="minorBidi" w:hAnsiTheme="minorBidi" w:cstheme="minorBidi"/>
          <w:sz w:val="20"/>
          <w:szCs w:val="20"/>
        </w:rPr>
        <w:t>ean structure should be as following:</w:t>
      </w:r>
    </w:p>
    <w:p w14:paraId="5C90CD87" w14:textId="77777777" w:rsidR="00C84AD0"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Attributes</w:t>
      </w:r>
      <w:r w:rsidR="00734179" w:rsidRPr="00F524C8">
        <w:rPr>
          <w:rFonts w:asciiTheme="minorBidi" w:hAnsiTheme="minorBidi" w:cstheme="minorBidi"/>
          <w:sz w:val="20"/>
          <w:szCs w:val="20"/>
        </w:rPr>
        <w:t xml:space="preserve"> order, </w:t>
      </w:r>
      <w:r w:rsidRPr="00F524C8">
        <w:rPr>
          <w:rFonts w:asciiTheme="minorBidi" w:hAnsiTheme="minorBidi" w:cstheme="minorBidi"/>
          <w:sz w:val="20"/>
          <w:szCs w:val="20"/>
        </w:rPr>
        <w:t xml:space="preserve">preferable </w:t>
      </w:r>
      <w:r w:rsidR="00734179" w:rsidRPr="00F524C8">
        <w:rPr>
          <w:rFonts w:asciiTheme="minorBidi" w:hAnsiTheme="minorBidi" w:cstheme="minorBidi"/>
          <w:sz w:val="20"/>
          <w:szCs w:val="20"/>
        </w:rPr>
        <w:t>in the same</w:t>
      </w:r>
      <w:r w:rsidRPr="00F524C8">
        <w:rPr>
          <w:rFonts w:asciiTheme="minorBidi" w:hAnsiTheme="minorBidi" w:cstheme="minorBidi"/>
          <w:sz w:val="20"/>
          <w:szCs w:val="20"/>
        </w:rPr>
        <w:t xml:space="preserve"> order like the XHTML page</w:t>
      </w:r>
      <w:r w:rsidR="00734179" w:rsidRPr="00F524C8">
        <w:rPr>
          <w:rFonts w:asciiTheme="minorBidi" w:hAnsiTheme="minorBidi" w:cstheme="minorBidi"/>
          <w:sz w:val="20"/>
          <w:szCs w:val="20"/>
        </w:rPr>
        <w:t>.</w:t>
      </w:r>
    </w:p>
    <w:p w14:paraId="3A2988CA"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Constructor</w:t>
      </w:r>
      <w:r w:rsidR="00C97465" w:rsidRPr="00F524C8">
        <w:rPr>
          <w:rFonts w:asciiTheme="minorBidi" w:hAnsiTheme="minorBidi" w:cstheme="minorBidi"/>
          <w:sz w:val="20"/>
          <w:szCs w:val="20"/>
        </w:rPr>
        <w:t xml:space="preserve"> (contains the initialization code).</w:t>
      </w:r>
    </w:p>
    <w:p w14:paraId="66717191" w14:textId="77777777" w:rsidR="00C84AD0"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 method </w:t>
      </w:r>
      <w:r w:rsidR="00734179" w:rsidRPr="00F524C8">
        <w:rPr>
          <w:rFonts w:asciiTheme="minorBidi" w:hAnsiTheme="minorBidi" w:cstheme="minorBidi"/>
          <w:sz w:val="20"/>
          <w:szCs w:val="20"/>
        </w:rPr>
        <w:t xml:space="preserve">init() </w:t>
      </w:r>
      <w:r w:rsidRPr="00F524C8">
        <w:rPr>
          <w:rFonts w:asciiTheme="minorBidi" w:hAnsiTheme="minorBidi" w:cstheme="minorBidi"/>
          <w:sz w:val="20"/>
          <w:szCs w:val="20"/>
        </w:rPr>
        <w:t>(mainly should not be used in request or view scops)</w:t>
      </w:r>
      <w:r w:rsidR="00C84AD0" w:rsidRPr="00F524C8">
        <w:rPr>
          <w:rFonts w:asciiTheme="minorBidi" w:hAnsiTheme="minorBidi" w:cstheme="minorBidi"/>
          <w:sz w:val="20"/>
          <w:szCs w:val="20"/>
        </w:rPr>
        <w:t>.</w:t>
      </w:r>
    </w:p>
    <w:p w14:paraId="291EACC1" w14:textId="77777777" w:rsidR="00C97465"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method reset().</w:t>
      </w:r>
    </w:p>
    <w:p w14:paraId="18D6433B"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Action </w:t>
      </w:r>
      <w:r w:rsidR="00C97465" w:rsidRPr="00F524C8">
        <w:rPr>
          <w:rFonts w:asciiTheme="minorBidi" w:hAnsiTheme="minorBidi" w:cstheme="minorBidi"/>
          <w:sz w:val="20"/>
          <w:szCs w:val="20"/>
        </w:rPr>
        <w:t xml:space="preserve">and listeners </w:t>
      </w:r>
      <w:r w:rsidRPr="00F524C8">
        <w:rPr>
          <w:rFonts w:asciiTheme="minorBidi" w:hAnsiTheme="minorBidi" w:cstheme="minorBidi"/>
          <w:sz w:val="20"/>
          <w:szCs w:val="20"/>
        </w:rPr>
        <w:t>methods, in the same corresponding UI components order</w:t>
      </w:r>
      <w:r w:rsidR="00C84AD0" w:rsidRPr="00F524C8">
        <w:rPr>
          <w:rFonts w:asciiTheme="minorBidi" w:hAnsiTheme="minorBidi" w:cstheme="minorBidi"/>
          <w:sz w:val="20"/>
          <w:szCs w:val="20"/>
        </w:rPr>
        <w:t>.</w:t>
      </w:r>
    </w:p>
    <w:p w14:paraId="6EDDDD1D"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Utilities methods if needed</w:t>
      </w:r>
      <w:r w:rsidR="00C97465" w:rsidRPr="00F524C8">
        <w:rPr>
          <w:rFonts w:asciiTheme="minorBidi" w:hAnsiTheme="minorBidi" w:cstheme="minorBidi"/>
          <w:sz w:val="20"/>
          <w:szCs w:val="20"/>
        </w:rPr>
        <w:t>.</w:t>
      </w:r>
    </w:p>
    <w:p w14:paraId="50788198"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All getters and setters in the same order as corresponding fields order (Use Eclipse generator)</w:t>
      </w:r>
      <w:r w:rsidR="00C97465" w:rsidRPr="00F524C8">
        <w:rPr>
          <w:rFonts w:asciiTheme="minorBidi" w:hAnsiTheme="minorBidi" w:cstheme="minorBidi"/>
          <w:sz w:val="20"/>
          <w:szCs w:val="20"/>
        </w:rPr>
        <w:t>.</w:t>
      </w:r>
    </w:p>
    <w:p w14:paraId="3A1078F7" w14:textId="77777777" w:rsidR="00FB7149" w:rsidRPr="00F524C8" w:rsidRDefault="00734179" w:rsidP="00C9746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Managed </w:t>
      </w:r>
      <w:r w:rsidR="00C97465" w:rsidRPr="00F524C8">
        <w:rPr>
          <w:rFonts w:asciiTheme="minorBidi" w:hAnsiTheme="minorBidi" w:cstheme="minorBidi"/>
          <w:sz w:val="20"/>
          <w:szCs w:val="20"/>
        </w:rPr>
        <w:t>b</w:t>
      </w:r>
      <w:r w:rsidRPr="00F524C8">
        <w:rPr>
          <w:rFonts w:asciiTheme="minorBidi" w:hAnsiTheme="minorBidi" w:cstheme="minorBidi"/>
          <w:sz w:val="20"/>
          <w:szCs w:val="20"/>
        </w:rPr>
        <w:t xml:space="preserve">ean should not contain any </w:t>
      </w:r>
      <w:r w:rsidR="00C84AD0" w:rsidRPr="00F524C8">
        <w:rPr>
          <w:rFonts w:asciiTheme="minorBidi" w:hAnsiTheme="minorBidi" w:cstheme="minorBidi"/>
          <w:sz w:val="20"/>
          <w:szCs w:val="20"/>
        </w:rPr>
        <w:t>business</w:t>
      </w:r>
      <w:r w:rsidR="00C97465" w:rsidRPr="00F524C8">
        <w:rPr>
          <w:rFonts w:asciiTheme="minorBidi" w:hAnsiTheme="minorBidi" w:cstheme="minorBidi"/>
          <w:sz w:val="20"/>
          <w:szCs w:val="20"/>
        </w:rPr>
        <w:t xml:space="preserve"> logic,</w:t>
      </w:r>
      <w:r w:rsidR="00C84AD0" w:rsidRPr="00F524C8">
        <w:rPr>
          <w:rFonts w:asciiTheme="minorBidi" w:hAnsiTheme="minorBidi" w:cstheme="minorBidi"/>
          <w:sz w:val="20"/>
          <w:szCs w:val="20"/>
        </w:rPr>
        <w:t xml:space="preserve"> but</w:t>
      </w:r>
      <w:r w:rsidR="00C97465" w:rsidRPr="00F524C8">
        <w:rPr>
          <w:rFonts w:asciiTheme="minorBidi" w:hAnsiTheme="minorBidi" w:cstheme="minorBidi"/>
          <w:sz w:val="20"/>
          <w:szCs w:val="20"/>
        </w:rPr>
        <w:t xml:space="preserve"> only</w:t>
      </w:r>
      <w:r w:rsidRPr="00F524C8">
        <w:rPr>
          <w:rFonts w:asciiTheme="minorBidi" w:hAnsiTheme="minorBidi" w:cstheme="minorBidi"/>
          <w:sz w:val="20"/>
          <w:szCs w:val="20"/>
        </w:rPr>
        <w:t xml:space="preserve"> call wrapper methods in the business layer</w:t>
      </w:r>
      <w:r w:rsidR="00C97465" w:rsidRPr="00F524C8">
        <w:rPr>
          <w:rFonts w:asciiTheme="minorBidi" w:hAnsiTheme="minorBidi" w:cstheme="minorBidi"/>
          <w:sz w:val="20"/>
          <w:szCs w:val="20"/>
        </w:rPr>
        <w:t xml:space="preserve"> or web-services clients (Managed bean is the controller part of the MVC design pattern)</w:t>
      </w:r>
      <w:r w:rsidRPr="00F524C8">
        <w:rPr>
          <w:rFonts w:asciiTheme="minorBidi" w:hAnsiTheme="minorBidi" w:cstheme="minorBidi"/>
          <w:sz w:val="20"/>
          <w:szCs w:val="20"/>
        </w:rPr>
        <w:t>.</w:t>
      </w:r>
    </w:p>
    <w:p w14:paraId="24FD5FEB"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27557917"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15131C1C"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Structure resources folder for (css – javascript – images – fonts – composites components).</w:t>
      </w:r>
    </w:p>
    <w:p w14:paraId="192A0CDB" w14:textId="77777777" w:rsidR="005642FB"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listener should be used for initializing and configuring the application.</w:t>
      </w:r>
    </w:p>
    <w:p w14:paraId="7D3BE740" w14:textId="77777777" w:rsidR="00DB65E0" w:rsidRPr="00F524C8" w:rsidRDefault="00DB65E0" w:rsidP="005642FB">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Web Filter should be used for securing the application (implementing authorization).</w:t>
      </w:r>
    </w:p>
    <w:p w14:paraId="7E237D34"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Phase Listener should be used for</w:t>
      </w:r>
      <w:r w:rsidR="00DB65E0">
        <w:rPr>
          <w:rFonts w:asciiTheme="minorBidi" w:hAnsiTheme="minorBidi" w:cstheme="minorBidi"/>
          <w:sz w:val="20"/>
          <w:szCs w:val="20"/>
        </w:rPr>
        <w:t xml:space="preserve"> </w:t>
      </w:r>
      <w:r w:rsidR="00DB65E0" w:rsidRPr="00DB65E0">
        <w:rPr>
          <w:rFonts w:asciiTheme="minorBidi" w:hAnsiTheme="minorBidi" w:cstheme="minorBidi"/>
          <w:sz w:val="20"/>
          <w:szCs w:val="20"/>
        </w:rPr>
        <w:t>custom processing logic into the JSF lifecycle</w:t>
      </w:r>
      <w:r w:rsidR="00DB65E0">
        <w:rPr>
          <w:rFonts w:asciiTheme="minorBidi" w:hAnsiTheme="minorBidi" w:cstheme="minorBidi"/>
          <w:sz w:val="20"/>
          <w:szCs w:val="20"/>
        </w:rPr>
        <w:t xml:space="preserve"> (like </w:t>
      </w:r>
      <w:r w:rsidRPr="00F524C8">
        <w:rPr>
          <w:rFonts w:asciiTheme="minorBidi" w:hAnsiTheme="minorBidi" w:cstheme="minorBidi"/>
          <w:sz w:val="20"/>
          <w:szCs w:val="20"/>
        </w:rPr>
        <w:t>internationalization/localization</w:t>
      </w:r>
      <w:r w:rsidR="00DB65E0">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28736F1"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file “faces-config.xml” should be used for java server faces configurations:</w:t>
      </w:r>
    </w:p>
    <w:p w14:paraId="0853898E"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Supported locales.</w:t>
      </w:r>
    </w:p>
    <w:p w14:paraId="07D0C370"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Resource bundles.</w:t>
      </w:r>
    </w:p>
    <w:p w14:paraId="6EE651AA"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Phase Listener.</w:t>
      </w:r>
    </w:p>
    <w:p w14:paraId="14D7C685"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Navigation rules.</w:t>
      </w:r>
    </w:p>
    <w:p w14:paraId="34E79530"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file “web.xml” should be used for the application configurations:</w:t>
      </w:r>
    </w:p>
    <w:p w14:paraId="3353271C"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Listener.</w:t>
      </w:r>
    </w:p>
    <w:p w14:paraId="18101A64"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parameters (Libraries needed configuration – max upload size – max views in session</w:t>
      </w:r>
      <w:r w:rsidR="00E13436">
        <w:rPr>
          <w:rFonts w:asciiTheme="minorBidi" w:hAnsiTheme="minorBidi" w:cstheme="minorBidi"/>
          <w:sz w:val="20"/>
          <w:szCs w:val="20"/>
        </w:rPr>
        <w:t>)</w:t>
      </w:r>
      <w:r w:rsidRPr="00F524C8">
        <w:rPr>
          <w:rFonts w:asciiTheme="minorBidi" w:hAnsiTheme="minorBidi" w:cstheme="minorBidi"/>
          <w:sz w:val="20"/>
          <w:szCs w:val="20"/>
        </w:rPr>
        <w:t>.</w:t>
      </w:r>
    </w:p>
    <w:p w14:paraId="3CD1312A"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Servlets and mapping (Faces servlet – web-services servlets).</w:t>
      </w:r>
    </w:p>
    <w:p w14:paraId="4057F2FF" w14:textId="77777777" w:rsidR="00E13436" w:rsidRDefault="00E13436" w:rsidP="005642FB">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Session Config:</w:t>
      </w:r>
    </w:p>
    <w:p w14:paraId="0911F935" w14:textId="77777777" w:rsidR="005642FB" w:rsidRDefault="005642FB" w:rsidP="00E13436">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Session timeout.</w:t>
      </w:r>
    </w:p>
    <w:p w14:paraId="11920E32" w14:textId="77777777" w:rsidR="00E13436" w:rsidRDefault="00E13436" w:rsidP="00E13436">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Cookie config.</w:t>
      </w:r>
    </w:p>
    <w:p w14:paraId="2B374086" w14:textId="77777777" w:rsidR="00FB7149" w:rsidRPr="00E13436" w:rsidRDefault="00E13436" w:rsidP="00E13436">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Error page (Custom page for specific errors or exceptions and general error page).</w:t>
      </w:r>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4F5A9507" w14:textId="77777777" w:rsidR="0011178C" w:rsidRPr="00F524C8" w:rsidRDefault="00194480" w:rsidP="00194480">
      <w:pPr>
        <w:pStyle w:val="Heading2"/>
        <w:rPr>
          <w:rFonts w:asciiTheme="minorBidi" w:hAnsiTheme="minorBidi" w:cstheme="minorBidi"/>
        </w:rPr>
      </w:pPr>
      <w:bookmarkStart w:id="15" w:name="_Toc70524403"/>
      <w:r w:rsidRPr="00F524C8">
        <w:rPr>
          <w:rFonts w:asciiTheme="minorBidi" w:hAnsiTheme="minorBidi" w:cstheme="minorBidi"/>
        </w:rPr>
        <w:lastRenderedPageBreak/>
        <w:t xml:space="preserve">Backend Layer – </w:t>
      </w:r>
      <w:r w:rsidR="0011178C" w:rsidRPr="00F524C8">
        <w:rPr>
          <w:rFonts w:asciiTheme="minorBidi" w:hAnsiTheme="minorBidi" w:cstheme="minorBidi"/>
        </w:rPr>
        <w:t>Business</w:t>
      </w:r>
      <w:r w:rsidRPr="00F524C8">
        <w:rPr>
          <w:rFonts w:asciiTheme="minorBidi" w:hAnsiTheme="minorBidi" w:cstheme="minorBidi"/>
        </w:rPr>
        <w:t xml:space="preserve"> Logic</w:t>
      </w:r>
      <w:bookmarkEnd w:id="15"/>
    </w:p>
    <w:p w14:paraId="6113FE8B" w14:textId="77777777" w:rsidR="00FB7149" w:rsidRPr="00F524C8"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D62324" w:rsidRPr="00F524C8">
        <w:rPr>
          <w:rFonts w:asciiTheme="minorBidi" w:hAnsiTheme="minorBidi" w:cstheme="minorBidi"/>
          <w:sz w:val="20"/>
          <w:szCs w:val="20"/>
          <w:lang w:bidi="ar-EG"/>
        </w:rPr>
        <w:t xml:space="preserve">Logic part of the backend </w:t>
      </w:r>
      <w:r w:rsidRPr="00F524C8">
        <w:rPr>
          <w:rFonts w:asciiTheme="minorBidi" w:hAnsiTheme="minorBidi" w:cstheme="minorBidi"/>
          <w:sz w:val="20"/>
          <w:szCs w:val="20"/>
          <w:lang w:bidi="ar-EG"/>
        </w:rPr>
        <w:t>Layer should follow SOA</w:t>
      </w:r>
      <w:r w:rsidR="00A33FD0" w:rsidRPr="00F524C8">
        <w:rPr>
          <w:rFonts w:asciiTheme="minorBidi" w:hAnsiTheme="minorBidi" w:cstheme="minorBidi"/>
          <w:sz w:val="20"/>
          <w:szCs w:val="20"/>
          <w:lang w:bidi="ar-EG"/>
        </w:rPr>
        <w:t xml:space="preserve"> (Service Oriented Architecture</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5718F289" w14:textId="77777777" w:rsidR="00FB7149" w:rsidRPr="00F524C8" w:rsidRDefault="00D62324"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w:t>
      </w:r>
      <w:r w:rsidR="00FB7149" w:rsidRPr="00F524C8">
        <w:rPr>
          <w:rFonts w:asciiTheme="minorBidi" w:hAnsiTheme="minorBidi" w:cstheme="minorBidi"/>
          <w:sz w:val="20"/>
          <w:szCs w:val="20"/>
          <w:lang w:bidi="ar-EG"/>
        </w:rPr>
        <w:t xml:space="preserve"> Base Service</w:t>
      </w:r>
      <w:r w:rsidRPr="00F524C8">
        <w:rPr>
          <w:rFonts w:asciiTheme="minorBidi" w:hAnsiTheme="minorBidi" w:cstheme="minorBidi"/>
          <w:sz w:val="20"/>
          <w:szCs w:val="20"/>
          <w:lang w:bidi="ar-EG"/>
        </w:rPr>
        <w:t xml:space="preserve"> class will be used to catch the common core non business functionality between services like (</w:t>
      </w:r>
      <w:r w:rsidR="00FB7149" w:rsidRPr="00F524C8">
        <w:rPr>
          <w:rFonts w:asciiTheme="minorBidi" w:hAnsiTheme="minorBidi" w:cstheme="minorBidi"/>
          <w:sz w:val="20"/>
          <w:szCs w:val="20"/>
          <w:lang w:bidi="ar-EG"/>
        </w:rPr>
        <w:t>logging – get configuration values – messages/parameterized messages</w:t>
      </w:r>
      <w:r w:rsidRPr="00F524C8">
        <w:rPr>
          <w:rFonts w:asciiTheme="minorBidi" w:hAnsiTheme="minorBidi" w:cstheme="minorBidi"/>
          <w:sz w:val="20"/>
          <w:szCs w:val="20"/>
          <w:lang w:bidi="ar-EG"/>
        </w:rPr>
        <w:t xml:space="preserve"> – collections operations - …)</w:t>
      </w:r>
      <w:r w:rsidR="00FB7149" w:rsidRPr="00F524C8">
        <w:rPr>
          <w:rFonts w:asciiTheme="minorBidi" w:hAnsiTheme="minorBidi" w:cstheme="minorBidi"/>
          <w:sz w:val="20"/>
          <w:szCs w:val="20"/>
          <w:lang w:bidi="ar-EG"/>
        </w:rPr>
        <w:t>.</w:t>
      </w:r>
    </w:p>
    <w:p w14:paraId="731D5C04" w14:textId="77777777" w:rsidR="00FB7149" w:rsidRPr="00F524C8" w:rsidRDefault="006D6941" w:rsidP="006D6941">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services should use the log method in the Base Service for logging even if the current logging methodology is the default logging file of the AS. </w:t>
      </w:r>
      <w:r w:rsidR="00FB7149" w:rsidRPr="00F524C8">
        <w:rPr>
          <w:rFonts w:asciiTheme="minorBidi" w:hAnsiTheme="minorBidi" w:cstheme="minorBidi"/>
          <w:sz w:val="20"/>
          <w:szCs w:val="20"/>
          <w:lang w:bidi="ar-EG"/>
        </w:rPr>
        <w:t>Should be altered easily without any effect on the services.</w:t>
      </w:r>
    </w:p>
    <w:p w14:paraId="485FF505" w14:textId="77777777" w:rsidR="006D6941" w:rsidRPr="00F524C8" w:rsidRDefault="006D6941"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Service is responsible for:</w:t>
      </w:r>
    </w:p>
    <w:p w14:paraId="2447AC7E" w14:textId="77777777" w:rsidR="00FB7149"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Gr</w:t>
      </w:r>
      <w:r w:rsidR="00FB7149" w:rsidRPr="00F524C8">
        <w:rPr>
          <w:rFonts w:asciiTheme="minorBidi" w:hAnsiTheme="minorBidi" w:cstheme="minorBidi"/>
          <w:sz w:val="20"/>
          <w:szCs w:val="20"/>
          <w:lang w:bidi="ar-EG"/>
        </w:rPr>
        <w:t>oup of related functionalities (Business Lead Responsibility).</w:t>
      </w:r>
    </w:p>
    <w:p w14:paraId="6CB111EC"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Group of entities (every entity is managed by only one service but could be used by many).</w:t>
      </w:r>
    </w:p>
    <w:p w14:paraId="600974C2" w14:textId="77777777" w:rsidR="006D6941" w:rsidRPr="00F524C8" w:rsidRDefault="006D6941" w:rsidP="006D6941">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service is:</w:t>
      </w:r>
    </w:p>
    <w:p w14:paraId="65D11136"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208E438C"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0CC2202A"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p>
    <w:p w14:paraId="0E58979E"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service manages operations on more than one entity, then it should </w:t>
      </w:r>
      <w:r w:rsidR="00AB12BD" w:rsidRPr="00F524C8">
        <w:rPr>
          <w:rFonts w:asciiTheme="minorBidi" w:hAnsiTheme="minorBidi" w:cstheme="minorBidi"/>
          <w:sz w:val="20"/>
          <w:szCs w:val="20"/>
          <w:lang w:bidi="ar-EG"/>
        </w:rPr>
        <w:t>organize the operations</w:t>
      </w:r>
      <w:r w:rsidRPr="00F524C8">
        <w:rPr>
          <w:rFonts w:asciiTheme="minorBidi" w:hAnsiTheme="minorBidi" w:cstheme="minorBidi"/>
          <w:sz w:val="20"/>
          <w:szCs w:val="20"/>
          <w:lang w:bidi="ar-EG"/>
        </w:rPr>
        <w:t xml:space="preserve"> around the entities. The service should be divided into regions, every region is dedicated for one entity and its structure is as follows:</w:t>
      </w:r>
    </w:p>
    <w:p w14:paraId="77BD5040"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Operations section</w:t>
      </w:r>
      <w:r w:rsidR="00356B3B" w:rsidRPr="00F524C8">
        <w:rPr>
          <w:rFonts w:asciiTheme="minorBidi" w:hAnsiTheme="minorBidi" w:cstheme="minorBidi"/>
          <w:sz w:val="20"/>
          <w:szCs w:val="20"/>
          <w:lang w:bidi="ar-EG"/>
        </w:rPr>
        <w:t xml:space="preserve"> (Handle or Manage – Insert – Modify – Remove)</w:t>
      </w:r>
      <w:r w:rsidRPr="00F524C8">
        <w:rPr>
          <w:rFonts w:asciiTheme="minorBidi" w:hAnsiTheme="minorBidi" w:cstheme="minorBidi"/>
          <w:sz w:val="20"/>
          <w:szCs w:val="20"/>
          <w:lang w:bidi="ar-EG"/>
        </w:rPr>
        <w:t>.</w:t>
      </w:r>
    </w:p>
    <w:p w14:paraId="34BCAEDF"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p>
    <w:p w14:paraId="458D7229"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section.</w:t>
      </w:r>
    </w:p>
    <w:p w14:paraId="5E615DDE"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p>
    <w:p w14:paraId="585AF8B8" w14:textId="77777777"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No nested transactions will be allowed (use </w:t>
      </w:r>
      <w:r w:rsidR="00A27440" w:rsidRPr="00F524C8">
        <w:rPr>
          <w:rFonts w:asciiTheme="minorBidi" w:hAnsiTheme="minorBidi" w:cstheme="minorBidi"/>
          <w:sz w:val="20"/>
          <w:szCs w:val="20"/>
          <w:lang w:bidi="ar-EG"/>
        </w:rPr>
        <w:t>VAR</w:t>
      </w:r>
      <w:r w:rsidRPr="00F524C8">
        <w:rPr>
          <w:rFonts w:asciiTheme="minorBidi" w:hAnsiTheme="minorBidi" w:cstheme="minorBidi"/>
          <w:sz w:val="20"/>
          <w:szCs w:val="20"/>
          <w:lang w:bidi="ar-EG"/>
        </w:rPr>
        <w:t xml:space="preserve"> </w:t>
      </w:r>
      <w:r w:rsidR="00A27440" w:rsidRPr="00F524C8">
        <w:rPr>
          <w:rFonts w:asciiTheme="minorBidi" w:hAnsiTheme="minorBidi" w:cstheme="minorBidi"/>
          <w:sz w:val="20"/>
          <w:szCs w:val="20"/>
          <w:lang w:bidi="ar-EG"/>
        </w:rPr>
        <w:t>ARG</w:t>
      </w:r>
      <w:r w:rsidRPr="00F524C8">
        <w:rPr>
          <w:rFonts w:asciiTheme="minorBidi" w:hAnsiTheme="minorBidi" w:cstheme="minorBidi"/>
          <w:sz w:val="20"/>
          <w:szCs w:val="20"/>
          <w:lang w:bidi="ar-EG"/>
        </w:rPr>
        <w:t xml:space="preserve"> custom session</w:t>
      </w:r>
      <w:r w:rsidR="00A27440" w:rsidRPr="00F524C8">
        <w:rPr>
          <w:rFonts w:asciiTheme="minorBidi" w:hAnsiTheme="minorBidi" w:cstheme="minorBidi"/>
          <w:sz w:val="20"/>
          <w:szCs w:val="20"/>
          <w:lang w:bidi="ar-EG"/>
        </w:rPr>
        <w:t xml:space="preserve"> to pass the same session</w:t>
      </w:r>
      <w:r w:rsidR="004412FC" w:rsidRPr="00F524C8">
        <w:rPr>
          <w:rFonts w:asciiTheme="minorBidi" w:hAnsiTheme="minorBidi" w:cstheme="minorBidi"/>
          <w:sz w:val="20"/>
          <w:szCs w:val="20"/>
          <w:lang w:bidi="ar-EG"/>
        </w:rPr>
        <w:t xml:space="preserve"> only when needed</w:t>
      </w:r>
      <w:r w:rsidRPr="00F524C8">
        <w:rPr>
          <w:rFonts w:asciiTheme="minorBidi" w:hAnsiTheme="minorBidi" w:cstheme="minorBidi"/>
          <w:sz w:val="20"/>
          <w:szCs w:val="20"/>
          <w:lang w:bidi="ar-EG"/>
        </w:rPr>
        <w:t>).</w:t>
      </w:r>
    </w:p>
    <w:p w14:paraId="35049A57" w14:textId="77777777" w:rsidR="00FB7149" w:rsidRPr="00F524C8" w:rsidRDefault="004412FC"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some cases we will need to add this nested behavior (after discussing with the team) so please refer to the section of hibernate session behaviors.</w:t>
      </w:r>
    </w:p>
    <w:p w14:paraId="0CA1B9E0"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Services will return error codes via customized exceptions (any error or violation will be handled via exceptions otherwise, transactional methods will return void or the object in hand).</w:t>
      </w:r>
    </w:p>
    <w:p w14:paraId="336477AE" w14:textId="77777777" w:rsidR="00FB714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retrieval we will use </w:t>
      </w:r>
      <w:r w:rsidR="00B54699" w:rsidRPr="00F524C8">
        <w:rPr>
          <w:rFonts w:asciiTheme="minorBidi" w:hAnsiTheme="minorBidi" w:cstheme="minorBidi"/>
          <w:sz w:val="20"/>
          <w:szCs w:val="20"/>
          <w:lang w:bidi="ar-EG"/>
        </w:rPr>
        <w:t>database</w:t>
      </w:r>
      <w:r w:rsidRPr="00F524C8">
        <w:rPr>
          <w:rFonts w:asciiTheme="minorBidi" w:hAnsiTheme="minorBidi" w:cstheme="minorBidi"/>
          <w:sz w:val="20"/>
          <w:szCs w:val="20"/>
          <w:lang w:bidi="ar-EG"/>
        </w:rPr>
        <w:t xml:space="preserve"> pagination.</w:t>
      </w:r>
    </w:p>
    <w:p w14:paraId="3050159E" w14:textId="77777777" w:rsidR="00FB7149" w:rsidRPr="00F524C8" w:rsidRDefault="00E336D5" w:rsidP="00E336D5">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w:t>
      </w:r>
      <w:r w:rsidR="00FB7149" w:rsidRPr="00F524C8">
        <w:rPr>
          <w:rFonts w:asciiTheme="minorBidi" w:hAnsiTheme="minorBidi" w:cstheme="minorBidi"/>
          <w:sz w:val="20"/>
          <w:szCs w:val="20"/>
          <w:lang w:bidi="ar-EG"/>
        </w:rPr>
        <w:t>rint exception stack trace for general and unexpected exceptions only</w:t>
      </w:r>
      <w:r w:rsidRPr="00F524C8">
        <w:rPr>
          <w:rFonts w:asciiTheme="minorBidi" w:hAnsiTheme="minorBidi" w:cstheme="minorBidi"/>
          <w:sz w:val="20"/>
          <w:szCs w:val="20"/>
          <w:lang w:bidi="ar-EG"/>
        </w:rPr>
        <w:t xml:space="preserve"> (parameter to the log method)</w:t>
      </w:r>
      <w:r w:rsidR="00FB7149" w:rsidRPr="00F524C8">
        <w:rPr>
          <w:rFonts w:asciiTheme="minorBidi" w:hAnsiTheme="minorBidi" w:cstheme="minorBidi"/>
          <w:sz w:val="20"/>
          <w:szCs w:val="20"/>
          <w:lang w:bidi="ar-EG"/>
        </w:rPr>
        <w:t>.</w:t>
      </w:r>
    </w:p>
    <w:p w14:paraId="0B5A2C36"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perform multiple operations on the same object with the same session but do not perform operations on two objects with the same identifier in the same session.</w:t>
      </w:r>
    </w:p>
    <w:p w14:paraId="1D5ED6FB" w14:textId="77777777" w:rsidR="00FB7149" w:rsidRPr="00F524C8" w:rsidRDefault="00A64DDE" w:rsidP="00A64DDE">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w:t>
      </w:r>
      <w:r w:rsidR="00FB7149" w:rsidRPr="00F524C8">
        <w:rPr>
          <w:rFonts w:asciiTheme="minorBidi" w:hAnsiTheme="minorBidi" w:cstheme="minorBidi"/>
          <w:sz w:val="20"/>
          <w:szCs w:val="20"/>
          <w:lang w:bidi="ar-EG"/>
        </w:rPr>
        <w:t>void using hard coded values</w:t>
      </w:r>
      <w:r w:rsidRPr="00F524C8">
        <w:rPr>
          <w:rFonts w:asciiTheme="minorBidi" w:hAnsiTheme="minorBidi" w:cstheme="minorBidi"/>
          <w:sz w:val="20"/>
          <w:szCs w:val="20"/>
          <w:lang w:bidi="ar-EG"/>
        </w:rPr>
        <w:t xml:space="preserve"> (</w:t>
      </w:r>
      <w:r w:rsidR="00FB7149" w:rsidRPr="00F524C8">
        <w:rPr>
          <w:rFonts w:asciiTheme="minorBidi" w:hAnsiTheme="minorBidi" w:cstheme="minorBidi"/>
          <w:sz w:val="20"/>
          <w:szCs w:val="20"/>
          <w:lang w:bidi="ar-EG"/>
        </w:rPr>
        <w:t>high priority for enumerators</w:t>
      </w:r>
      <w:r w:rsidRPr="00F524C8">
        <w:rPr>
          <w:rFonts w:asciiTheme="minorBidi" w:hAnsiTheme="minorBidi" w:cstheme="minorBidi"/>
          <w:sz w:val="20"/>
          <w:szCs w:val="20"/>
          <w:lang w:bidi="ar-EG"/>
        </w:rPr>
        <w:t>)</w:t>
      </w:r>
      <w:r w:rsidR="00FB7149" w:rsidRPr="00F524C8">
        <w:rPr>
          <w:rFonts w:asciiTheme="minorBidi" w:hAnsiTheme="minorBidi" w:cstheme="minorBidi"/>
          <w:sz w:val="20"/>
          <w:szCs w:val="20"/>
          <w:lang w:bidi="ar-EG"/>
        </w:rPr>
        <w:t>.</w:t>
      </w:r>
    </w:p>
    <w:p w14:paraId="5A6A19F9" w14:textId="77777777" w:rsidR="00262E05" w:rsidRPr="00F524C8" w:rsidRDefault="00262E05"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 methods are:</w:t>
      </w:r>
    </w:p>
    <w:p w14:paraId="3373478A" w14:textId="77777777" w:rsidR="00262E05"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Public for use by other services or layers.</w:t>
      </w:r>
    </w:p>
    <w:p w14:paraId="688C4A0E" w14:textId="77777777" w:rsidR="00FB7149"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Protected </w:t>
      </w:r>
      <w:r w:rsidR="00FB7149" w:rsidRPr="00F524C8">
        <w:rPr>
          <w:rFonts w:asciiTheme="minorBidi" w:hAnsiTheme="minorBidi" w:cstheme="minorBidi"/>
          <w:sz w:val="20"/>
          <w:szCs w:val="20"/>
          <w:lang w:bidi="ar-EG"/>
        </w:rPr>
        <w:t>for inheritance only.</w:t>
      </w:r>
    </w:p>
    <w:p w14:paraId="6901DB84" w14:textId="77777777" w:rsidR="00262E05"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074F4E65" w14:textId="77777777" w:rsidR="00510E3F" w:rsidRPr="00F524C8" w:rsidRDefault="00510E3F"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 Inquiries:</w:t>
      </w:r>
    </w:p>
    <w:p w14:paraId="087F1A57"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0F221E13"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AE887A9"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example if we have a query that get </w:t>
      </w:r>
      <w:r w:rsidR="00510E3F" w:rsidRPr="00F524C8">
        <w:rPr>
          <w:rFonts w:asciiTheme="minorBidi" w:hAnsiTheme="minorBidi" w:cstheme="minorBidi"/>
          <w:sz w:val="20"/>
          <w:szCs w:val="20"/>
          <w:lang w:bidi="ar-EG"/>
        </w:rPr>
        <w:t>items</w:t>
      </w:r>
      <w:r w:rsidRPr="00F524C8">
        <w:rPr>
          <w:rFonts w:asciiTheme="minorBidi" w:hAnsiTheme="minorBidi" w:cstheme="minorBidi"/>
          <w:sz w:val="20"/>
          <w:szCs w:val="20"/>
          <w:lang w:bidi="ar-EG"/>
        </w:rPr>
        <w:t xml:space="preserve"> information.</w:t>
      </w:r>
    </w:p>
    <w:p w14:paraId="35A9202F" w14:textId="77777777" w:rsidR="00510E3F" w:rsidRPr="00F524C8" w:rsidRDefault="00FB7149"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This query will be executed by one </w:t>
      </w:r>
      <w:r w:rsidR="00510E3F" w:rsidRPr="00F524C8">
        <w:rPr>
          <w:rFonts w:asciiTheme="minorBidi" w:hAnsiTheme="minorBidi" w:cstheme="minorBidi"/>
          <w:sz w:val="20"/>
          <w:szCs w:val="20"/>
          <w:lang w:bidi="ar-EG"/>
        </w:rPr>
        <w:t xml:space="preserve">private </w:t>
      </w:r>
      <w:r w:rsidRPr="00F524C8">
        <w:rPr>
          <w:rFonts w:asciiTheme="minorBidi" w:hAnsiTheme="minorBidi" w:cstheme="minorBidi"/>
          <w:sz w:val="20"/>
          <w:szCs w:val="20"/>
          <w:lang w:bidi="ar-EG"/>
        </w:rPr>
        <w:t>method “</w:t>
      </w:r>
      <w:r w:rsidR="00510E3F" w:rsidRPr="00F524C8">
        <w:rPr>
          <w:rFonts w:asciiTheme="minorBidi" w:hAnsiTheme="minorBidi" w:cstheme="minorBidi"/>
          <w:b/>
          <w:bCs/>
          <w:sz w:val="20"/>
          <w:szCs w:val="20"/>
          <w:u w:val="single"/>
          <w:lang w:bidi="ar-EG"/>
        </w:rPr>
        <w:t>search</w:t>
      </w:r>
      <w:r w:rsidR="00510E3F" w:rsidRPr="00F524C8">
        <w:rPr>
          <w:rFonts w:asciiTheme="minorBidi" w:hAnsiTheme="minorBidi" w:cstheme="minorBidi"/>
          <w:sz w:val="20"/>
          <w:szCs w:val="20"/>
          <w:lang w:bidi="ar-EG"/>
        </w:rPr>
        <w:t>Items</w:t>
      </w:r>
      <w:r w:rsidRPr="00F524C8">
        <w:rPr>
          <w:rFonts w:asciiTheme="minorBidi" w:hAnsiTheme="minorBidi" w:cstheme="minorBidi"/>
          <w:sz w:val="20"/>
          <w:szCs w:val="20"/>
          <w:lang w:bidi="ar-EG"/>
        </w:rPr>
        <w:t>”</w:t>
      </w:r>
      <w:r w:rsidR="00510E3F" w:rsidRPr="00F524C8">
        <w:rPr>
          <w:rFonts w:asciiTheme="minorBidi" w:hAnsiTheme="minorBidi" w:cstheme="minorBidi"/>
          <w:sz w:val="20"/>
          <w:szCs w:val="20"/>
          <w:lang w:bidi="ar-EG"/>
        </w:rPr>
        <w:t>.</w:t>
      </w:r>
    </w:p>
    <w:p w14:paraId="344470FC" w14:textId="77777777" w:rsidR="00510E3F" w:rsidRPr="00F524C8" w:rsidRDefault="00510E3F"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w:t>
      </w:r>
      <w:r w:rsidR="00FB7149" w:rsidRPr="00F524C8">
        <w:rPr>
          <w:rFonts w:asciiTheme="minorBidi" w:hAnsiTheme="minorBidi" w:cstheme="minorBidi"/>
          <w:sz w:val="20"/>
          <w:szCs w:val="20"/>
          <w:lang w:bidi="ar-EG"/>
        </w:rPr>
        <w:t xml:space="preserve"> method will be used by</w:t>
      </w:r>
      <w:r w:rsidRPr="00F524C8">
        <w:rPr>
          <w:rFonts w:asciiTheme="minorBidi" w:hAnsiTheme="minorBidi" w:cstheme="minorBidi"/>
          <w:sz w:val="20"/>
          <w:szCs w:val="20"/>
          <w:lang w:bidi="ar-EG"/>
        </w:rPr>
        <w:t xml:space="preserve"> wrapper methods in the same class called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ItemById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Items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 – …).</w:t>
      </w:r>
    </w:p>
    <w:p w14:paraId="40AF3915" w14:textId="77777777" w:rsidR="00510E3F" w:rsidRPr="00F524C8" w:rsidRDefault="00510E3F"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w:t>
      </w:r>
      <w:r w:rsidR="00FB7149" w:rsidRPr="00F524C8">
        <w:rPr>
          <w:rFonts w:asciiTheme="minorBidi" w:hAnsiTheme="minorBidi" w:cstheme="minorBidi"/>
          <w:sz w:val="20"/>
          <w:szCs w:val="20"/>
          <w:lang w:bidi="ar-EG"/>
        </w:rPr>
        <w:t xml:space="preserve"> any business method that needs the info</w:t>
      </w:r>
      <w:r w:rsidRPr="00F524C8">
        <w:rPr>
          <w:rFonts w:asciiTheme="minorBidi" w:hAnsiTheme="minorBidi" w:cstheme="minorBidi"/>
          <w:sz w:val="20"/>
          <w:szCs w:val="20"/>
          <w:lang w:bidi="ar-EG"/>
        </w:rPr>
        <w:t>rmation</w:t>
      </w:r>
      <w:r w:rsidR="00FB7149" w:rsidRPr="00F524C8">
        <w:rPr>
          <w:rFonts w:asciiTheme="minorBidi" w:hAnsiTheme="minorBidi" w:cstheme="minorBidi"/>
          <w:sz w:val="20"/>
          <w:szCs w:val="20"/>
          <w:lang w:bidi="ar-EG"/>
        </w:rPr>
        <w:t>.</w:t>
      </w:r>
    </w:p>
    <w:p w14:paraId="1D2DA3B0"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7AED4E3B"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method </w:t>
      </w:r>
      <w:r w:rsidR="00510E3F" w:rsidRPr="00F524C8">
        <w:rPr>
          <w:rFonts w:asciiTheme="minorBidi" w:hAnsiTheme="minorBidi" w:cstheme="minorBidi"/>
          <w:sz w:val="20"/>
          <w:szCs w:val="20"/>
          <w:lang w:bidi="ar-EG"/>
        </w:rPr>
        <w:t xml:space="preserve">should </w:t>
      </w:r>
      <w:r w:rsidRPr="00F524C8">
        <w:rPr>
          <w:rFonts w:asciiTheme="minorBidi" w:hAnsiTheme="minorBidi" w:cstheme="minorBidi"/>
          <w:sz w:val="20"/>
          <w:szCs w:val="20"/>
          <w:lang w:bidi="ar-EG"/>
        </w:rPr>
        <w:t xml:space="preserve">return a List, it should </w:t>
      </w:r>
      <w:r w:rsidR="00510E3F" w:rsidRPr="00F524C8">
        <w:rPr>
          <w:rFonts w:asciiTheme="minorBidi" w:hAnsiTheme="minorBidi" w:cstheme="minorBidi"/>
          <w:sz w:val="20"/>
          <w:szCs w:val="20"/>
          <w:lang w:bidi="ar-EG"/>
        </w:rPr>
        <w:t>return empty Array List in case of no data found.</w:t>
      </w:r>
    </w:p>
    <w:p w14:paraId="7CDF2F95" w14:textId="77777777" w:rsidR="00FB7149"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00510E3F" w:rsidRPr="00F524C8">
        <w:rPr>
          <w:rFonts w:asciiTheme="minorBidi" w:hAnsiTheme="minorBidi" w:cstheme="minorBidi"/>
          <w:sz w:val="20"/>
          <w:szCs w:val="20"/>
          <w:lang w:bidi="ar-EG"/>
        </w:rPr>
        <w:t>method should return a</w:t>
      </w:r>
      <w:r w:rsidRPr="00F524C8">
        <w:rPr>
          <w:rFonts w:asciiTheme="minorBidi" w:hAnsiTheme="minorBidi" w:cstheme="minorBidi"/>
          <w:sz w:val="20"/>
          <w:szCs w:val="20"/>
          <w:lang w:bidi="ar-EG"/>
        </w:rPr>
        <w:t xml:space="preserve"> single object, </w:t>
      </w:r>
      <w:r w:rsidR="00510E3F" w:rsidRPr="00F524C8">
        <w:rPr>
          <w:rFonts w:asciiTheme="minorBidi" w:hAnsiTheme="minorBidi" w:cstheme="minorBidi"/>
          <w:sz w:val="20"/>
          <w:szCs w:val="20"/>
          <w:lang w:bidi="ar-EG"/>
        </w:rPr>
        <w:t>it should return null in case of no data found</w:t>
      </w:r>
      <w:r w:rsidRPr="00F524C8">
        <w:rPr>
          <w:rFonts w:asciiTheme="minorBidi" w:hAnsiTheme="minorBidi" w:cstheme="minorBidi"/>
          <w:sz w:val="20"/>
          <w:szCs w:val="20"/>
          <w:lang w:bidi="ar-EG"/>
        </w:rPr>
        <w:t>.</w:t>
      </w:r>
    </w:p>
    <w:p w14:paraId="1931549A" w14:textId="77777777" w:rsidR="00FB7149" w:rsidRPr="00F524C8" w:rsidRDefault="00FB7149" w:rsidP="00AB12BD">
      <w:pPr>
        <w:pStyle w:val="ListParagraph"/>
        <w:keepNext w:val="0"/>
        <w:numPr>
          <w:ilvl w:val="0"/>
          <w:numId w:val="15"/>
        </w:numPr>
        <w:spacing w:after="200" w:line="240" w:lineRule="auto"/>
        <w:jc w:val="left"/>
        <w:rPr>
          <w:rFonts w:asciiTheme="minorBidi" w:hAnsiTheme="minorBidi" w:cstheme="minorBidi"/>
          <w:lang w:bidi="ar-EG"/>
        </w:rPr>
      </w:pPr>
      <w:r w:rsidRPr="00F524C8">
        <w:rPr>
          <w:rFonts w:asciiTheme="minorBidi" w:hAnsiTheme="minorBidi" w:cstheme="minorBidi"/>
          <w:sz w:val="20"/>
          <w:szCs w:val="20"/>
          <w:lang w:bidi="ar-EG"/>
        </w:rPr>
        <w:t xml:space="preserve">Services signatures will use the Data objects </w:t>
      </w:r>
      <w:r w:rsidR="00AB12BD" w:rsidRPr="00F524C8">
        <w:rPr>
          <w:rFonts w:asciiTheme="minorBidi" w:hAnsiTheme="minorBidi" w:cstheme="minorBidi"/>
          <w:sz w:val="20"/>
          <w:szCs w:val="20"/>
          <w:lang w:bidi="ar-EG"/>
        </w:rPr>
        <w:t xml:space="preserve">that are </w:t>
      </w:r>
      <w:r w:rsidRPr="00F524C8">
        <w:rPr>
          <w:rFonts w:asciiTheme="minorBidi" w:hAnsiTheme="minorBidi" w:cstheme="minorBidi"/>
          <w:sz w:val="20"/>
          <w:szCs w:val="20"/>
          <w:lang w:bidi="ar-EG"/>
        </w:rPr>
        <w:t xml:space="preserve">used from the UI </w:t>
      </w:r>
      <w:r w:rsidR="00AB12BD" w:rsidRPr="00F524C8">
        <w:rPr>
          <w:rFonts w:asciiTheme="minorBidi" w:hAnsiTheme="minorBidi" w:cstheme="minorBidi"/>
          <w:sz w:val="20"/>
          <w:szCs w:val="20"/>
          <w:lang w:bidi="ar-EG"/>
        </w:rPr>
        <w:t xml:space="preserve">or from the web-services </w:t>
      </w:r>
      <w:r w:rsidRPr="00F524C8">
        <w:rPr>
          <w:rFonts w:asciiTheme="minorBidi" w:hAnsiTheme="minorBidi" w:cstheme="minorBidi"/>
          <w:sz w:val="20"/>
          <w:szCs w:val="20"/>
          <w:lang w:bidi="ar-EG"/>
        </w:rPr>
        <w:t>but when passing to the DAL use the original object that</w:t>
      </w:r>
      <w:r w:rsidR="00AB12BD" w:rsidRPr="00F524C8">
        <w:rPr>
          <w:rFonts w:asciiTheme="minorBidi" w:hAnsiTheme="minorBidi" w:cstheme="minorBidi"/>
          <w:sz w:val="20"/>
          <w:szCs w:val="20"/>
          <w:lang w:bidi="ar-EG"/>
        </w:rPr>
        <w:t xml:space="preserve"> is calculated on the fly from the Data object.</w:t>
      </w:r>
      <w:r w:rsidRPr="00F524C8">
        <w:rPr>
          <w:rFonts w:asciiTheme="minorBidi" w:hAnsiTheme="minorBidi" w:cstheme="minorBidi"/>
          <w:sz w:val="20"/>
          <w:szCs w:val="20"/>
          <w:lang w:bidi="ar-EG"/>
        </w:rPr>
        <w:t xml:space="preserve"> When something changes in the original object by the DAL</w:t>
      </w:r>
      <w:r w:rsidR="00AB12BD" w:rsidRPr="00F524C8">
        <w:rPr>
          <w:rFonts w:asciiTheme="minorBidi" w:hAnsiTheme="minorBidi" w:cstheme="minorBidi"/>
          <w:sz w:val="20"/>
          <w:szCs w:val="20"/>
          <w:lang w:bidi="ar-EG"/>
        </w:rPr>
        <w:t xml:space="preserve"> (Mostly the ID)</w:t>
      </w:r>
      <w:r w:rsidRPr="00F524C8">
        <w:rPr>
          <w:rFonts w:asciiTheme="minorBidi" w:hAnsiTheme="minorBidi" w:cstheme="minorBidi"/>
          <w:sz w:val="20"/>
          <w:szCs w:val="20"/>
          <w:lang w:bidi="ar-EG"/>
        </w:rPr>
        <w:t xml:space="preserve"> the service is the responsible to reflect that change in the Data Object.</w:t>
      </w:r>
    </w:p>
    <w:p w14:paraId="148759F6" w14:textId="77777777" w:rsidR="00CF309E" w:rsidRPr="00F524C8" w:rsidRDefault="00CF309E"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Java Naming Conventions:</w:t>
      </w:r>
    </w:p>
    <w:p w14:paraId="2792E6D2"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Class and Interface name should be a noun, and in mixed case with the first letter of each internal word capitalized (i.e. </w:t>
      </w:r>
      <w:r w:rsidR="00AB12BD" w:rsidRPr="00F524C8">
        <w:rPr>
          <w:rFonts w:asciiTheme="minorBidi" w:hAnsiTheme="minorBidi" w:cstheme="minorBidi"/>
          <w:sz w:val="20"/>
          <w:szCs w:val="20"/>
          <w:lang w:bidi="ar-EG"/>
        </w:rPr>
        <w:t>ItemManagement</w:t>
      </w:r>
      <w:r w:rsidRPr="00F524C8">
        <w:rPr>
          <w:rFonts w:asciiTheme="minorBidi" w:hAnsiTheme="minorBidi" w:cstheme="minorBidi"/>
          <w:sz w:val="20"/>
          <w:szCs w:val="20"/>
          <w:lang w:bidi="ar-EG"/>
        </w:rPr>
        <w:t>)</w:t>
      </w:r>
      <w:r w:rsidR="00AB12BD" w:rsidRPr="00F524C8">
        <w:rPr>
          <w:rFonts w:asciiTheme="minorBidi" w:hAnsiTheme="minorBidi" w:cstheme="minorBidi"/>
          <w:sz w:val="20"/>
          <w:szCs w:val="20"/>
          <w:lang w:bidi="ar-EG"/>
        </w:rPr>
        <w:t>.</w:t>
      </w:r>
    </w:p>
    <w:p w14:paraId="49ADBF76"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Method name should be a verb, verbs, in mixed case with the first letter lowercase and with the first letter of each internal word capitalized (i.e. get</w:t>
      </w:r>
      <w:r w:rsidR="00AB12BD" w:rsidRPr="00F524C8">
        <w:rPr>
          <w:rFonts w:asciiTheme="minorBidi" w:hAnsiTheme="minorBidi" w:cstheme="minorBidi"/>
          <w:sz w:val="20"/>
          <w:szCs w:val="20"/>
          <w:lang w:bidi="ar-EG"/>
        </w:rPr>
        <w:t>Item</w:t>
      </w:r>
      <w:r w:rsidRPr="00F524C8">
        <w:rPr>
          <w:rFonts w:asciiTheme="minorBidi" w:hAnsiTheme="minorBidi" w:cstheme="minorBidi"/>
          <w:sz w:val="20"/>
          <w:szCs w:val="20"/>
          <w:lang w:bidi="ar-EG"/>
        </w:rPr>
        <w:t>Data)</w:t>
      </w:r>
      <w:r w:rsidR="00AB12BD" w:rsidRPr="00F524C8">
        <w:rPr>
          <w:rFonts w:asciiTheme="minorBidi" w:hAnsiTheme="minorBidi" w:cstheme="minorBidi"/>
          <w:sz w:val="20"/>
          <w:szCs w:val="20"/>
          <w:lang w:bidi="ar-EG"/>
        </w:rPr>
        <w:t>.</w:t>
      </w:r>
    </w:p>
    <w:p w14:paraId="2996DC0C"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Variable name should be a noun, verbs, in mixed case with the first letter lowercase and with the first letter of each internal word capitalized (i.e. </w:t>
      </w:r>
      <w:r w:rsidR="00AB12BD" w:rsidRPr="00F524C8">
        <w:rPr>
          <w:rFonts w:asciiTheme="minorBidi" w:hAnsiTheme="minorBidi" w:cstheme="minorBidi"/>
          <w:sz w:val="20"/>
          <w:szCs w:val="20"/>
          <w:lang w:bidi="ar-EG"/>
        </w:rPr>
        <w:t>item</w:t>
      </w:r>
      <w:r w:rsidRPr="00F524C8">
        <w:rPr>
          <w:rFonts w:asciiTheme="minorBidi" w:hAnsiTheme="minorBidi" w:cstheme="minorBidi"/>
          <w:sz w:val="20"/>
          <w:szCs w:val="20"/>
          <w:lang w:bidi="ar-EG"/>
        </w:rPr>
        <w:t>Data)</w:t>
      </w:r>
      <w:r w:rsidR="00AB12BD" w:rsidRPr="00F524C8">
        <w:rPr>
          <w:rFonts w:asciiTheme="minorBidi" w:hAnsiTheme="minorBidi" w:cstheme="minorBidi"/>
          <w:sz w:val="20"/>
          <w:szCs w:val="20"/>
          <w:lang w:bidi="ar-EG"/>
        </w:rPr>
        <w:t>.</w:t>
      </w:r>
    </w:p>
    <w:p w14:paraId="1B848B75" w14:textId="77777777" w:rsidR="00CF309E"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r w:rsidR="00AB12BD" w:rsidRPr="00F524C8">
        <w:rPr>
          <w:rFonts w:asciiTheme="minorBidi" w:hAnsiTheme="minorBidi" w:cstheme="minorBidi"/>
          <w:sz w:val="20"/>
          <w:szCs w:val="20"/>
          <w:lang w:bidi="ar-EG"/>
        </w:rPr>
        <w:t>.</w:t>
      </w:r>
    </w:p>
    <w:p w14:paraId="46E6CBD7" w14:textId="77777777" w:rsidR="00DA7CB7" w:rsidRPr="00F524C8" w:rsidRDefault="00DA7CB7" w:rsidP="00DA7CB7">
      <w:pPr>
        <w:pStyle w:val="ListParagraph"/>
        <w:keepNext w:val="0"/>
        <w:numPr>
          <w:ilvl w:val="0"/>
          <w:numId w:val="15"/>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services should be documenting using Java Doc.</w:t>
      </w:r>
      <w:r>
        <w:rPr>
          <w:rFonts w:asciiTheme="minorBidi" w:hAnsiTheme="minorBidi" w:cstheme="minorBidi"/>
          <w:sz w:val="20"/>
          <w:szCs w:val="20"/>
          <w:lang w:bidi="ar-EG"/>
        </w:rPr>
        <w:br/>
        <w:t>(Please consult Helper Files\</w:t>
      </w:r>
      <w:r w:rsidRPr="00DA7CB7">
        <w:t xml:space="preserve"> </w:t>
      </w:r>
      <w:r w:rsidRPr="00DA7CB7">
        <w:rPr>
          <w:rFonts w:asciiTheme="minorBidi" w:hAnsiTheme="minorBidi" w:cstheme="minorBidi"/>
          <w:sz w:val="20"/>
          <w:szCs w:val="20"/>
          <w:lang w:bidi="ar-EG"/>
        </w:rPr>
        <w:t>Generating Java doc.docx</w:t>
      </w:r>
      <w:r>
        <w:rPr>
          <w:rFonts w:asciiTheme="minorBidi" w:hAnsiTheme="minorBidi" w:cstheme="minorBidi"/>
          <w:sz w:val="20"/>
          <w:szCs w:val="20"/>
          <w:lang w:bidi="ar-EG"/>
        </w:rPr>
        <w:t>).</w:t>
      </w: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77777777" w:rsidR="002F112E" w:rsidRPr="00F524C8" w:rsidRDefault="008232E0" w:rsidP="002F112E">
      <w:pPr>
        <w:pStyle w:val="Heading2"/>
        <w:rPr>
          <w:rFonts w:asciiTheme="minorBidi" w:hAnsiTheme="minorBidi" w:cstheme="minorBidi"/>
        </w:rPr>
      </w:pPr>
      <w:bookmarkStart w:id="16" w:name="_Toc70524404"/>
      <w:r w:rsidRPr="00F524C8">
        <w:rPr>
          <w:rFonts w:asciiTheme="minorBidi" w:hAnsiTheme="minorBidi" w:cstheme="minorBidi"/>
        </w:rPr>
        <w:lastRenderedPageBreak/>
        <w:t>Backend Layer</w:t>
      </w:r>
      <w:r w:rsidR="00E35AA5" w:rsidRPr="00F524C8">
        <w:rPr>
          <w:rFonts w:asciiTheme="minorBidi" w:hAnsiTheme="minorBidi" w:cstheme="minorBidi"/>
        </w:rPr>
        <w:t xml:space="preserve"> - Workflow</w:t>
      </w:r>
      <w:bookmarkEnd w:id="16"/>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A64707">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Business Workflow classes that manages complex workflow interactions.</w:t>
      </w:r>
    </w:p>
    <w:p w14:paraId="772E91BB"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the separation between Business Workflow classes and Service Classes (One way to always control by work flow and prevent calling the workflow from services).</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77777777" w:rsidR="0011178C" w:rsidRPr="00F524C8" w:rsidRDefault="002F112E" w:rsidP="0011178C">
      <w:pPr>
        <w:pStyle w:val="Heading2"/>
        <w:rPr>
          <w:rFonts w:asciiTheme="minorBidi" w:hAnsiTheme="minorBidi" w:cstheme="minorBidi"/>
        </w:rPr>
      </w:pPr>
      <w:bookmarkStart w:id="17" w:name="_Toc70524405"/>
      <w:r w:rsidRPr="00F524C8">
        <w:rPr>
          <w:rFonts w:asciiTheme="minorBidi" w:hAnsiTheme="minorBidi" w:cstheme="minorBidi"/>
        </w:rPr>
        <w:lastRenderedPageBreak/>
        <w:t xml:space="preserve">Backend Layer – </w:t>
      </w:r>
      <w:r w:rsidR="0011178C" w:rsidRPr="00F524C8">
        <w:rPr>
          <w:rFonts w:asciiTheme="minorBidi" w:hAnsiTheme="minorBidi" w:cstheme="minorBidi"/>
        </w:rPr>
        <w:t>Data Access</w:t>
      </w:r>
      <w:bookmarkEnd w:id="17"/>
    </w:p>
    <w:p w14:paraId="78B9DCC8" w14:textId="77777777" w:rsidR="00B37C92" w:rsidRPr="00F524C8" w:rsidRDefault="007E2C3B" w:rsidP="007E2C3B">
      <w:pPr>
        <w:pStyle w:val="Heading3"/>
        <w:rPr>
          <w:rFonts w:asciiTheme="minorBidi" w:hAnsiTheme="minorBidi" w:cstheme="minorBidi"/>
        </w:rPr>
      </w:pPr>
      <w:bookmarkStart w:id="18" w:name="_Toc70524406"/>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18"/>
    </w:p>
    <w:p w14:paraId="0D57E4DD" w14:textId="77777777" w:rsidR="006F59A1" w:rsidRPr="00F524C8"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target is to follow the standard of JPA “Java Persistence API”, so we will limit the use of hibernate to the minimum (i.e. only session manipulations). </w:t>
      </w:r>
    </w:p>
    <w:p w14:paraId="7FF39DAA" w14:textId="77777777"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Data Access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77777777" w:rsidR="00EB49A4" w:rsidRPr="00F524C8" w:rsidRDefault="00EB49A4"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Pr="00F524C8">
        <w:rPr>
          <w:rFonts w:asciiTheme="minorBidi" w:hAnsiTheme="minorBidi" w:cstheme="minorBidi"/>
          <w:sz w:val="20"/>
          <w:szCs w:val="20"/>
          <w:lang w:bidi="ar-EG"/>
        </w:rPr>
        <w:t>.</w:t>
      </w:r>
    </w:p>
    <w:p w14:paraId="0EFCBA41" w14:textId="77777777" w:rsidR="00EB49A4" w:rsidRPr="00F524C8" w:rsidRDefault="00EB49A4"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Obtaining Custom Sessions (The adapter for hibernate session).</w:t>
      </w:r>
    </w:p>
    <w:p w14:paraId="10820FD4"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Operations (Add – Update – Delete).</w:t>
      </w:r>
    </w:p>
    <w:p w14:paraId="68A6050A"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p>
    <w:p w14:paraId="0BC38586" w14:textId="77777777" w:rsidR="000616A1" w:rsidRPr="00F524C8" w:rsidRDefault="000616A1"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0616A1">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0616A1">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8504DB">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77777777" w:rsidR="000616A1"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Data Access </w:t>
      </w:r>
      <w:r w:rsidR="000616A1" w:rsidRPr="00F524C8">
        <w:rPr>
          <w:rFonts w:asciiTheme="minorBidi" w:hAnsiTheme="minorBidi" w:cstheme="minorBidi"/>
          <w:sz w:val="20"/>
          <w:szCs w:val="20"/>
          <w:lang w:bidi="ar-EG"/>
        </w:rPr>
        <w:t>entities operations:</w:t>
      </w:r>
    </w:p>
    <w:p w14:paraId="0C19B786" w14:textId="77777777" w:rsidR="000616A1"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Generic and based on Base Entity class (The base for all entities).</w:t>
      </w:r>
    </w:p>
    <w:p w14:paraId="51A247BA" w14:textId="77777777" w:rsidR="000616A1"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636F0A9C" w14:textId="77777777" w:rsidR="00DF24D2"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Entity class will play the role of the Marker Interface Design Pattern for all of the ORM entities to enable the Data Access Class to deal with them seamlessly.</w:t>
      </w:r>
    </w:p>
    <w:p w14:paraId="35F6E7C0" w14:textId="77777777" w:rsidR="00DF24D2"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 (the session Adapter) will be available for retrieval by only the business layer via this layer. This will introduce the transaction control needs for the business layer and in the same time will isolate it from the actual used technology. These controls will be only (Start – Commit – Rollback – Close – Flush used only AFTER discussion).</w:t>
      </w:r>
    </w:p>
    <w:p w14:paraId="5C258BDD" w14:textId="77777777" w:rsidR="00D45BC7" w:rsidRPr="00F524C8" w:rsidRDefault="00D45BC7" w:rsidP="00D45BC7">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While working with multiple databases or with database that require schema name for each object referencing:</w:t>
      </w:r>
    </w:p>
    <w:p w14:paraId="27737255" w14:textId="77777777" w:rsidR="007169F3" w:rsidRPr="00F524C8" w:rsidRDefault="00D45BC7" w:rsidP="00D45BC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“defaultSchema=schema_name” to the </w:t>
      </w:r>
      <w:r w:rsidR="007169F3" w:rsidRPr="00F524C8">
        <w:rPr>
          <w:rFonts w:asciiTheme="minorBidi" w:hAnsiTheme="minorBidi" w:cstheme="minorBidi"/>
          <w:sz w:val="20"/>
          <w:szCs w:val="20"/>
          <w:lang w:bidi="ar-EG"/>
        </w:rPr>
        <w:t>config.propertie file</w:t>
      </w:r>
      <w:r w:rsidRPr="00F524C8">
        <w:rPr>
          <w:rFonts w:asciiTheme="minorBidi" w:hAnsiTheme="minorBidi" w:cstheme="minorBidi"/>
          <w:sz w:val="20"/>
          <w:szCs w:val="20"/>
          <w:lang w:bidi="ar-EG"/>
        </w:rPr>
        <w:t xml:space="preserve"> and make use of it in the data access.</w:t>
      </w:r>
    </w:p>
    <w:p w14:paraId="12F5E094" w14:textId="77777777" w:rsidR="007169F3" w:rsidRPr="00F524C8" w:rsidRDefault="007169F3" w:rsidP="00D45BC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the defaultSchema configuration</w:t>
      </w:r>
      <w:r w:rsidR="00D45BC7" w:rsidRPr="00F524C8">
        <w:rPr>
          <w:rFonts w:asciiTheme="minorBidi" w:hAnsiTheme="minorBidi" w:cstheme="minorBidi"/>
          <w:sz w:val="20"/>
          <w:szCs w:val="20"/>
          <w:lang w:bidi="ar-EG"/>
        </w:rPr>
        <w:t xml:space="preserve"> to</w:t>
      </w:r>
      <w:r w:rsidRPr="00F524C8">
        <w:rPr>
          <w:rFonts w:asciiTheme="minorBidi" w:hAnsiTheme="minorBidi" w:cstheme="minorBidi"/>
          <w:sz w:val="20"/>
          <w:szCs w:val="20"/>
          <w:lang w:bidi="ar-EG"/>
        </w:rPr>
        <w:t xml:space="preserve"> hibernate.cfg.xml for "hibernate.default_schema" property.</w:t>
      </w:r>
    </w:p>
    <w:p w14:paraId="7DB53BFE" w14:textId="77777777" w:rsidR="00840339" w:rsidRPr="00F524C8" w:rsidRDefault="004B1320" w:rsidP="0084033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w:t>
      </w:r>
      <w:r w:rsidR="00840339" w:rsidRPr="00F524C8">
        <w:rPr>
          <w:rFonts w:asciiTheme="minorBidi" w:hAnsiTheme="minorBidi" w:cstheme="minorBidi"/>
          <w:sz w:val="20"/>
          <w:szCs w:val="20"/>
          <w:lang w:bidi="ar-EG"/>
        </w:rPr>
        <w:t>three</w:t>
      </w:r>
      <w:r w:rsidRPr="00F524C8">
        <w:rPr>
          <w:rFonts w:asciiTheme="minorBidi" w:hAnsiTheme="minorBidi" w:cstheme="minorBidi"/>
          <w:sz w:val="20"/>
          <w:szCs w:val="20"/>
          <w:lang w:bidi="ar-EG"/>
        </w:rPr>
        <w:t xml:space="preserve"> ways to handle queries: Named Queries</w:t>
      </w:r>
      <w:r w:rsidR="00840339"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Dynamic Queries</w:t>
      </w:r>
      <w:r w:rsidR="00840339" w:rsidRPr="00F524C8">
        <w:rPr>
          <w:rFonts w:asciiTheme="minorBidi" w:hAnsiTheme="minorBidi" w:cstheme="minorBidi"/>
          <w:sz w:val="20"/>
          <w:szCs w:val="20"/>
          <w:lang w:bidi="ar-EG"/>
        </w:rPr>
        <w:t xml:space="preserve"> and Native Queries</w:t>
      </w:r>
      <w:r w:rsidRPr="00F524C8">
        <w:rPr>
          <w:rFonts w:asciiTheme="minorBidi" w:hAnsiTheme="minorBidi" w:cstheme="minorBidi"/>
          <w:sz w:val="20"/>
          <w:szCs w:val="20"/>
          <w:lang w:bidi="ar-EG"/>
        </w:rPr>
        <w:t xml:space="preserve">. </w:t>
      </w:r>
    </w:p>
    <w:p w14:paraId="2CCB8240" w14:textId="77777777" w:rsidR="00840339" w:rsidRPr="00F524C8" w:rsidRDefault="00840339" w:rsidP="00840339">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6509836" w14:textId="77777777" w:rsidR="004B1320" w:rsidRPr="00F524C8" w:rsidRDefault="00840339" w:rsidP="00840339">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2CEC039E"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7553A07B"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244097F4"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5D123C7D"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1FA760E0"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Also this will prevent the execution failure as If there </w:t>
      </w:r>
      <w:r w:rsidR="00840339" w:rsidRPr="00F524C8">
        <w:rPr>
          <w:rFonts w:asciiTheme="minorBidi" w:hAnsiTheme="minorBidi" w:cstheme="minorBidi"/>
          <w:sz w:val="20"/>
          <w:szCs w:val="20"/>
          <w:lang w:bidi="ar-EG"/>
        </w:rPr>
        <w:t>were</w:t>
      </w:r>
      <w:r w:rsidRPr="00F524C8">
        <w:rPr>
          <w:rFonts w:asciiTheme="minorBidi" w:hAnsiTheme="minorBidi" w:cstheme="minorBidi"/>
          <w:sz w:val="20"/>
          <w:szCs w:val="20"/>
          <w:lang w:bidi="ar-EG"/>
        </w:rPr>
        <w:t xml:space="preserve"> any errors it will be caught at startup.</w:t>
      </w:r>
    </w:p>
    <w:p w14:paraId="733C4691"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can replace them or restructure them to enhance their performance without any change in the business layer. They help to have a good analysis of any entity usages in one shot of </w:t>
      </w:r>
      <w:r w:rsidR="00840339" w:rsidRPr="00F524C8">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associated named queries.</w:t>
      </w:r>
    </w:p>
    <w:p w14:paraId="6A6C16AB" w14:textId="77777777" w:rsidR="007A2D11" w:rsidRPr="00F524C8" w:rsidRDefault="007A2D11" w:rsidP="007A2D1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4FAE90D6" w14:textId="77777777" w:rsidR="007A2D11" w:rsidRPr="00F524C8" w:rsidRDefault="007A2D11" w:rsidP="007A2D1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Should be defined </w:t>
      </w:r>
      <w:r w:rsidR="009C4F76">
        <w:rPr>
          <w:rFonts w:asciiTheme="minorBidi" w:hAnsiTheme="minorBidi" w:cstheme="minorBidi"/>
          <w:sz w:val="20"/>
          <w:szCs w:val="20"/>
          <w:lang w:bidi="ar-EG"/>
        </w:rPr>
        <w:t xml:space="preserve">in </w:t>
      </w:r>
      <w:r w:rsidR="004B1320" w:rsidRPr="00F524C8">
        <w:rPr>
          <w:rFonts w:asciiTheme="minorBidi" w:hAnsiTheme="minorBidi" w:cstheme="minorBidi"/>
          <w:sz w:val="20"/>
          <w:szCs w:val="20"/>
          <w:lang w:bidi="ar-EG"/>
        </w:rPr>
        <w:t>an Enumerator to avoid hard code the query name in the business coding.</w:t>
      </w:r>
    </w:p>
    <w:p w14:paraId="76F73F1A" w14:textId="77777777" w:rsidR="004B1320" w:rsidRPr="00F524C8" w:rsidRDefault="007A2D11" w:rsidP="007A2D1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w:t>
      </w:r>
      <w:r w:rsidR="004B1320" w:rsidRPr="00F524C8">
        <w:rPr>
          <w:rFonts w:asciiTheme="minorBidi" w:hAnsiTheme="minorBidi" w:cstheme="minorBidi"/>
          <w:sz w:val="20"/>
          <w:szCs w:val="20"/>
          <w:lang w:bidi="ar-EG"/>
        </w:rPr>
        <w:t xml:space="preserve"> “OwnerSystem_EntityName_functionality”</w:t>
      </w:r>
      <w:r w:rsidRPr="00F524C8">
        <w:rPr>
          <w:rFonts w:asciiTheme="minorBidi" w:hAnsiTheme="minorBidi" w:cstheme="minorBidi"/>
          <w:sz w:val="20"/>
          <w:szCs w:val="20"/>
          <w:lang w:bidi="ar-EG"/>
        </w:rPr>
        <w:br/>
      </w:r>
      <w:r w:rsidR="004B1320"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For example</w:t>
      </w:r>
      <w:r w:rsidR="004B132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module</w:t>
      </w:r>
      <w:r w:rsidR="004B1320" w:rsidRPr="00F524C8">
        <w:rPr>
          <w:rFonts w:asciiTheme="minorBidi" w:hAnsiTheme="minorBidi" w:cstheme="minorBidi"/>
          <w:sz w:val="20"/>
          <w:szCs w:val="20"/>
          <w:lang w:bidi="ar-EG"/>
        </w:rPr>
        <w:t>_</w:t>
      </w:r>
      <w:r w:rsidRPr="00F524C8">
        <w:rPr>
          <w:rFonts w:asciiTheme="minorBidi" w:hAnsiTheme="minorBidi" w:cstheme="minorBidi"/>
          <w:sz w:val="20"/>
          <w:szCs w:val="20"/>
          <w:lang w:bidi="ar-EG"/>
        </w:rPr>
        <w:t>i</w:t>
      </w:r>
      <w:r w:rsidR="004B1320" w:rsidRPr="00F524C8">
        <w:rPr>
          <w:rFonts w:asciiTheme="minorBidi" w:hAnsiTheme="minorBidi" w:cstheme="minorBidi"/>
          <w:sz w:val="20"/>
          <w:szCs w:val="20"/>
          <w:lang w:bidi="ar-EG"/>
        </w:rPr>
        <w:t>tem_getActiveItem</w:t>
      </w:r>
      <w:r w:rsidRPr="00F524C8">
        <w:rPr>
          <w:rFonts w:asciiTheme="minorBidi" w:hAnsiTheme="minorBidi" w:cstheme="minorBidi"/>
          <w:sz w:val="20"/>
          <w:szCs w:val="20"/>
          <w:lang w:bidi="ar-EG"/>
        </w:rPr>
        <w:t>s</w:t>
      </w:r>
      <w:r w:rsidR="004B1320" w:rsidRPr="00F524C8">
        <w:rPr>
          <w:rFonts w:asciiTheme="minorBidi" w:hAnsiTheme="minorBidi" w:cstheme="minorBidi"/>
          <w:sz w:val="20"/>
          <w:szCs w:val="20"/>
          <w:lang w:bidi="ar-EG"/>
        </w:rPr>
        <w:t>).</w:t>
      </w:r>
    </w:p>
    <w:p w14:paraId="063CAEBA" w14:textId="77777777" w:rsidR="008F40F0" w:rsidRPr="00BB1C7C" w:rsidRDefault="008F40F0" w:rsidP="008F40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6107C6CC"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026266EA" w14:textId="77777777" w:rsidR="00BB1C7C" w:rsidRPr="00BB1C7C" w:rsidRDefault="00BB1C7C" w:rsidP="00BB1C7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1412DA94"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325822C1" w14:textId="77777777" w:rsidR="008F40F0" w:rsidRPr="00BB1C7C" w:rsidRDefault="00A55BB6"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When passing an array to a query, take care to use the toArray(new T[original List.size()]) instead of toArray().</w:t>
      </w:r>
      <w:r w:rsidR="008F40F0" w:rsidRPr="00BB1C7C">
        <w:rPr>
          <w:rFonts w:asciiTheme="minorBidi" w:hAnsiTheme="minorBidi" w:cstheme="minorBidi"/>
          <w:sz w:val="20"/>
          <w:szCs w:val="20"/>
          <w:lang w:bidi="ar-EG"/>
        </w:rPr>
        <w:br/>
      </w:r>
      <w:r w:rsidRPr="00BB1C7C">
        <w:rPr>
          <w:rFonts w:asciiTheme="minorBidi" w:hAnsiTheme="minorBidi" w:cstheme="minorBidi"/>
          <w:sz w:val="20"/>
          <w:szCs w:val="20"/>
          <w:lang w:bidi="ar-EG"/>
        </w:rPr>
        <w:t>For example: qParams.put("P_TASKS_IDS", tasksIds.toArray(new Long[tasksIds.size()]));</w:t>
      </w:r>
      <w:r w:rsidRPr="00BB1C7C">
        <w:rPr>
          <w:rFonts w:asciiTheme="minorBidi" w:hAnsiTheme="minorBidi" w:cstheme="minorBidi"/>
          <w:sz w:val="20"/>
          <w:szCs w:val="20"/>
          <w:lang w:bidi="ar-EG"/>
        </w:rPr>
        <w:br/>
        <w:t>Instead of</w:t>
      </w:r>
      <w:r w:rsidR="008F40F0" w:rsidRPr="00BB1C7C">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qParams.put("P_TASKS_IDS", tasksIds.toArray());</w:t>
      </w:r>
    </w:p>
    <w:p w14:paraId="7A3A1F6D"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passing an array to a query and ther array contains many values (1000 or more) you should use the GET MANY ENTITIES utility from the base service. Order is your responsibility in that case.</w:t>
      </w:r>
    </w:p>
    <w:p w14:paraId="22D48638" w14:textId="77777777" w:rsidR="00F524C8" w:rsidRPr="00BB1C7C" w:rsidRDefault="00F524C8" w:rsidP="00F524C8">
      <w:pPr>
        <w:pStyle w:val="ListParagraph"/>
        <w:keepNext w:val="0"/>
        <w:numPr>
          <w:ilvl w:val="1"/>
          <w:numId w:val="16"/>
        </w:numPr>
        <w:spacing w:after="200" w:line="240" w:lineRule="auto"/>
        <w:jc w:val="left"/>
        <w:rPr>
          <w:rFonts w:asciiTheme="minorBidi" w:hAnsiTheme="minorBidi" w:cstheme="minorBidi"/>
          <w:sz w:val="20"/>
          <w:szCs w:val="20"/>
        </w:rPr>
      </w:pPr>
      <w:r w:rsidRPr="00BB1C7C">
        <w:rPr>
          <w:rFonts w:asciiTheme="minorBidi" w:hAnsiTheme="minorBidi" w:cstheme="minorBidi"/>
          <w:sz w:val="20"/>
          <w:szCs w:val="20"/>
        </w:rPr>
        <w:t>Do not use count(*), always count with ids.</w:t>
      </w:r>
    </w:p>
    <w:p w14:paraId="4E2DE24B" w14:textId="77777777" w:rsidR="00736E4D" w:rsidRPr="00BB1C7C" w:rsidRDefault="00736E4D" w:rsidP="00736E4D">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(NOT IN)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Don’t use : select * from child where child.parent_id not in (select id from parent where …)</w:t>
      </w:r>
      <w:r w:rsidRPr="00BB1C7C">
        <w:rPr>
          <w:rFonts w:asciiTheme="minorBidi" w:hAnsiTheme="minorBidi" w:cstheme="minorBidi"/>
          <w:sz w:val="20"/>
          <w:szCs w:val="20"/>
          <w:lang w:bidi="ar-EG"/>
        </w:rPr>
        <w:br/>
        <w:t>But use : select * from child where (select count(id) from parent where …) = 0</w:t>
      </w:r>
      <w:r w:rsidRPr="00BB1C7C">
        <w:rPr>
          <w:rFonts w:asciiTheme="minorBidi" w:hAnsiTheme="minorBidi" w:cstheme="minorBidi"/>
          <w:sz w:val="20"/>
          <w:szCs w:val="20"/>
          <w:lang w:bidi="ar-EG"/>
        </w:rPr>
        <w:br/>
        <w:t xml:space="preserve">           or select * from child where not exist  (select * from parent where …)</w:t>
      </w:r>
    </w:p>
    <w:p w14:paraId="514F29D1" w14:textId="77777777" w:rsidR="00F62763" w:rsidRPr="00BB1C7C" w:rsidRDefault="00F62763" w:rsidP="00F62763">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65041735" w14:textId="77777777" w:rsidR="00F62763" w:rsidRPr="00BB1C7C" w:rsidRDefault="00F62763" w:rsidP="00F62763">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8FB35C0" w14:textId="77777777" w:rsidR="00F62763" w:rsidRPr="00BB1C7C" w:rsidRDefault="00F62763" w:rsidP="00F62763">
      <w:pPr>
        <w:pStyle w:val="ListParagraph"/>
        <w:keepNext w:val="0"/>
        <w:numPr>
          <w:ilvl w:val="2"/>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0849FD5D" w14:textId="77777777" w:rsidR="00F62763" w:rsidRPr="00BB1C7C" w:rsidRDefault="00F62763" w:rsidP="00F62763">
      <w:pPr>
        <w:pStyle w:val="ListParagraph"/>
        <w:keepNext w:val="0"/>
        <w:numPr>
          <w:ilvl w:val="2"/>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application parameters so you must use to_date while comparing.</w:t>
      </w:r>
      <w:r w:rsidRPr="00BB1C7C">
        <w:rPr>
          <w:rFonts w:asciiTheme="minorBidi" w:hAnsiTheme="minorBidi" w:cstheme="minorBidi"/>
          <w:sz w:val="20"/>
          <w:szCs w:val="20"/>
          <w:lang w:bidi="ar-EG"/>
        </w:rPr>
        <w:br/>
        <w:t>(:P_ DATE_FLAG = '-1' or item.issueDate &lt;= to_date(:P _DATE,'MI/MM/YYYY')).</w:t>
      </w:r>
    </w:p>
    <w:p w14:paraId="1989A0DE" w14:textId="77777777" w:rsidR="00BE504D" w:rsidRPr="00BB1C7C" w:rsidRDefault="00C85D2C" w:rsidP="00C85D2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w:t>
      </w:r>
      <w:r w:rsidR="00F62763" w:rsidRPr="00BB1C7C">
        <w:rPr>
          <w:rFonts w:asciiTheme="minorBidi" w:hAnsiTheme="minorBidi" w:cstheme="minorBidi"/>
          <w:sz w:val="20"/>
          <w:szCs w:val="20"/>
          <w:lang w:bidi="ar-EG"/>
        </w:rPr>
        <w:t>use -1 flag to escape where</w:t>
      </w:r>
      <w:r w:rsidR="00F62763" w:rsidRPr="00BB1C7C">
        <w:rPr>
          <w:rFonts w:asciiTheme="minorBidi" w:hAnsiTheme="minorBidi" w:cstheme="minorBidi"/>
          <w:sz w:val="20"/>
          <w:szCs w:val="20"/>
        </w:rPr>
        <w:t xml:space="preserve"> clauses.</w:t>
      </w:r>
    </w:p>
    <w:p w14:paraId="4FED3472" w14:textId="77777777" w:rsidR="00C85D2C" w:rsidRDefault="00C85D2C" w:rsidP="00C85D2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rPr>
        <w:t>Use DATE_FLAG and ARRAY_FLAG with dates and arrays.</w:t>
      </w:r>
    </w:p>
    <w:p w14:paraId="5A01E469" w14:textId="77777777" w:rsidR="00132249" w:rsidRPr="00E64B5C" w:rsidRDefault="00132249" w:rsidP="00132249">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in the same project, do not use the ready-made database functions otherwise use a custom functions designed in a unified fashion and written against every database (see helper files).</w:t>
      </w:r>
    </w:p>
    <w:p w14:paraId="15A478AC" w14:textId="77777777" w:rsidR="0058684D" w:rsidRPr="00BB1C7C" w:rsidRDefault="0058684D" w:rsidP="0058684D">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58684D" w:rsidRPr="00F524C8" w14:paraId="62D81DC1" w14:textId="77777777" w:rsidTr="00724FE7">
        <w:trPr>
          <w:jc w:val="center"/>
        </w:trPr>
        <w:tc>
          <w:tcPr>
            <w:tcW w:w="8900" w:type="dxa"/>
          </w:tcPr>
          <w:p w14:paraId="61B620DE" w14:textId="77777777" w:rsidR="0058684D" w:rsidRPr="00F524C8" w:rsidRDefault="0058684D" w:rsidP="0058684D">
            <w:pPr>
              <w:keepNext w:val="0"/>
              <w:spacing w:after="160" w:line="256" w:lineRule="auto"/>
              <w:contextualSpacing/>
              <w:jc w:val="left"/>
              <w:rPr>
                <w:rFonts w:asciiTheme="minorBidi" w:hAnsiTheme="minorBidi" w:cstheme="minorBidi"/>
                <w:color w:val="000000"/>
                <w:sz w:val="20"/>
                <w:szCs w:val="20"/>
                <w:lang w:eastAsia="en-US"/>
              </w:rPr>
            </w:pPr>
            <w:r w:rsidRPr="00F524C8">
              <w:rPr>
                <w:rFonts w:asciiTheme="minorBidi" w:hAnsiTheme="minorBidi" w:cstheme="minorBidi"/>
                <w:color w:val="000000"/>
                <w:sz w:val="20"/>
                <w:szCs w:val="20"/>
                <w:lang w:eastAsia="en-US"/>
              </w:rPr>
              <w:t>qParams.put(</w:t>
            </w:r>
            <w:r w:rsidRPr="00F524C8">
              <w:rPr>
                <w:rFonts w:asciiTheme="minorBidi" w:hAnsiTheme="minorBidi" w:cstheme="minorBidi"/>
                <w:color w:val="2A00FF"/>
                <w:sz w:val="20"/>
                <w:szCs w:val="20"/>
                <w:lang w:eastAsia="en-US"/>
              </w:rPr>
              <w:t>"P_DECISION_NUMBER"</w:t>
            </w:r>
            <w:r w:rsidRPr="00F524C8">
              <w:rPr>
                <w:rFonts w:asciiTheme="minorBidi" w:hAnsiTheme="minorBidi" w:cstheme="minorBidi"/>
                <w:color w:val="000000"/>
                <w:sz w:val="20"/>
                <w:szCs w:val="20"/>
                <w:lang w:eastAsia="en-US"/>
              </w:rPr>
              <w:t xml:space="preserve">, (decisionNumber == </w:t>
            </w:r>
            <w:r w:rsidRPr="00F524C8">
              <w:rPr>
                <w:rFonts w:asciiTheme="minorBidi" w:hAnsiTheme="minorBidi" w:cstheme="minorBidi"/>
                <w:b/>
                <w:bCs/>
                <w:color w:val="7F0055"/>
                <w:sz w:val="20"/>
                <w:szCs w:val="20"/>
                <w:lang w:eastAsia="en-US"/>
              </w:rPr>
              <w:t>null</w:t>
            </w:r>
            <w:r w:rsidRPr="00F524C8">
              <w:rPr>
                <w:rFonts w:asciiTheme="minorBidi" w:hAnsiTheme="minorBidi" w:cstheme="minorBidi"/>
                <w:color w:val="000000"/>
                <w:sz w:val="20"/>
                <w:szCs w:val="20"/>
                <w:lang w:eastAsia="en-US"/>
              </w:rPr>
              <w:t xml:space="preserve"> || decisionNumber.length() == 0) ? FlagsEnum.ALL.getCode(): decisionNumber); </w:t>
            </w:r>
            <w:r w:rsidRPr="00F524C8">
              <w:rPr>
                <w:rFonts w:asciiTheme="minorBidi" w:hAnsiTheme="minorBidi" w:cstheme="minorBidi"/>
                <w:color w:val="00B050"/>
                <w:sz w:val="20"/>
                <w:szCs w:val="20"/>
                <w:lang w:eastAsia="en-US"/>
              </w:rPr>
              <w:t>// At the service, this will give an exception because getCode() returns integer value, so an empty string should be concatenated with it.</w:t>
            </w:r>
            <w:r w:rsidRPr="00F524C8">
              <w:rPr>
                <w:rFonts w:asciiTheme="minorBidi" w:hAnsiTheme="minorBidi" w:cstheme="minorBidi"/>
                <w:color w:val="000000"/>
                <w:sz w:val="20"/>
                <w:szCs w:val="20"/>
                <w:lang w:eastAsia="en-US"/>
              </w:rPr>
              <w:t xml:space="preserve"> </w:t>
            </w:r>
          </w:p>
          <w:p w14:paraId="2317E24E" w14:textId="77777777" w:rsidR="0058684D" w:rsidRPr="00F524C8" w:rsidRDefault="0058684D" w:rsidP="0058684D">
            <w:pPr>
              <w:keepNext w:val="0"/>
              <w:spacing w:after="160" w:line="256" w:lineRule="auto"/>
              <w:contextualSpacing/>
              <w:jc w:val="left"/>
              <w:rPr>
                <w:rFonts w:asciiTheme="minorBidi" w:hAnsiTheme="minorBidi" w:cstheme="minorBidi"/>
                <w:color w:val="000000"/>
                <w:sz w:val="20"/>
                <w:szCs w:val="20"/>
                <w:lang w:eastAsia="en-US"/>
              </w:rPr>
            </w:pPr>
          </w:p>
          <w:p w14:paraId="66519543" w14:textId="77777777" w:rsidR="0058684D" w:rsidRPr="00F524C8" w:rsidRDefault="0058684D" w:rsidP="0058684D">
            <w:pPr>
              <w:keepNext w:val="0"/>
              <w:spacing w:after="160" w:line="256" w:lineRule="auto"/>
              <w:contextualSpacing/>
              <w:jc w:val="left"/>
              <w:rPr>
                <w:rFonts w:asciiTheme="minorBidi" w:hAnsiTheme="minorBidi" w:cstheme="minorBidi"/>
                <w:szCs w:val="22"/>
                <w:lang w:eastAsia="en-US"/>
              </w:rPr>
            </w:pPr>
            <w:r w:rsidRPr="00F524C8">
              <w:rPr>
                <w:rFonts w:asciiTheme="minorBidi" w:hAnsiTheme="minorBidi" w:cstheme="minorBidi"/>
                <w:color w:val="000000"/>
                <w:sz w:val="20"/>
                <w:szCs w:val="20"/>
                <w:lang w:eastAsia="en-US"/>
              </w:rPr>
              <w:t>qParams.put(</w:t>
            </w:r>
            <w:r w:rsidRPr="00F524C8">
              <w:rPr>
                <w:rFonts w:asciiTheme="minorBidi" w:hAnsiTheme="minorBidi" w:cstheme="minorBidi"/>
                <w:color w:val="2A00FF"/>
                <w:sz w:val="20"/>
                <w:szCs w:val="20"/>
                <w:lang w:eastAsia="en-US"/>
              </w:rPr>
              <w:t>"P_DECISION_NUMBER"</w:t>
            </w:r>
            <w:r w:rsidRPr="00F524C8">
              <w:rPr>
                <w:rFonts w:asciiTheme="minorBidi" w:hAnsiTheme="minorBidi" w:cstheme="minorBidi"/>
                <w:color w:val="000000"/>
                <w:sz w:val="20"/>
                <w:szCs w:val="20"/>
                <w:lang w:eastAsia="en-US"/>
              </w:rPr>
              <w:t xml:space="preserve">, (decisionNumber == </w:t>
            </w:r>
            <w:r w:rsidRPr="00F524C8">
              <w:rPr>
                <w:rFonts w:asciiTheme="minorBidi" w:hAnsiTheme="minorBidi" w:cstheme="minorBidi"/>
                <w:b/>
                <w:bCs/>
                <w:color w:val="7F0055"/>
                <w:sz w:val="20"/>
                <w:szCs w:val="20"/>
                <w:lang w:eastAsia="en-US"/>
              </w:rPr>
              <w:t>null</w:t>
            </w:r>
            <w:r w:rsidRPr="00F524C8">
              <w:rPr>
                <w:rFonts w:asciiTheme="minorBidi" w:hAnsiTheme="minorBidi" w:cstheme="minorBidi"/>
                <w:color w:val="000000"/>
                <w:sz w:val="20"/>
                <w:szCs w:val="20"/>
                <w:lang w:eastAsia="en-US"/>
              </w:rPr>
              <w:t xml:space="preserve"> || decisionNumber.length() == 0) ? FlagsEnum.ALL.getCode() + </w:t>
            </w:r>
            <w:r w:rsidRPr="00F524C8">
              <w:rPr>
                <w:rFonts w:asciiTheme="minorBidi" w:hAnsiTheme="minorBidi" w:cstheme="minorBidi"/>
                <w:color w:val="2A00FF"/>
                <w:sz w:val="20"/>
                <w:szCs w:val="20"/>
                <w:lang w:eastAsia="en-US"/>
              </w:rPr>
              <w:t>""</w:t>
            </w:r>
            <w:r w:rsidRPr="00F524C8">
              <w:rPr>
                <w:rFonts w:asciiTheme="minorBidi" w:hAnsiTheme="minorBidi" w:cstheme="minorBidi"/>
                <w:color w:val="000000"/>
                <w:sz w:val="20"/>
                <w:szCs w:val="20"/>
                <w:lang w:eastAsia="en-US"/>
              </w:rPr>
              <w:t xml:space="preserve">: decisionNumber); </w:t>
            </w:r>
            <w:r w:rsidRPr="00F524C8">
              <w:rPr>
                <w:rFonts w:asciiTheme="minorBidi" w:hAnsiTheme="minorBidi" w:cstheme="minorBidi"/>
                <w:color w:val="00B050"/>
                <w:sz w:val="20"/>
                <w:szCs w:val="20"/>
                <w:lang w:eastAsia="en-US"/>
              </w:rPr>
              <w:t>// correct</w:t>
            </w:r>
          </w:p>
        </w:tc>
      </w:tr>
      <w:tr w:rsidR="0058684D" w:rsidRPr="00F524C8" w14:paraId="7ACD4020" w14:textId="77777777" w:rsidTr="00724FE7">
        <w:trPr>
          <w:jc w:val="center"/>
        </w:trPr>
        <w:tc>
          <w:tcPr>
            <w:tcW w:w="8900" w:type="dxa"/>
          </w:tcPr>
          <w:p w14:paraId="17FA5CF7" w14:textId="77777777" w:rsidR="0058684D" w:rsidRPr="00F524C8" w:rsidRDefault="0058684D" w:rsidP="00321073">
            <w:pPr>
              <w:keepNext w:val="0"/>
              <w:spacing w:after="160" w:line="256" w:lineRule="auto"/>
              <w:contextualSpacing/>
              <w:jc w:val="left"/>
              <w:rPr>
                <w:rFonts w:asciiTheme="minorBidi" w:hAnsiTheme="minorBidi" w:cstheme="minorBidi"/>
                <w:color w:val="000000"/>
                <w:sz w:val="20"/>
                <w:szCs w:val="20"/>
                <w:lang w:eastAsia="en-US"/>
              </w:rPr>
            </w:pPr>
            <w:r w:rsidRPr="00F524C8">
              <w:rPr>
                <w:rFonts w:asciiTheme="minorBidi" w:hAnsiTheme="minorBidi" w:cstheme="minorBidi"/>
                <w:color w:val="2A00FF"/>
                <w:sz w:val="20"/>
                <w:szCs w:val="20"/>
                <w:lang w:eastAsia="en-US"/>
              </w:rPr>
              <w:t xml:space="preserve">(:P_DEC_NO = -1 OR v.decisionNumber = :P_DEC_NO) </w:t>
            </w:r>
            <w:r w:rsidRPr="00F524C8">
              <w:rPr>
                <w:rFonts w:asciiTheme="minorBidi" w:hAnsiTheme="minorBidi" w:cstheme="minorBidi"/>
                <w:color w:val="00B050"/>
                <w:sz w:val="20"/>
                <w:szCs w:val="20"/>
                <w:lang w:eastAsia="en-US"/>
              </w:rPr>
              <w:t>// At JPQL, this will give an exception because the column type is varchar but the sent parameter is an integer, so</w:t>
            </w:r>
            <w:r w:rsidR="00321073" w:rsidRPr="00F524C8">
              <w:rPr>
                <w:rFonts w:asciiTheme="minorBidi" w:hAnsiTheme="minorBidi" w:cstheme="minorBidi"/>
                <w:color w:val="00B050"/>
                <w:sz w:val="20"/>
                <w:szCs w:val="20"/>
                <w:lang w:eastAsia="en-US"/>
              </w:rPr>
              <w:t xml:space="preserve"> use ‘-1’ instead of -1</w:t>
            </w:r>
          </w:p>
        </w:tc>
      </w:tr>
    </w:tbl>
    <w:p w14:paraId="2F220802" w14:textId="77777777" w:rsidR="0058684D" w:rsidRPr="00F524C8" w:rsidRDefault="0058684D" w:rsidP="0058684D">
      <w:pPr>
        <w:pStyle w:val="ListParagraph"/>
        <w:keepNext w:val="0"/>
        <w:spacing w:after="200" w:line="240" w:lineRule="auto"/>
        <w:ind w:left="1440"/>
        <w:jc w:val="left"/>
        <w:rPr>
          <w:rFonts w:asciiTheme="minorBidi" w:hAnsiTheme="minorBidi" w:cstheme="minorBidi"/>
          <w:sz w:val="20"/>
          <w:szCs w:val="20"/>
          <w:lang w:bidi="ar-EG"/>
        </w:rPr>
      </w:pPr>
    </w:p>
    <w:p w14:paraId="4799FC48" w14:textId="77777777" w:rsidR="00C07513" w:rsidRDefault="00C07513" w:rsidP="00D71428">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 the same data type as the field being compared to.</w:t>
      </w:r>
      <w:r w:rsidR="00D71428">
        <w:rPr>
          <w:rFonts w:asciiTheme="minorBidi" w:hAnsiTheme="minorBidi" w:cstheme="minorBidi"/>
          <w:sz w:val="20"/>
          <w:szCs w:val="20"/>
          <w:lang w:bidi="ar-EG"/>
        </w:rPr>
        <w:br/>
      </w:r>
      <w:r>
        <w:rPr>
          <w:rFonts w:asciiTheme="minorBidi" w:hAnsiTheme="minorBidi" w:cstheme="minorBidi"/>
          <w:sz w:val="20"/>
          <w:szCs w:val="20"/>
          <w:lang w:bidi="ar-EG"/>
        </w:rPr>
        <w:t xml:space="preserve">Also </w:t>
      </w:r>
      <w:r w:rsidR="00D71428">
        <w:rPr>
          <w:rFonts w:asciiTheme="minorBidi" w:hAnsiTheme="minorBidi" w:cstheme="minorBidi"/>
          <w:sz w:val="20"/>
          <w:szCs w:val="20"/>
          <w:lang w:bidi="ar-EG"/>
        </w:rPr>
        <w:t xml:space="preserve">make sure not to use a constant and use a query parameter instead in case of </w:t>
      </w:r>
      <w:r>
        <w:rPr>
          <w:rFonts w:asciiTheme="minorBidi" w:hAnsiTheme="minorBidi" w:cstheme="minorBidi"/>
          <w:sz w:val="20"/>
          <w:szCs w:val="20"/>
          <w:lang w:bidi="ar-EG"/>
        </w:rPr>
        <w:t xml:space="preserve">the </w:t>
      </w:r>
      <w:r w:rsidR="00D71428">
        <w:rPr>
          <w:rFonts w:asciiTheme="minorBidi" w:hAnsiTheme="minorBidi" w:cstheme="minorBidi"/>
          <w:sz w:val="20"/>
          <w:szCs w:val="20"/>
          <w:lang w:bidi="ar-EG"/>
        </w:rPr>
        <w:t>query parameter</w:t>
      </w:r>
      <w:r>
        <w:rPr>
          <w:rFonts w:asciiTheme="minorBidi" w:hAnsiTheme="minorBidi" w:cstheme="minorBidi"/>
          <w:sz w:val="20"/>
          <w:szCs w:val="20"/>
          <w:lang w:bidi="ar-EG"/>
        </w:rPr>
        <w:t xml:space="preserve"> in comparison </w:t>
      </w:r>
      <w:r w:rsidR="00D71428">
        <w:rPr>
          <w:rFonts w:asciiTheme="minorBidi" w:hAnsiTheme="minorBidi" w:cstheme="minorBidi"/>
          <w:sz w:val="20"/>
          <w:szCs w:val="20"/>
          <w:lang w:bidi="ar-EG"/>
        </w:rPr>
        <w:t xml:space="preserve">with the constant is used </w:t>
      </w:r>
      <w:r>
        <w:rPr>
          <w:rFonts w:asciiTheme="minorBidi" w:hAnsiTheme="minorBidi" w:cstheme="minorBidi"/>
          <w:sz w:val="20"/>
          <w:szCs w:val="20"/>
          <w:lang w:bidi="ar-EG"/>
        </w:rPr>
        <w:t xml:space="preserve">in another comparison with other </w:t>
      </w:r>
      <w:r w:rsidR="00D71428">
        <w:rPr>
          <w:rFonts w:asciiTheme="minorBidi" w:hAnsiTheme="minorBidi" w:cstheme="minorBidi"/>
          <w:sz w:val="20"/>
          <w:szCs w:val="20"/>
          <w:lang w:bidi="ar-EG"/>
        </w:rPr>
        <w:t>field.</w:t>
      </w:r>
    </w:p>
    <w:tbl>
      <w:tblPr>
        <w:tblStyle w:val="TableGrid1"/>
        <w:tblW w:w="0" w:type="auto"/>
        <w:jc w:val="center"/>
        <w:tblLook w:val="04A0" w:firstRow="1" w:lastRow="0" w:firstColumn="1" w:lastColumn="0" w:noHBand="0" w:noVBand="1"/>
      </w:tblPr>
      <w:tblGrid>
        <w:gridCol w:w="8900"/>
      </w:tblGrid>
      <w:tr w:rsidR="00D71428" w:rsidRPr="00F524C8" w14:paraId="0FC5CB9E" w14:textId="77777777" w:rsidTr="008D7626">
        <w:trPr>
          <w:jc w:val="center"/>
        </w:trPr>
        <w:tc>
          <w:tcPr>
            <w:tcW w:w="8900" w:type="dxa"/>
          </w:tcPr>
          <w:p w14:paraId="797041E6" w14:textId="77777777" w:rsidR="00D7142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0000"/>
                <w:sz w:val="20"/>
                <w:szCs w:val="20"/>
                <w:lang w:eastAsia="en-US"/>
              </w:rPr>
              <w:t>(:P</w:t>
            </w:r>
            <w:r w:rsidRPr="00D71428">
              <w:rPr>
                <w:rFonts w:asciiTheme="minorBidi" w:hAnsiTheme="minorBidi" w:cstheme="minorBidi"/>
                <w:color w:val="000000"/>
                <w:sz w:val="20"/>
                <w:szCs w:val="20"/>
                <w:lang w:eastAsia="en-US"/>
              </w:rPr>
              <w:t xml:space="preserve">_NAME = </w:t>
            </w:r>
            <w:r>
              <w:rPr>
                <w:rFonts w:asciiTheme="minorBidi" w:hAnsiTheme="minorBidi" w:cstheme="minorBidi"/>
                <w:color w:val="000000"/>
                <w:sz w:val="20"/>
                <w:szCs w:val="20"/>
                <w:lang w:eastAsia="en-US"/>
              </w:rPr>
              <w:t>‘-1’</w:t>
            </w:r>
            <w:r w:rsidRPr="00D71428">
              <w:rPr>
                <w:rFonts w:asciiTheme="minorBidi" w:hAnsiTheme="minorBidi" w:cstheme="minorBidi"/>
                <w:color w:val="000000"/>
                <w:sz w:val="20"/>
                <w:szCs w:val="20"/>
                <w:lang w:eastAsia="en-US"/>
              </w:rPr>
              <w:t xml:space="preserve"> or b.</w:t>
            </w:r>
            <w:r>
              <w:rPr>
                <w:rFonts w:asciiTheme="minorBidi" w:hAnsiTheme="minorBidi" w:cstheme="minorBidi"/>
                <w:color w:val="000000"/>
                <w:sz w:val="20"/>
                <w:szCs w:val="20"/>
                <w:lang w:eastAsia="en-US"/>
              </w:rPr>
              <w:t>n</w:t>
            </w:r>
            <w:r w:rsidRPr="00D71428">
              <w:rPr>
                <w:rFonts w:asciiTheme="minorBidi" w:hAnsiTheme="minorBidi" w:cstheme="minorBidi"/>
                <w:color w:val="000000"/>
                <w:sz w:val="20"/>
                <w:szCs w:val="20"/>
                <w:lang w:eastAsia="en-US"/>
              </w:rPr>
              <w:t xml:space="preserve">ame like :P_ </w:t>
            </w:r>
            <w:r>
              <w:rPr>
                <w:rFonts w:asciiTheme="minorBidi" w:hAnsiTheme="minorBidi" w:cstheme="minorBidi"/>
                <w:color w:val="000000"/>
                <w:sz w:val="20"/>
                <w:szCs w:val="20"/>
                <w:lang w:eastAsia="en-US"/>
              </w:rPr>
              <w:t>NAME</w:t>
            </w:r>
            <w:r w:rsidRPr="00D71428">
              <w:rPr>
                <w:rFonts w:asciiTheme="minorBidi" w:hAnsiTheme="minorBidi" w:cstheme="minorBidi"/>
                <w:color w:val="000000"/>
                <w:sz w:val="20"/>
                <w:szCs w:val="20"/>
                <w:lang w:eastAsia="en-US"/>
              </w:rPr>
              <w:t>)</w:t>
            </w:r>
          </w:p>
          <w:p w14:paraId="629D1C66" w14:textId="77777777" w:rsidR="00D7142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B050"/>
                <w:sz w:val="20"/>
                <w:szCs w:val="20"/>
                <w:lang w:eastAsia="en-US"/>
              </w:rPr>
              <w:t xml:space="preserve"> // Raise</w:t>
            </w:r>
            <w:r w:rsidRPr="00F524C8">
              <w:rPr>
                <w:rFonts w:asciiTheme="minorBidi" w:hAnsiTheme="minorBidi" w:cstheme="minorBidi"/>
                <w:color w:val="00B050"/>
                <w:sz w:val="20"/>
                <w:szCs w:val="20"/>
                <w:lang w:eastAsia="en-US"/>
              </w:rPr>
              <w:t xml:space="preserve"> an exception </w:t>
            </w:r>
            <w:r>
              <w:rPr>
                <w:rFonts w:asciiTheme="minorBidi" w:hAnsiTheme="minorBidi" w:cstheme="minorBidi"/>
                <w:color w:val="00B050"/>
                <w:sz w:val="20"/>
                <w:szCs w:val="20"/>
                <w:lang w:eastAsia="en-US"/>
              </w:rPr>
              <w:t>in case that P_NAME value size more than 2 in some databases like DB2.</w:t>
            </w:r>
            <w:r w:rsidRPr="00D71428">
              <w:rPr>
                <w:rFonts w:asciiTheme="minorBidi" w:hAnsiTheme="minorBidi" w:cstheme="minorBidi"/>
                <w:color w:val="000000"/>
                <w:sz w:val="20"/>
                <w:szCs w:val="20"/>
                <w:lang w:eastAsia="en-US"/>
              </w:rPr>
              <w:t xml:space="preserve"> </w:t>
            </w:r>
          </w:p>
          <w:p w14:paraId="40575B08" w14:textId="77777777" w:rsidR="00D71428" w:rsidRPr="00F524C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sidRPr="00D71428">
              <w:rPr>
                <w:rFonts w:asciiTheme="minorBidi" w:hAnsiTheme="minorBidi" w:cstheme="minorBidi"/>
                <w:color w:val="000000"/>
                <w:sz w:val="20"/>
                <w:szCs w:val="20"/>
                <w:lang w:eastAsia="en-US"/>
              </w:rPr>
              <w:t>(:P_ NAME = :P_ESC_SEARCH_STR or b.</w:t>
            </w:r>
            <w:r>
              <w:rPr>
                <w:rFonts w:asciiTheme="minorBidi" w:hAnsiTheme="minorBidi" w:cstheme="minorBidi"/>
                <w:color w:val="000000"/>
                <w:sz w:val="20"/>
                <w:szCs w:val="20"/>
                <w:lang w:eastAsia="en-US"/>
              </w:rPr>
              <w:t>n</w:t>
            </w:r>
            <w:r w:rsidRPr="00D71428">
              <w:rPr>
                <w:rFonts w:asciiTheme="minorBidi" w:hAnsiTheme="minorBidi" w:cstheme="minorBidi"/>
                <w:color w:val="000000"/>
                <w:sz w:val="20"/>
                <w:szCs w:val="20"/>
                <w:lang w:eastAsia="en-US"/>
              </w:rPr>
              <w:t>ame like :P_ NAME)</w:t>
            </w:r>
            <w:r w:rsidRPr="00F524C8">
              <w:rPr>
                <w:rFonts w:asciiTheme="minorBidi" w:hAnsiTheme="minorBidi" w:cstheme="minorBidi"/>
                <w:color w:val="000000"/>
                <w:sz w:val="20"/>
                <w:szCs w:val="20"/>
                <w:lang w:eastAsia="en-US"/>
              </w:rPr>
              <w:t xml:space="preserve"> </w:t>
            </w:r>
          </w:p>
          <w:p w14:paraId="724C23E9" w14:textId="77777777" w:rsidR="00D71428" w:rsidRDefault="00D71428" w:rsidP="008D7626">
            <w:pPr>
              <w:keepNext w:val="0"/>
              <w:spacing w:after="160" w:line="256" w:lineRule="auto"/>
              <w:contextualSpacing/>
              <w:jc w:val="left"/>
              <w:rPr>
                <w:rFonts w:asciiTheme="minorBidi" w:hAnsiTheme="minorBidi" w:cstheme="minorBidi"/>
                <w:color w:val="000000"/>
                <w:sz w:val="20"/>
                <w:szCs w:val="20"/>
                <w:lang w:eastAsia="en-US"/>
              </w:rPr>
            </w:pPr>
          </w:p>
          <w:p w14:paraId="6E0A91F6" w14:textId="77777777" w:rsidR="00D71428" w:rsidRDefault="00401886" w:rsidP="00401886">
            <w:pPr>
              <w:keepNext w:val="0"/>
              <w:spacing w:after="160" w:line="256" w:lineRule="auto"/>
              <w:contextualSpacing/>
              <w:jc w:val="left"/>
              <w:rPr>
                <w:rFonts w:asciiTheme="minorBidi" w:hAnsiTheme="minorBidi" w:cstheme="minorBidi"/>
                <w:color w:val="000000"/>
                <w:sz w:val="20"/>
                <w:szCs w:val="20"/>
                <w:lang w:eastAsia="en-US"/>
              </w:rPr>
            </w:pPr>
            <w:r w:rsidRPr="00401886">
              <w:rPr>
                <w:rFonts w:asciiTheme="minorBidi" w:hAnsiTheme="minorBidi" w:cstheme="minorBidi"/>
                <w:color w:val="000000"/>
                <w:sz w:val="20"/>
                <w:szCs w:val="20"/>
                <w:lang w:eastAsia="en-US"/>
              </w:rPr>
              <w:t xml:space="preserve">(:P_ AMOUNT = </w:t>
            </w:r>
            <w:r>
              <w:rPr>
                <w:rFonts w:asciiTheme="minorBidi" w:hAnsiTheme="minorBidi" w:cstheme="minorBidi"/>
                <w:color w:val="000000"/>
                <w:sz w:val="20"/>
                <w:szCs w:val="20"/>
                <w:lang w:eastAsia="en-US"/>
              </w:rPr>
              <w:t>-1</w:t>
            </w:r>
            <w:r w:rsidRPr="00401886">
              <w:rPr>
                <w:rFonts w:asciiTheme="minorBidi" w:hAnsiTheme="minorBidi" w:cstheme="minorBidi"/>
                <w:color w:val="000000"/>
                <w:sz w:val="20"/>
                <w:szCs w:val="20"/>
                <w:lang w:eastAsia="en-US"/>
              </w:rPr>
              <w:t xml:space="preserve"> or b.totalAmount &gt;= :P_ AMOUNT)</w:t>
            </w:r>
          </w:p>
          <w:p w14:paraId="268E6EFF" w14:textId="77777777" w:rsidR="00401886" w:rsidRDefault="00401886" w:rsidP="00401886">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B050"/>
                <w:sz w:val="20"/>
                <w:szCs w:val="20"/>
                <w:lang w:eastAsia="en-US"/>
              </w:rPr>
              <w:t>// Raise</w:t>
            </w:r>
            <w:r w:rsidRPr="00F524C8">
              <w:rPr>
                <w:rFonts w:asciiTheme="minorBidi" w:hAnsiTheme="minorBidi" w:cstheme="minorBidi"/>
                <w:color w:val="00B050"/>
                <w:sz w:val="20"/>
                <w:szCs w:val="20"/>
                <w:lang w:eastAsia="en-US"/>
              </w:rPr>
              <w:t xml:space="preserve"> an exception </w:t>
            </w:r>
            <w:r>
              <w:rPr>
                <w:rFonts w:asciiTheme="minorBidi" w:hAnsiTheme="minorBidi" w:cstheme="minorBidi"/>
                <w:color w:val="00B050"/>
                <w:sz w:val="20"/>
                <w:szCs w:val="20"/>
                <w:lang w:eastAsia="en-US"/>
              </w:rPr>
              <w:t>in case that P_Amount value than INTEGER maximum value in some databases like DB2.</w:t>
            </w:r>
          </w:p>
          <w:p w14:paraId="41450461" w14:textId="77777777" w:rsidR="00401886" w:rsidRPr="00F524C8" w:rsidRDefault="00401886" w:rsidP="00401886">
            <w:pPr>
              <w:keepNext w:val="0"/>
              <w:spacing w:after="160" w:line="256" w:lineRule="auto"/>
              <w:contextualSpacing/>
              <w:jc w:val="left"/>
              <w:rPr>
                <w:rFonts w:asciiTheme="minorBidi" w:hAnsiTheme="minorBidi" w:cstheme="minorBidi"/>
                <w:szCs w:val="22"/>
                <w:lang w:eastAsia="en-US"/>
              </w:rPr>
            </w:pPr>
            <w:r w:rsidRPr="00401886">
              <w:rPr>
                <w:rFonts w:asciiTheme="minorBidi" w:hAnsiTheme="minorBidi" w:cstheme="minorBidi"/>
                <w:color w:val="000000"/>
                <w:sz w:val="20"/>
                <w:szCs w:val="20"/>
                <w:lang w:eastAsia="en-US"/>
              </w:rPr>
              <w:t>(:P_ AMOUNT = :P_ESC_SEARCH_DOUBLE or b.totalAmount &gt;= :P_ AMOUNT)</w:t>
            </w:r>
          </w:p>
        </w:tc>
      </w:tr>
    </w:tbl>
    <w:p w14:paraId="32211FBA" w14:textId="77777777"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DATABASE EXCEPTION. Database exception will be thrown when something goes wrong in the database such as constraint violation.</w:t>
      </w:r>
      <w:r w:rsidR="00C85D2C" w:rsidRPr="00F524C8">
        <w:rPr>
          <w:rFonts w:asciiTheme="minorBidi" w:hAnsiTheme="minorBidi" w:cstheme="minorBidi"/>
          <w:sz w:val="20"/>
          <w:szCs w:val="20"/>
          <w:lang w:bidi="ar-EG"/>
        </w:rPr>
        <w:br/>
        <w:t>This exception should not be thrown from any service but should be processed and another exception should be thrown (BUSINESS EXCEPTION).</w:t>
      </w:r>
    </w:p>
    <w:p w14:paraId="3BCAE64E" w14:textId="77777777" w:rsidR="00A55BB6" w:rsidRPr="00F524C8"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71F21FF7" w14:textId="77777777" w:rsidR="008F40F0" w:rsidRPr="00F524C8" w:rsidRDefault="003C1F5F" w:rsidP="0058684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w:t>
      </w:r>
      <w:r w:rsidR="00A55BB6" w:rsidRPr="00F524C8">
        <w:rPr>
          <w:rFonts w:asciiTheme="minorBidi" w:hAnsiTheme="minorBidi" w:cstheme="minorBidi"/>
          <w:sz w:val="20"/>
          <w:szCs w:val="20"/>
          <w:lang w:bidi="ar-EG"/>
        </w:rPr>
        <w:t xml:space="preserve">revent nested transactions. This will be achieved via moving over the session to all sub </w:t>
      </w:r>
      <w:r w:rsidRPr="00F524C8">
        <w:rPr>
          <w:rFonts w:asciiTheme="minorBidi" w:hAnsiTheme="minorBidi" w:cstheme="minorBidi"/>
          <w:sz w:val="20"/>
          <w:szCs w:val="20"/>
          <w:lang w:bidi="ar-EG"/>
        </w:rPr>
        <w:t>methods</w:t>
      </w:r>
      <w:r w:rsidR="00A55BB6"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8F40F0" w:rsidRPr="00F524C8">
        <w:rPr>
          <w:rFonts w:asciiTheme="minorBidi" w:hAnsiTheme="minorBidi" w:cstheme="minorBidi"/>
        </w:rPr>
        <w:br w:type="page"/>
      </w:r>
    </w:p>
    <w:p w14:paraId="70C13A91" w14:textId="77777777" w:rsidR="00725CE5" w:rsidRPr="00F524C8" w:rsidRDefault="00725CE5" w:rsidP="00725CE5">
      <w:pPr>
        <w:pStyle w:val="Heading3"/>
        <w:rPr>
          <w:rFonts w:asciiTheme="minorBidi" w:hAnsiTheme="minorBidi" w:cstheme="minorBidi"/>
        </w:rPr>
      </w:pPr>
      <w:bookmarkStart w:id="19" w:name="_Toc70524407"/>
      <w:r w:rsidRPr="00F524C8">
        <w:rPr>
          <w:rFonts w:asciiTheme="minorBidi" w:hAnsiTheme="minorBidi" w:cstheme="minorBidi"/>
        </w:rPr>
        <w:lastRenderedPageBreak/>
        <w:t>Hibernate Session Behavior</w:t>
      </w:r>
      <w:bookmarkEnd w:id="19"/>
    </w:p>
    <w:p w14:paraId="3FF0C5FC" w14:textId="77777777" w:rsidR="00725CE5" w:rsidRPr="00F524C8" w:rsidRDefault="00725CE5" w:rsidP="00725CE5">
      <w:pPr>
        <w:pStyle w:val="ListParagraph"/>
        <w:numPr>
          <w:ilvl w:val="0"/>
          <w:numId w:val="24"/>
        </w:numPr>
        <w:rPr>
          <w:rFonts w:asciiTheme="minorBidi" w:hAnsiTheme="minorBidi" w:cstheme="minorBidi"/>
        </w:rPr>
      </w:pPr>
      <w:r w:rsidRPr="00F524C8">
        <w:rPr>
          <w:rFonts w:asciiTheme="minorBidi" w:hAnsiTheme="minorBidi" w:cstheme="minorBidi"/>
        </w:rPr>
        <w:t>Hibernate sessions and JTA transactions by defualt - and this is our methedology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F524C8" w:rsidRDefault="00725CE5" w:rsidP="00725CE5">
      <w:pPr>
        <w:pStyle w:val="ListParagraph"/>
        <w:numPr>
          <w:ilvl w:val="0"/>
          <w:numId w:val="24"/>
        </w:numPr>
        <w:rPr>
          <w:rFonts w:asciiTheme="minorBidi" w:hAnsiTheme="minorBidi" w:cstheme="minorBidi"/>
        </w:rPr>
      </w:pPr>
      <w:r w:rsidRPr="00F524C8">
        <w:rPr>
          <w:rFonts w:asciiTheme="minorBidi" w:hAnsiTheme="minorBidi" w:cstheme="minorBidi"/>
        </w:rPr>
        <w:t>Therefore, when there is a need for two independent DB transactions, we need to handle each one at a separate thread of execution. If we need these two independent DB transactions to be run sequentially, we can use the “thread.join()”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F524C8" w:rsidRDefault="00725CE5" w:rsidP="00875388">
            <w:pPr>
              <w:autoSpaceDE w:val="0"/>
              <w:autoSpaceDN w:val="0"/>
              <w:adjustRightInd w:val="0"/>
              <w:spacing w:line="240" w:lineRule="auto"/>
              <w:ind w:left="0"/>
              <w:rPr>
                <w:rFonts w:asciiTheme="minorBidi" w:hAnsiTheme="minorBidi" w:cstheme="minorBidi"/>
                <w:sz w:val="18"/>
                <w:szCs w:val="18"/>
              </w:rPr>
            </w:pPr>
            <w:r w:rsidRPr="00F524C8">
              <w:rPr>
                <w:rFonts w:asciiTheme="minorBidi" w:hAnsiTheme="minorBidi" w:cstheme="minorBidi"/>
                <w:b/>
                <w:bCs/>
                <w:color w:val="7F0055"/>
                <w:sz w:val="18"/>
                <w:szCs w:val="18"/>
              </w:rPr>
              <w:t>public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static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void</w:t>
            </w:r>
            <w:r w:rsidRPr="00F524C8">
              <w:rPr>
                <w:rFonts w:asciiTheme="minorBidi" w:hAnsiTheme="minorBidi" w:cstheme="minorBidi"/>
                <w:color w:val="000000"/>
                <w:sz w:val="18"/>
                <w:szCs w:val="18"/>
              </w:rPr>
              <w:t xml:space="preserve"> save() </w:t>
            </w:r>
            <w:r w:rsidRPr="00F524C8">
              <w:rPr>
                <w:rFonts w:asciiTheme="minorBidi" w:hAnsiTheme="minorBidi" w:cstheme="minorBidi"/>
                <w:b/>
                <w:bCs/>
                <w:color w:val="7F0055"/>
                <w:sz w:val="18"/>
                <w:szCs w:val="18"/>
              </w:rPr>
              <w:t>throws</w:t>
            </w:r>
            <w:r w:rsidRPr="00F524C8">
              <w:rPr>
                <w:rFonts w:asciiTheme="minorBidi" w:hAnsiTheme="minorBidi" w:cstheme="minorBidi"/>
                <w:color w:val="000000"/>
                <w:sz w:val="18"/>
                <w:szCs w:val="18"/>
              </w:rPr>
              <w:t xml:space="preserve"> Exception {</w:t>
            </w:r>
          </w:p>
          <w:p w14:paraId="5E3D9B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CustomSession </w:t>
            </w: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 xml:space="preserve"> = DataAccess.</w:t>
            </w:r>
            <w:r w:rsidRPr="00F524C8">
              <w:rPr>
                <w:rFonts w:asciiTheme="minorBidi" w:hAnsiTheme="minorBidi" w:cstheme="minorBidi"/>
                <w:i/>
                <w:iCs/>
                <w:color w:val="000000"/>
                <w:sz w:val="18"/>
                <w:szCs w:val="18"/>
              </w:rPr>
              <w:t>getSession</w:t>
            </w:r>
            <w:r w:rsidRPr="00F524C8">
              <w:rPr>
                <w:rFonts w:asciiTheme="minorBidi" w:hAnsiTheme="minorBidi" w:cstheme="minorBidi"/>
                <w:color w:val="000000"/>
                <w:sz w:val="18"/>
                <w:szCs w:val="18"/>
              </w:rPr>
              <w:t>();</w:t>
            </w:r>
          </w:p>
          <w:p w14:paraId="7C7903B7"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.beginTransaction();</w:t>
            </w:r>
          </w:p>
          <w:p w14:paraId="49908927"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48EA78CE"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Country </w:t>
            </w: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Country();</w:t>
            </w:r>
          </w:p>
          <w:p w14:paraId="6629564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.setName(</w:t>
            </w:r>
            <w:r w:rsidRPr="00F524C8">
              <w:rPr>
                <w:rFonts w:asciiTheme="minorBidi" w:hAnsiTheme="minorBidi" w:cstheme="minorBidi"/>
                <w:color w:val="2A00FF"/>
                <w:sz w:val="18"/>
                <w:szCs w:val="18"/>
              </w:rPr>
              <w:t>"ar name 1"</w:t>
            </w:r>
            <w:r w:rsidRPr="00F524C8">
              <w:rPr>
                <w:rFonts w:asciiTheme="minorBidi" w:hAnsiTheme="minorBidi" w:cstheme="minorBidi"/>
                <w:color w:val="000000"/>
                <w:sz w:val="18"/>
                <w:szCs w:val="18"/>
              </w:rPr>
              <w:t>);</w:t>
            </w:r>
          </w:p>
          <w:p w14:paraId="5AE064D2"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addEntity</w:t>
            </w:r>
            <w:r w:rsidRPr="00F524C8">
              <w:rPr>
                <w:rFonts w:asciiTheme="minorBidi" w:hAnsiTheme="minorBidi" w:cstheme="minorBidi"/>
                <w:color w:val="000000"/>
                <w:sz w:val="18"/>
                <w:szCs w:val="18"/>
              </w:rPr>
              <w:t>(</w:t>
            </w: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w:t>
            </w:r>
          </w:p>
          <w:p w14:paraId="6D88A381"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2DF57630"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Runnable </w:t>
            </w:r>
            <w:r w:rsidRPr="00F524C8">
              <w:rPr>
                <w:rFonts w:asciiTheme="minorBidi" w:hAnsiTheme="minorBidi" w:cstheme="minorBidi"/>
                <w:color w:val="6A3E3E"/>
                <w:sz w:val="18"/>
                <w:szCs w:val="18"/>
              </w:rPr>
              <w:t>myRunnable</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Runnable() {</w:t>
            </w:r>
          </w:p>
          <w:p w14:paraId="3CC3DFB0"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b/>
                <w:bCs/>
                <w:color w:val="7F0055"/>
                <w:sz w:val="18"/>
                <w:szCs w:val="18"/>
              </w:rPr>
              <w:t>public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void</w:t>
            </w:r>
            <w:r w:rsidRPr="00F524C8">
              <w:rPr>
                <w:rFonts w:asciiTheme="minorBidi" w:hAnsiTheme="minorBidi" w:cstheme="minorBidi"/>
                <w:color w:val="000000"/>
                <w:sz w:val="18"/>
                <w:szCs w:val="18"/>
              </w:rPr>
              <w:t xml:space="preserve"> run() {</w:t>
            </w:r>
          </w:p>
          <w:p w14:paraId="41692B05"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r>
            <w:r w:rsidRPr="00F524C8">
              <w:rPr>
                <w:rFonts w:asciiTheme="minorBidi" w:hAnsiTheme="minorBidi" w:cstheme="minorBidi"/>
                <w:b/>
                <w:bCs/>
                <w:color w:val="7F0055"/>
                <w:sz w:val="18"/>
                <w:szCs w:val="18"/>
              </w:rPr>
              <w:t>try</w:t>
            </w:r>
            <w:r w:rsidRPr="00F524C8">
              <w:rPr>
                <w:rFonts w:asciiTheme="minorBidi" w:hAnsiTheme="minorBidi" w:cstheme="minorBidi"/>
                <w:color w:val="000000"/>
                <w:sz w:val="18"/>
                <w:szCs w:val="18"/>
              </w:rPr>
              <w:t xml:space="preserve"> {</w:t>
            </w:r>
          </w:p>
          <w:p w14:paraId="7AA42E9D"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CustomSession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 xml:space="preserve"> = DataAccess.</w:t>
            </w:r>
            <w:r w:rsidRPr="00F524C8">
              <w:rPr>
                <w:rFonts w:asciiTheme="minorBidi" w:hAnsiTheme="minorBidi" w:cstheme="minorBidi"/>
                <w:i/>
                <w:iCs/>
                <w:color w:val="000000"/>
                <w:sz w:val="18"/>
                <w:szCs w:val="18"/>
              </w:rPr>
              <w:t>getSession</w:t>
            </w:r>
            <w:r w:rsidRPr="00F524C8">
              <w:rPr>
                <w:rFonts w:asciiTheme="minorBidi" w:hAnsiTheme="minorBidi" w:cstheme="minorBidi"/>
                <w:color w:val="000000"/>
                <w:sz w:val="18"/>
                <w:szCs w:val="18"/>
              </w:rPr>
              <w:t>();</w:t>
            </w:r>
          </w:p>
          <w:p w14:paraId="079D2809"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.beginTransaction();</w:t>
            </w:r>
          </w:p>
          <w:p w14:paraId="3315A36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602B9BB6"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Country </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Country();</w:t>
            </w:r>
          </w:p>
          <w:p w14:paraId="04016C6A"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.setName(</w:t>
            </w:r>
            <w:r w:rsidRPr="00F524C8">
              <w:rPr>
                <w:rFonts w:asciiTheme="minorBidi" w:hAnsiTheme="minorBidi" w:cstheme="minorBidi"/>
                <w:color w:val="2A00FF"/>
                <w:sz w:val="18"/>
                <w:szCs w:val="18"/>
              </w:rPr>
              <w:t>"ar name 2"</w:t>
            </w:r>
            <w:r w:rsidRPr="00F524C8">
              <w:rPr>
                <w:rFonts w:asciiTheme="minorBidi" w:hAnsiTheme="minorBidi" w:cstheme="minorBidi"/>
                <w:color w:val="000000"/>
                <w:sz w:val="18"/>
                <w:szCs w:val="18"/>
              </w:rPr>
              <w:t>);</w:t>
            </w:r>
          </w:p>
          <w:p w14:paraId="45A8C31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DataAccess.</w:t>
            </w:r>
            <w:r w:rsidRPr="00F524C8">
              <w:rPr>
                <w:rFonts w:asciiTheme="minorBidi" w:hAnsiTheme="minorBidi" w:cstheme="minorBidi"/>
                <w:i/>
                <w:iCs/>
                <w:color w:val="000000"/>
                <w:sz w:val="18"/>
                <w:szCs w:val="18"/>
              </w:rPr>
              <w:t>addEntity</w:t>
            </w:r>
            <w:r w:rsidRPr="00F524C8">
              <w:rPr>
                <w:rFonts w:asciiTheme="minorBidi" w:hAnsiTheme="minorBidi" w:cstheme="minorBidi"/>
                <w:color w:val="000000"/>
                <w:sz w:val="18"/>
                <w:szCs w:val="18"/>
              </w:rPr>
              <w:t>(</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w:t>
            </w:r>
          </w:p>
          <w:p w14:paraId="76507BF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08B0277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.commitTransaction();</w:t>
            </w:r>
          </w:p>
          <w:p w14:paraId="68E7DD52"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.close();</w:t>
            </w:r>
          </w:p>
          <w:p w14:paraId="222276B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b/>
                <w:bCs/>
                <w:color w:val="7F0055"/>
                <w:sz w:val="18"/>
                <w:szCs w:val="18"/>
              </w:rPr>
              <w:t>catch</w:t>
            </w:r>
            <w:r w:rsidRPr="00F524C8">
              <w:rPr>
                <w:rFonts w:asciiTheme="minorBidi" w:hAnsiTheme="minorBidi" w:cstheme="minorBidi"/>
                <w:color w:val="000000"/>
                <w:sz w:val="18"/>
                <w:szCs w:val="18"/>
              </w:rPr>
              <w:t xml:space="preserve"> (Exception </w:t>
            </w:r>
            <w:r w:rsidRPr="00F524C8">
              <w:rPr>
                <w:rFonts w:asciiTheme="minorBidi" w:hAnsiTheme="minorBidi" w:cstheme="minorBidi"/>
                <w:color w:val="6A3E3E"/>
                <w:sz w:val="18"/>
                <w:szCs w:val="18"/>
              </w:rPr>
              <w:t>e</w:t>
            </w:r>
            <w:r w:rsidRPr="00F524C8">
              <w:rPr>
                <w:rFonts w:asciiTheme="minorBidi" w:hAnsiTheme="minorBidi" w:cstheme="minorBidi"/>
                <w:color w:val="000000"/>
                <w:sz w:val="18"/>
                <w:szCs w:val="18"/>
              </w:rPr>
              <w:t>) {</w:t>
            </w:r>
          </w:p>
          <w:p w14:paraId="1F323CB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e</w:t>
            </w:r>
            <w:r w:rsidRPr="00F524C8">
              <w:rPr>
                <w:rFonts w:asciiTheme="minorBidi" w:hAnsiTheme="minorBidi" w:cstheme="minorBidi"/>
                <w:color w:val="000000"/>
                <w:sz w:val="18"/>
                <w:szCs w:val="18"/>
              </w:rPr>
              <w:t>.printStackTrace();</w:t>
            </w:r>
          </w:p>
          <w:p w14:paraId="654F8B86"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w:t>
            </w:r>
          </w:p>
          <w:p w14:paraId="37A86E1E"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t xml:space="preserve">    }</w:t>
            </w:r>
          </w:p>
          <w:p w14:paraId="539557F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t>};</w:t>
            </w:r>
          </w:p>
          <w:p w14:paraId="235C0A6D"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1D08C8D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Thread </w:t>
            </w:r>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Thread(</w:t>
            </w:r>
            <w:r w:rsidRPr="00F524C8">
              <w:rPr>
                <w:rFonts w:asciiTheme="minorBidi" w:hAnsiTheme="minorBidi" w:cstheme="minorBidi"/>
                <w:color w:val="6A3E3E"/>
                <w:sz w:val="18"/>
                <w:szCs w:val="18"/>
              </w:rPr>
              <w:t>myRunnable</w:t>
            </w:r>
            <w:r w:rsidRPr="00F524C8">
              <w:rPr>
                <w:rFonts w:asciiTheme="minorBidi" w:hAnsiTheme="minorBidi" w:cstheme="minorBidi"/>
                <w:color w:val="000000"/>
                <w:sz w:val="18"/>
                <w:szCs w:val="18"/>
              </w:rPr>
              <w:t>);</w:t>
            </w:r>
          </w:p>
          <w:p w14:paraId="750CF6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.start();</w:t>
            </w:r>
          </w:p>
          <w:p w14:paraId="0D4F1C6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.join();</w:t>
            </w:r>
          </w:p>
          <w:p w14:paraId="2F00CB9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4C905B71"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.commitTransaction();</w:t>
            </w:r>
          </w:p>
          <w:p w14:paraId="5910DF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F524C8">
              <w:rPr>
                <w:rFonts w:asciiTheme="minorBidi" w:hAnsiTheme="minorBidi"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76E629AC" w14:textId="77777777" w:rsidR="00B37C92" w:rsidRPr="00F524C8" w:rsidRDefault="00B37C92" w:rsidP="00FF6EE4">
      <w:pPr>
        <w:pStyle w:val="Heading3"/>
        <w:rPr>
          <w:rFonts w:asciiTheme="minorBidi" w:hAnsiTheme="minorBidi" w:cstheme="minorBidi"/>
        </w:rPr>
      </w:pPr>
      <w:bookmarkStart w:id="20" w:name="_Toc70524408"/>
      <w:r w:rsidRPr="00F524C8">
        <w:rPr>
          <w:rFonts w:asciiTheme="minorBidi" w:hAnsiTheme="minorBidi" w:cstheme="minorBidi"/>
        </w:rPr>
        <w:lastRenderedPageBreak/>
        <w:t>ORM</w:t>
      </w:r>
      <w:bookmarkEnd w:id="20"/>
    </w:p>
    <w:p w14:paraId="76D9A6E3" w14:textId="77777777" w:rsidR="008A64E3" w:rsidRPr="00F524C8" w:rsidRDefault="008A64E3" w:rsidP="00724FE7">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ORM Entities will be developed via annotations. Java persistence annotations not </w:t>
      </w:r>
      <w:r w:rsidR="00724FE7">
        <w:rPr>
          <w:rFonts w:asciiTheme="minorBidi" w:hAnsiTheme="minorBidi" w:cstheme="minorBidi"/>
          <w:sz w:val="20"/>
          <w:szCs w:val="20"/>
          <w:lang w:bidi="ar-EG"/>
        </w:rPr>
        <w:t>hibernate</w:t>
      </w:r>
      <w:r w:rsidRPr="00F524C8">
        <w:rPr>
          <w:rFonts w:asciiTheme="minorBidi" w:hAnsiTheme="minorBidi" w:cstheme="minorBidi"/>
          <w:sz w:val="20"/>
          <w:szCs w:val="20"/>
          <w:lang w:bidi="ar-EG"/>
        </w:rPr>
        <w:t xml:space="preserve"> annotations.</w:t>
      </w:r>
    </w:p>
    <w:p w14:paraId="16E458F7" w14:textId="77777777" w:rsidR="008A64E3" w:rsidRPr="00F524C8" w:rsidRDefault="008A64E3" w:rsidP="008A64E3">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ORM Entities IDs will be generated using JPA Sequence Generators which will depend on Database sequences (this will help in the case that more than AS will run our business).</w:t>
      </w:r>
    </w:p>
    <w:p w14:paraId="5135B101" w14:textId="77777777" w:rsidR="005861F4" w:rsidRPr="00CA0E14" w:rsidRDefault="005861F4" w:rsidP="005861F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CA0E14">
        <w:rPr>
          <w:rFonts w:asciiTheme="minorBidi" w:hAnsiTheme="minorBidi" w:cstheme="minorBidi"/>
          <w:sz w:val="20"/>
          <w:szCs w:val="20"/>
          <w:lang w:bidi="ar-EG"/>
        </w:rPr>
        <w:t>For the primary key generation at all entities:</w:t>
      </w:r>
    </w:p>
    <w:p w14:paraId="13D452D3" w14:textId="77777777" w:rsidR="005861F4" w:rsidRPr="00CA0E14" w:rsidRDefault="005861F4" w:rsidP="00CA0E1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CA0E14">
        <w:rPr>
          <w:rFonts w:asciiTheme="minorBidi" w:hAnsiTheme="minorBidi" w:cstheme="minorBidi"/>
          <w:sz w:val="20"/>
          <w:szCs w:val="20"/>
          <w:lang w:bidi="ar-EG"/>
        </w:rPr>
        <w:t>A</w:t>
      </w:r>
      <w:r w:rsidR="00CA0E14">
        <w:rPr>
          <w:rFonts w:asciiTheme="minorBidi" w:hAnsiTheme="minorBidi" w:cstheme="minorBidi"/>
          <w:sz w:val="20"/>
          <w:szCs w:val="20"/>
          <w:lang w:bidi="ar-EG"/>
        </w:rPr>
        <w:t>dd allocationSize =</w:t>
      </w:r>
      <w:r w:rsidR="00CA0E14" w:rsidRPr="00CA0E14">
        <w:rPr>
          <w:rFonts w:asciiTheme="minorBidi" w:hAnsiTheme="minorBidi" w:cstheme="minorBidi"/>
          <w:sz w:val="20"/>
          <w:szCs w:val="20"/>
          <w:lang w:bidi="ar-EG"/>
        </w:rPr>
        <w:t>1</w:t>
      </w:r>
      <w:r w:rsidR="00CA0E14">
        <w:rPr>
          <w:rFonts w:asciiTheme="minorBidi" w:hAnsiTheme="minorBidi" w:cstheme="minorBidi"/>
          <w:sz w:val="20"/>
          <w:szCs w:val="20"/>
          <w:lang w:bidi="ar-EG"/>
        </w:rPr>
        <w:t xml:space="preserve"> to</w:t>
      </w:r>
      <w:r w:rsidRPr="00CA0E14">
        <w:rPr>
          <w:rFonts w:asciiTheme="minorBidi" w:hAnsiTheme="minorBidi" w:cstheme="minorBidi"/>
          <w:sz w:val="20"/>
          <w:szCs w:val="20"/>
          <w:lang w:bidi="ar-EG"/>
        </w:rPr>
        <w:t xml:space="preserve"> @SequenceGenerator</w:t>
      </w:r>
      <w:r w:rsidR="00CA0E14">
        <w:rPr>
          <w:rFonts w:asciiTheme="minorBidi" w:hAnsiTheme="minorBidi" w:cstheme="minorBidi"/>
          <w:sz w:val="20"/>
          <w:szCs w:val="20"/>
          <w:lang w:bidi="ar-EG"/>
        </w:rPr>
        <w:t xml:space="preserve">, </w:t>
      </w:r>
      <w:r w:rsidRPr="00CA0E14">
        <w:rPr>
          <w:rFonts w:asciiTheme="minorBidi" w:hAnsiTheme="minorBidi" w:cstheme="minorBidi"/>
          <w:sz w:val="20"/>
          <w:szCs w:val="20"/>
          <w:lang w:bidi="ar-EG"/>
        </w:rPr>
        <w:t>because the default value is 50</w:t>
      </w:r>
      <w:r w:rsidR="00CA0E14">
        <w:rPr>
          <w:rFonts w:asciiTheme="minorBidi" w:hAnsiTheme="minorBidi" w:cstheme="minorBidi"/>
          <w:sz w:val="20"/>
          <w:szCs w:val="20"/>
          <w:lang w:bidi="ar-EG"/>
        </w:rPr>
        <w:t xml:space="preserve"> in</w:t>
      </w:r>
      <w:r w:rsidRPr="00CA0E14">
        <w:rPr>
          <w:rFonts w:asciiTheme="minorBidi" w:hAnsiTheme="minorBidi" w:cstheme="minorBidi"/>
          <w:sz w:val="20"/>
          <w:szCs w:val="20"/>
          <w:lang w:bidi="ar-EG"/>
        </w:rPr>
        <w:t xml:space="preserve"> some databases. </w:t>
      </w:r>
    </w:p>
    <w:p w14:paraId="537A2BDD" w14:textId="77777777" w:rsidR="005861F4" w:rsidRPr="00CA0E14" w:rsidRDefault="00CA0E14" w:rsidP="00CA0E14">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Add</w:t>
      </w:r>
      <w:r w:rsidR="005861F4" w:rsidRPr="00CA0E14">
        <w:rPr>
          <w:rFonts w:asciiTheme="minorBidi" w:hAnsiTheme="minorBidi" w:cstheme="minorBidi"/>
          <w:sz w:val="20"/>
          <w:szCs w:val="20"/>
          <w:lang w:bidi="ar-EG"/>
        </w:rPr>
        <w:t xml:space="preserve"> </w:t>
      </w:r>
      <w:r w:rsidRPr="00CA0E14">
        <w:rPr>
          <w:rFonts w:asciiTheme="minorBidi" w:hAnsiTheme="minorBidi" w:cstheme="minorBidi"/>
          <w:sz w:val="20"/>
          <w:szCs w:val="20"/>
          <w:lang w:bidi="ar-EG"/>
        </w:rPr>
        <w:t xml:space="preserve">strategy = GenerationType.SEQUENCE </w:t>
      </w:r>
      <w:r>
        <w:rPr>
          <w:rFonts w:asciiTheme="minorBidi" w:hAnsiTheme="minorBidi" w:cstheme="minorBidi"/>
          <w:sz w:val="20"/>
          <w:szCs w:val="20"/>
          <w:lang w:bidi="ar-EG"/>
        </w:rPr>
        <w:t xml:space="preserve">to </w:t>
      </w:r>
      <w:r w:rsidR="005861F4" w:rsidRPr="00CA0E14">
        <w:rPr>
          <w:rFonts w:asciiTheme="minorBidi" w:hAnsiTheme="minorBidi" w:cstheme="minorBidi"/>
          <w:sz w:val="20"/>
          <w:szCs w:val="20"/>
          <w:lang w:bidi="ar-EG"/>
        </w:rPr>
        <w:t>@GeneratedValue.</w:t>
      </w:r>
    </w:p>
    <w:p w14:paraId="10F19481" w14:textId="77777777" w:rsidR="00CA0E14" w:rsidRPr="00F524C8" w:rsidRDefault="00CA0E14" w:rsidP="00CA0E14">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w:t>
      </w:r>
      <w:r w:rsidRPr="00F524C8">
        <w:rPr>
          <w:rFonts w:asciiTheme="minorBidi" w:hAnsiTheme="minorBidi" w:cstheme="minorBidi"/>
          <w:sz w:val="20"/>
          <w:szCs w:val="20"/>
          <w:lang w:bidi="ar-EG"/>
        </w:rPr>
        <w:t xml:space="preserve"> complex ID, use</w:t>
      </w:r>
      <w:r>
        <w:rPr>
          <w:rFonts w:asciiTheme="minorBidi" w:hAnsiTheme="minorBidi" w:cstheme="minorBidi"/>
          <w:sz w:val="20"/>
          <w:szCs w:val="20"/>
          <w:lang w:bidi="ar-EG"/>
        </w:rPr>
        <w:t xml:space="preserve"> the JPA Id Class for mapping</w:t>
      </w:r>
      <w:r w:rsidRPr="00F524C8">
        <w:rPr>
          <w:rFonts w:asciiTheme="minorBidi" w:hAnsiTheme="minorBidi" w:cstheme="minorBidi"/>
          <w:sz w:val="20"/>
          <w:szCs w:val="20"/>
          <w:lang w:bidi="ar-EG"/>
        </w:rPr>
        <w:t>.</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4D565AD3" w14:textId="77777777" w:rsidR="008A64E3" w:rsidRP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Empower the usage</w:t>
      </w:r>
      <w:r w:rsidR="008A64E3" w:rsidRPr="00CC65A3">
        <w:rPr>
          <w:rFonts w:asciiTheme="minorBidi" w:hAnsiTheme="minorBidi" w:cstheme="minorBidi"/>
          <w:sz w:val="20"/>
          <w:szCs w:val="20"/>
          <w:lang w:bidi="ar-EG"/>
        </w:rPr>
        <w:t xml:space="preserve"> of Data Objects (mainly based on a </w:t>
      </w:r>
      <w:r>
        <w:rPr>
          <w:rFonts w:asciiTheme="minorBidi" w:hAnsiTheme="minorBidi" w:cstheme="minorBidi"/>
          <w:sz w:val="20"/>
          <w:szCs w:val="20"/>
          <w:lang w:bidi="ar-EG"/>
        </w:rPr>
        <w:t>database v</w:t>
      </w:r>
      <w:r w:rsidR="008A64E3" w:rsidRPr="00CC65A3">
        <w:rPr>
          <w:rFonts w:asciiTheme="minorBidi" w:hAnsiTheme="minorBidi" w:cstheme="minorBidi"/>
          <w:sz w:val="20"/>
          <w:szCs w:val="20"/>
          <w:lang w:bidi="ar-EG"/>
        </w:rPr>
        <w:t>iew</w:t>
      </w:r>
      <w:r>
        <w:rPr>
          <w:rFonts w:asciiTheme="minorBidi" w:hAnsiTheme="minorBidi" w:cstheme="minorBidi"/>
          <w:sz w:val="20"/>
          <w:szCs w:val="20"/>
          <w:lang w:bidi="ar-EG"/>
        </w:rPr>
        <w:t xml:space="preserve"> and designed to cover all the needed data from other entities for one entity</w:t>
      </w:r>
      <w:r w:rsidR="008A64E3" w:rsidRPr="00CC65A3">
        <w:rPr>
          <w:rFonts w:asciiTheme="minorBidi" w:hAnsiTheme="minorBidi" w:cstheme="minorBidi"/>
          <w:sz w:val="20"/>
          <w:szCs w:val="20"/>
          <w:lang w:bidi="ar-EG"/>
        </w:rPr>
        <w:t>). These objects will mostly wrap the original object</w:t>
      </w:r>
      <w:r>
        <w:rPr>
          <w:rFonts w:asciiTheme="minorBidi" w:hAnsiTheme="minorBidi" w:cstheme="minorBidi"/>
          <w:sz w:val="20"/>
          <w:szCs w:val="20"/>
          <w:lang w:bidi="ar-EG"/>
        </w:rPr>
        <w:t xml:space="preserve"> by calculating it on the fly upon any request for it</w:t>
      </w:r>
      <w:r w:rsidR="008A64E3" w:rsidRPr="00CC65A3">
        <w:rPr>
          <w:rFonts w:asciiTheme="minorBidi" w:hAnsiTheme="minorBidi" w:cstheme="minorBidi"/>
          <w:sz w:val="20"/>
          <w:szCs w:val="20"/>
          <w:lang w:bidi="ar-EG"/>
        </w:rPr>
        <w:t>.</w:t>
      </w:r>
    </w:p>
    <w:p w14:paraId="04E73822" w14:textId="77777777" w:rsidR="00302D11" w:rsidRPr="008633BD" w:rsidRDefault="00302D11"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Entities</w:t>
      </w:r>
      <w:r w:rsidR="008633BD" w:rsidRPr="008633BD">
        <w:rPr>
          <w:rFonts w:asciiTheme="minorBidi" w:hAnsiTheme="minorBidi" w:cstheme="minorBidi"/>
          <w:sz w:val="20"/>
          <w:szCs w:val="20"/>
          <w:lang w:bidi="ar-EG"/>
        </w:rPr>
        <w:t xml:space="preserve"> attributes</w:t>
      </w:r>
      <w:r w:rsidRPr="008633BD">
        <w:rPr>
          <w:rFonts w:asciiTheme="minorBidi" w:hAnsiTheme="minorBidi" w:cstheme="minorBidi"/>
          <w:sz w:val="20"/>
          <w:szCs w:val="20"/>
          <w:lang w:bidi="ar-EG"/>
        </w:rPr>
        <w:t xml:space="preserve"> data types</w:t>
      </w:r>
      <w:r w:rsidR="008633BD" w:rsidRPr="008633BD">
        <w:rPr>
          <w:rFonts w:asciiTheme="minorBidi" w:hAnsiTheme="minorBidi" w:cstheme="minorBidi"/>
          <w:sz w:val="20"/>
          <w:szCs w:val="20"/>
          <w:lang w:bidi="ar-EG"/>
        </w:rPr>
        <w:t xml:space="preserve"> should be w</w:t>
      </w:r>
      <w:r w:rsidRPr="008633BD">
        <w:rPr>
          <w:rFonts w:asciiTheme="minorBidi" w:hAnsiTheme="minorBidi" w:cstheme="minorBidi"/>
          <w:sz w:val="20"/>
          <w:szCs w:val="20"/>
          <w:lang w:bidi="ar-EG"/>
        </w:rPr>
        <w:t xml:space="preserve">rapper classes instead of primitive types as they </w:t>
      </w:r>
      <w:r w:rsidR="008633BD" w:rsidRPr="008633BD">
        <w:rPr>
          <w:rFonts w:asciiTheme="minorBidi" w:hAnsiTheme="minorBidi" w:cstheme="minorBidi"/>
          <w:sz w:val="20"/>
          <w:szCs w:val="20"/>
          <w:lang w:bidi="ar-EG"/>
        </w:rPr>
        <w:t>may be</w:t>
      </w:r>
      <w:r w:rsidRPr="008633BD">
        <w:rPr>
          <w:rFonts w:asciiTheme="minorBidi" w:hAnsiTheme="minorBidi" w:cstheme="minorBidi"/>
          <w:sz w:val="20"/>
          <w:szCs w:val="20"/>
          <w:lang w:bidi="ar-EG"/>
        </w:rPr>
        <w:t xml:space="preserve"> null.</w:t>
      </w:r>
    </w:p>
    <w:p w14:paraId="35611DE9" w14:textId="77777777" w:rsidR="00302D11" w:rsidRPr="008633BD" w:rsidRDefault="008633BD"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 xml:space="preserve">Entity name should reflect the table/view name but in </w:t>
      </w:r>
      <w:r w:rsidR="00302D11" w:rsidRPr="008633BD">
        <w:rPr>
          <w:rFonts w:asciiTheme="minorBidi" w:hAnsiTheme="minorBidi" w:cstheme="minorBidi"/>
          <w:sz w:val="20"/>
          <w:szCs w:val="20"/>
          <w:lang w:bidi="ar-EG"/>
        </w:rPr>
        <w:t xml:space="preserve">singular (i.e. </w:t>
      </w:r>
      <w:r w:rsidRPr="008633BD">
        <w:rPr>
          <w:rFonts w:asciiTheme="minorBidi" w:hAnsiTheme="minorBidi" w:cstheme="minorBidi"/>
          <w:sz w:val="20"/>
          <w:szCs w:val="20"/>
          <w:lang w:bidi="ar-EG"/>
        </w:rPr>
        <w:t>Item</w:t>
      </w:r>
      <w:r w:rsidR="00302D11" w:rsidRPr="008633BD">
        <w:rPr>
          <w:rFonts w:asciiTheme="minorBidi" w:hAnsiTheme="minorBidi" w:cstheme="minorBidi"/>
          <w:sz w:val="20"/>
          <w:szCs w:val="20"/>
          <w:lang w:bidi="ar-EG"/>
        </w:rPr>
        <w:t>)</w:t>
      </w:r>
      <w:r w:rsidRPr="008633BD">
        <w:rPr>
          <w:rFonts w:asciiTheme="minorBidi" w:hAnsiTheme="minorBidi" w:cstheme="minorBidi"/>
          <w:sz w:val="20"/>
          <w:szCs w:val="20"/>
          <w:lang w:bidi="ar-EG"/>
        </w:rPr>
        <w:t>.</w:t>
      </w:r>
    </w:p>
    <w:p w14:paraId="69C537E7" w14:textId="77777777" w:rsidR="00302D11" w:rsidRPr="008633BD" w:rsidRDefault="008633BD"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Append “Data” to the name of the entity that map a view</w:t>
      </w:r>
      <w:r w:rsidR="00302D11" w:rsidRPr="008633BD">
        <w:rPr>
          <w:rFonts w:asciiTheme="minorBidi" w:hAnsiTheme="minorBidi" w:cstheme="minorBidi"/>
          <w:sz w:val="20"/>
          <w:szCs w:val="20"/>
          <w:lang w:bidi="ar-EG"/>
        </w:rPr>
        <w:t xml:space="preserve"> (i.e. </w:t>
      </w:r>
      <w:r w:rsidRPr="008633BD">
        <w:rPr>
          <w:rFonts w:asciiTheme="minorBidi" w:hAnsiTheme="minorBidi" w:cstheme="minorBidi"/>
          <w:sz w:val="20"/>
          <w:szCs w:val="20"/>
          <w:lang w:bidi="ar-EG"/>
        </w:rPr>
        <w:t>Item</w:t>
      </w:r>
      <w:r w:rsidR="00302D11" w:rsidRPr="008633BD">
        <w:rPr>
          <w:rFonts w:asciiTheme="minorBidi" w:hAnsiTheme="minorBidi" w:cstheme="minorBidi"/>
          <w:sz w:val="20"/>
          <w:szCs w:val="20"/>
          <w:lang w:bidi="ar-EG"/>
        </w:rPr>
        <w:t>Data)</w:t>
      </w:r>
      <w:r w:rsidRPr="008633BD">
        <w:rPr>
          <w:rFonts w:asciiTheme="minorBidi" w:hAnsiTheme="minorBidi" w:cstheme="minorBidi"/>
          <w:sz w:val="20"/>
          <w:szCs w:val="20"/>
          <w:lang w:bidi="ar-EG"/>
        </w:rPr>
        <w:t>.</w:t>
      </w:r>
    </w:p>
    <w:p w14:paraId="4DFE84F7" w14:textId="77777777" w:rsidR="00302D11" w:rsidRPr="008633BD" w:rsidRDefault="00302D11"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 xml:space="preserve">Use annotations on </w:t>
      </w:r>
      <w:r w:rsidR="008633BD" w:rsidRPr="008633BD">
        <w:rPr>
          <w:rFonts w:asciiTheme="minorBidi" w:hAnsiTheme="minorBidi" w:cstheme="minorBidi"/>
          <w:sz w:val="20"/>
          <w:szCs w:val="20"/>
          <w:lang w:bidi="ar-EG"/>
        </w:rPr>
        <w:t>g</w:t>
      </w:r>
      <w:r w:rsidRPr="008633BD">
        <w:rPr>
          <w:rFonts w:asciiTheme="minorBidi" w:hAnsiTheme="minorBidi" w:cstheme="minorBidi"/>
          <w:sz w:val="20"/>
          <w:szCs w:val="20"/>
          <w:lang w:bidi="ar-EG"/>
        </w:rPr>
        <w:t>etters not on the fields so that Hibernate would use getters not the fields</w:t>
      </w:r>
      <w:r w:rsidR="008633BD" w:rsidRPr="008633BD">
        <w:rPr>
          <w:rFonts w:asciiTheme="minorBidi" w:hAnsiTheme="minorBidi" w:cstheme="minorBidi"/>
          <w:sz w:val="20"/>
          <w:szCs w:val="20"/>
          <w:lang w:bidi="ar-EG"/>
        </w:rPr>
        <w:t xml:space="preserve"> (To avoid reflection and also if we have any formatting in the getter methods</w:t>
      </w:r>
      <w:r w:rsidRPr="008633BD">
        <w:rPr>
          <w:rFonts w:asciiTheme="minorBidi" w:hAnsiTheme="minorBidi" w:cstheme="minorBidi"/>
          <w:sz w:val="20"/>
          <w:szCs w:val="20"/>
          <w:lang w:bidi="ar-EG"/>
        </w:rPr>
        <w:t>)</w:t>
      </w:r>
      <w:r w:rsidR="008633BD" w:rsidRPr="008633BD">
        <w:rPr>
          <w:rFonts w:asciiTheme="minorBidi" w:hAnsiTheme="minorBidi" w:cstheme="minorBidi"/>
          <w:sz w:val="20"/>
          <w:szCs w:val="20"/>
          <w:lang w:bidi="ar-EG"/>
        </w:rPr>
        <w:t>.</w:t>
      </w:r>
    </w:p>
    <w:p w14:paraId="383FCEB9" w14:textId="77777777" w:rsidR="006B1CF4" w:rsidRPr="00F524C8" w:rsidRDefault="00302D11" w:rsidP="008F74C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Make sure that the order of the class attributes is the same as th</w:t>
      </w:r>
      <w:r w:rsidR="008633BD">
        <w:rPr>
          <w:rFonts w:asciiTheme="minorBidi" w:hAnsiTheme="minorBidi" w:cstheme="minorBidi"/>
          <w:sz w:val="20"/>
          <w:szCs w:val="20"/>
          <w:lang w:bidi="ar-EG"/>
        </w:rPr>
        <w:t>e columns in the database table.</w:t>
      </w:r>
    </w:p>
    <w:p w14:paraId="02EA64A1" w14:textId="77777777" w:rsidR="00724FE7" w:rsidRDefault="00724FE7">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75232AA9" w14:textId="77777777" w:rsidR="002F112E" w:rsidRPr="00F524C8" w:rsidRDefault="002F112E" w:rsidP="002F112E">
      <w:pPr>
        <w:pStyle w:val="Heading3"/>
        <w:tabs>
          <w:tab w:val="clear" w:pos="720"/>
        </w:tabs>
        <w:rPr>
          <w:rFonts w:asciiTheme="minorBidi" w:hAnsiTheme="minorBidi" w:cstheme="minorBidi"/>
        </w:rPr>
      </w:pPr>
      <w:bookmarkStart w:id="21" w:name="_Toc70524409"/>
      <w:r w:rsidRPr="00F524C8">
        <w:rPr>
          <w:rFonts w:asciiTheme="minorBidi" w:hAnsiTheme="minorBidi" w:cstheme="minorBidi"/>
        </w:rPr>
        <w:lastRenderedPageBreak/>
        <w:t>Reporting</w:t>
      </w:r>
      <w:bookmarkEnd w:id="21"/>
    </w:p>
    <w:p w14:paraId="61287BBF" w14:textId="77777777" w:rsidR="002F112E" w:rsidRPr="00F524C8" w:rsidRDefault="00C2628C" w:rsidP="00C2628C">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eports names 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ReportNamesEnum enumerator with the following naming convention:</w:t>
      </w:r>
    </w:p>
    <w:p w14:paraId="692043F2" w14:textId="77777777" w:rsidR="00DD64B1" w:rsidRDefault="00DD64B1" w:rsidP="002F112E">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77777777" w:rsidR="002F112E" w:rsidRDefault="002F112E" w:rsidP="00DD64B1">
      <w:pPr>
        <w:pStyle w:val="ListParagraph"/>
        <w:keepNext w:val="0"/>
        <w:numPr>
          <w:ilvl w:val="2"/>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[Module Name as in DAL package name]_[DECISION_] {0..1}[CATEGORY_]{0..1} [COLLECTIVE_]{0..1}[DESCRIPTION]{0..1}</w:t>
      </w:r>
    </w:p>
    <w:p w14:paraId="24D1FFF6" w14:textId="77777777" w:rsidR="00DD64B1" w:rsidRPr="00F524C8" w:rsidRDefault="00DD64B1" w:rsidP="00DD64B1">
      <w:pPr>
        <w:pStyle w:val="ListParagraph"/>
        <w:keepNext w:val="0"/>
        <w:numPr>
          <w:ilvl w:val="2"/>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[Module Name as in DAL package name]_</w:t>
      </w:r>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2F112E">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DD64B1">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(.JRXML) not in lower case (.jrxml)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DD64B1">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77777777" w:rsidR="00821849" w:rsidRDefault="001F155C" w:rsidP="00821849">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Pr>
          <w:rFonts w:asciiTheme="minorBidi" w:hAnsiTheme="minorBidi" w:cstheme="minorBidi"/>
          <w:sz w:val="20"/>
          <w:szCs w:val="20"/>
          <w:lang w:bidi="ar-EG"/>
        </w:rPr>
        <w:t>s Service</w:t>
      </w:r>
      <w:r w:rsidR="00821849">
        <w:rPr>
          <w:rFonts w:asciiTheme="minorBidi" w:hAnsiTheme="minorBidi" w:cstheme="minorBidi"/>
          <w:sz w:val="20"/>
          <w:szCs w:val="20"/>
          <w:lang w:bidi="ar-EG"/>
        </w:rPr>
        <w:t>:</w:t>
      </w:r>
    </w:p>
    <w:p w14:paraId="49A54DB7"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77777777" w:rsidR="00821849" w:rsidRDefault="002F112E"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service</w:t>
      </w:r>
      <w:r w:rsidR="00821849">
        <w:rPr>
          <w:rFonts w:asciiTheme="minorBidi" w:hAnsiTheme="minorBidi" w:cstheme="minorBidi"/>
          <w:sz w:val="20"/>
          <w:szCs w:val="20"/>
          <w:lang w:bidi="ar-EG"/>
        </w:rPr>
        <w:t xml:space="preserve"> should be accessible only from the Base Service.</w:t>
      </w:r>
    </w:p>
    <w:p w14:paraId="41D26932"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This service should contain method for each supported reporting type.</w:t>
      </w:r>
    </w:p>
    <w:p w14:paraId="401A7955"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Pr>
          <w:rFonts w:asciiTheme="minorBidi" w:hAnsiTheme="minorBidi" w:cstheme="minorBidi"/>
          <w:sz w:val="20"/>
          <w:szCs w:val="20"/>
          <w:lang w:bidi="ar-EG"/>
        </w:rPr>
        <w:t xml:space="preserve"> relative</w:t>
      </w:r>
      <w:r w:rsidR="002F112E" w:rsidRPr="00F524C8">
        <w:rPr>
          <w:rFonts w:asciiTheme="minorBidi" w:hAnsiTheme="minorBidi" w:cstheme="minorBidi"/>
          <w:sz w:val="20"/>
          <w:szCs w:val="20"/>
          <w:lang w:bidi="ar-EG"/>
        </w:rPr>
        <w:t xml:space="preserve"> path</w:t>
      </w:r>
      <w:r>
        <w:rPr>
          <w:rFonts w:asciiTheme="minorBidi" w:hAnsiTheme="minorBidi" w:cstheme="minorBidi"/>
          <w:sz w:val="20"/>
          <w:szCs w:val="20"/>
          <w:lang w:bidi="ar-EG"/>
        </w:rPr>
        <w:t xml:space="preserve"> including the report name.</w:t>
      </w:r>
    </w:p>
    <w:p w14:paraId="662F2B04" w14:textId="77777777" w:rsidR="00821849"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 parameters </w:t>
      </w:r>
      <w:r>
        <w:rPr>
          <w:rFonts w:asciiTheme="minorBidi" w:hAnsiTheme="minorBidi" w:cstheme="minorBidi"/>
          <w:sz w:val="20"/>
          <w:szCs w:val="20"/>
          <w:lang w:bidi="ar-EG"/>
        </w:rPr>
        <w:t>map.</w:t>
      </w:r>
    </w:p>
    <w:p w14:paraId="3A921AAF" w14:textId="77777777" w:rsidR="00581CB1"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Absolute path for the reports folder (Read from Configuration Service and passed from the Base Service)</w:t>
      </w:r>
      <w:r w:rsidR="002F112E" w:rsidRPr="00F524C8">
        <w:rPr>
          <w:rFonts w:asciiTheme="minorBidi" w:hAnsiTheme="minorBidi" w:cstheme="minorBidi"/>
          <w:sz w:val="20"/>
          <w:szCs w:val="20"/>
          <w:lang w:bidi="ar-EG"/>
        </w:rPr>
        <w:t>.</w:t>
      </w:r>
    </w:p>
    <w:p w14:paraId="12168A70" w14:textId="77777777" w:rsidR="00A602A3" w:rsidRDefault="00A602A3"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Default Schema (Read from the configuration file and passed from the Base Service).</w:t>
      </w:r>
    </w:p>
    <w:p w14:paraId="05C99C85" w14:textId="77777777" w:rsidR="002F112E" w:rsidRPr="00F524C8" w:rsidRDefault="00581CB1" w:rsidP="00581CB1">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This service auto compiles s</w:t>
      </w:r>
      <w:r w:rsidRPr="00F524C8">
        <w:rPr>
          <w:rFonts w:asciiTheme="minorBidi" w:hAnsiTheme="minorBidi" w:cstheme="minorBidi"/>
          <w:sz w:val="20"/>
          <w:szCs w:val="20"/>
          <w:lang w:bidi="ar-EG"/>
        </w:rPr>
        <w:t>ub reports.</w:t>
      </w:r>
    </w:p>
    <w:p w14:paraId="228645C7" w14:textId="77777777" w:rsidR="00CC440F" w:rsidRDefault="002F112E"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CC4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77777777" w:rsidR="00CC440F" w:rsidRDefault="005E4A94" w:rsidP="00CC4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service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77777777" w:rsidR="002F112E" w:rsidRDefault="002F112E" w:rsidP="00607FC2">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and passed to the reports from the Reports Service.</w:t>
      </w:r>
    </w:p>
    <w:p w14:paraId="3AEC79F3" w14:textId="77777777" w:rsidR="00A5540F" w:rsidRDefault="00A5540F" w:rsidP="00607FC2">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Shema name:</w:t>
      </w:r>
    </w:p>
    <w:p w14:paraId="1D0F2DF4" w14:textId="77777777" w:rsidR="00607FC2" w:rsidRDefault="00607FC2" w:rsidP="00A55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p>
    <w:p w14:paraId="6A62B8D6" w14:textId="77777777" w:rsidR="0047108B" w:rsidRPr="00E64B5C" w:rsidRDefault="0047108B" w:rsidP="0047108B">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$P!{P_SCHEMA_NAME} so the query will use the parameter value without interpreting it.</w:t>
      </w:r>
    </w:p>
    <w:p w14:paraId="6859E9B8" w14:textId="77777777" w:rsidR="00D76CBF" w:rsidRPr="00E64B5C" w:rsidRDefault="00D76CBF" w:rsidP="00D76CB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subreports like the DECISION_SIGNATURE subreport.</w:t>
      </w:r>
    </w:p>
    <w:p w14:paraId="5C681AF9" w14:textId="77777777" w:rsidR="0047108B" w:rsidRPr="00A02A34" w:rsidRDefault="00D76CBF" w:rsidP="00A02A34">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20DFA836" w14:textId="77777777" w:rsidR="00CC440F" w:rsidRPr="00F524C8" w:rsidRDefault="00CC440F" w:rsidP="00CC440F">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Base Managed Bean will handle returning the report byte array into the response in an centralized methodology.</w:t>
      </w:r>
    </w:p>
    <w:p w14:paraId="3F44ECB8" w14:textId="77777777" w:rsidR="00EC7535" w:rsidRDefault="00EC7535"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C7535">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(date_to_be_formatted, 'fmMI/MM/fmYYYY') to select a well and standard formatted date. Note that ‘fm’ (fill mode) is used to remove the leading zeros from the date (e.g, 01/03/1434 will be 1/3/1434).</w:t>
      </w:r>
    </w:p>
    <w:p w14:paraId="7E3FDA6A" w14:textId="77777777" w:rsidR="002F112E" w:rsidRDefault="002F112E" w:rsidP="00EC7535">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IReport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77777777" w:rsidR="005A54F9" w:rsidRPr="00F524C8" w:rsidRDefault="005A54F9" w:rsidP="005A54F9">
      <w:pPr>
        <w:pStyle w:val="ListParagraph"/>
        <w:keepNext w:val="0"/>
        <w:numPr>
          <w:ilvl w:val="0"/>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in helper files) </w:t>
      </w:r>
      <w:r w:rsidRPr="00E64B5C">
        <w:rPr>
          <w:rFonts w:asciiTheme="minorBidi" w:hAnsiTheme="minorBidi" w:cstheme="minorBidi"/>
          <w:sz w:val="20"/>
          <w:szCs w:val="20"/>
          <w:lang w:bidi="ar-EG"/>
        </w:rPr>
        <w:t>to the iReport classpath</w:t>
      </w:r>
      <w:r>
        <w:rPr>
          <w:rFonts w:asciiTheme="minorBidi" w:hAnsiTheme="minorBidi" w:cstheme="minorBidi"/>
          <w:sz w:val="20"/>
          <w:szCs w:val="20"/>
          <w:lang w:bidi="ar-EG"/>
        </w:rPr>
        <w:t>.</w:t>
      </w:r>
    </w:p>
    <w:p w14:paraId="25553DC0" w14:textId="77777777" w:rsidR="002F112E" w:rsidRPr="00F524C8" w:rsidRDefault="002F112E"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splitType property of the band which the table in to splitType = Prevent (You can find it in the Properties panel if you choose the band from Report Inspector panel).</w:t>
      </w:r>
    </w:p>
    <w:p w14:paraId="522EAE5D" w14:textId="77777777" w:rsidR="005A54F9" w:rsidRDefault="005A54F9" w:rsidP="00ED454D">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reportd developing:</w:t>
      </w:r>
    </w:p>
    <w:p w14:paraId="63E407CA" w14:textId="77777777" w:rsidR="002F112E" w:rsidRPr="00E64B5C"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Use String.indexOf(“”) &gt; -1  instead of String.contains(“”)</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904C2D">
        <w:rPr>
          <w:rFonts w:asciiTheme="minorBidi" w:hAnsiTheme="minorBidi" w:cstheme="minorBidi"/>
          <w:sz w:val="20"/>
          <w:szCs w:val="20"/>
          <w:lang w:bidi="ar-EG"/>
        </w:rPr>
        <w:lastRenderedPageBreak/>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 ? $F{MILITARY_NUMBER} :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$F{MILITARY_NUMBER}.toString()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Don’t use String.replace(“”,””) at the report expression, instead try to do all the replacements at the query.</w:t>
      </w:r>
    </w:p>
    <w:p w14:paraId="01B45FD5" w14:textId="77777777" w:rsidR="002F112E" w:rsidRPr="005A54F9"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Pr>
          <w:rFonts w:asciiTheme="minorBidi" w:hAnsiTheme="minorBidi" w:cstheme="minorBidi"/>
          <w:sz w:val="20"/>
          <w:szCs w:val="20"/>
          <w:lang w:bidi="ar-EG"/>
        </w:rPr>
        <w:t xml:space="preserve">     CORRECT</w:t>
      </w:r>
    </w:p>
    <w:p w14:paraId="7FCD138A" w14:textId="77777777" w:rsidR="002F112E" w:rsidRPr="00E64B5C" w:rsidRDefault="005A54F9" w:rsidP="001A3118">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2E03CB">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62BEE6B5" w14:textId="77777777" w:rsidR="00132249" w:rsidRPr="00E64B5C" w:rsidRDefault="00132249" w:rsidP="002E03CB">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in the same project, do not use the ready-made database functions otherwise use a custom functions designed in a unified fashion and written against every database (see helper files).</w:t>
      </w:r>
    </w:p>
    <w:p w14:paraId="50A59E85" w14:textId="77777777" w:rsidR="002F112E" w:rsidRPr="00E64B5C" w:rsidRDefault="002F112E"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At PKG_DATE_TO_CHAR function, add the keyword “(r0)” before the date format pattern to remove the leading zeros from the date so the pattern will be like “(r0)MI/MM/YYYY” or “(r0)YYYY-MM-MI” instead of using the fill mode “fm”. </w:t>
      </w:r>
    </w:p>
    <w:p w14:paraId="7CBF3C50" w14:textId="77777777" w:rsidR="002F112E" w:rsidRPr="00E64B5C" w:rsidRDefault="002F112E"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77777777" w:rsidR="002F112E" w:rsidRPr="00E64B5C" w:rsidRDefault="00132249"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2" w:name="_Toc70524410"/>
      <w:r w:rsidRPr="00F524C8">
        <w:rPr>
          <w:rFonts w:asciiTheme="minorBidi" w:hAnsiTheme="minorBidi" w:cstheme="minorBidi"/>
        </w:rPr>
        <w:lastRenderedPageBreak/>
        <w:t>Auditing</w:t>
      </w:r>
      <w:bookmarkEnd w:id="22"/>
    </w:p>
    <w:p w14:paraId="3E3AC5A2" w14:textId="77777777" w:rsidR="00F32027" w:rsidRPr="00F524C8" w:rsidRDefault="00F32027" w:rsidP="00045D1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p>
    <w:p w14:paraId="6FBC9E95" w14:textId="77777777" w:rsidR="00F32027" w:rsidRPr="00F524C8" w:rsidRDefault="00F32027" w:rsidP="00F3202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321CA5F4"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solution consists of:-</w:t>
      </w:r>
    </w:p>
    <w:p w14:paraId="101743CE" w14:textId="77777777" w:rsidR="008B608F" w:rsidRDefault="00F32027" w:rsidP="008B608F">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contains</w:t>
      </w:r>
      <w:r w:rsidR="008B608F">
        <w:rPr>
          <w:rFonts w:asciiTheme="minorBidi" w:hAnsiTheme="minorBidi" w:cstheme="minorBidi"/>
          <w:sz w:val="20"/>
          <w:szCs w:val="20"/>
          <w:lang w:bidi="ar-EG"/>
        </w:rPr>
        <w:t>:</w:t>
      </w:r>
    </w:p>
    <w:p w14:paraId="6790F838"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ID.</w:t>
      </w:r>
    </w:p>
    <w:p w14:paraId="3F8F7A00"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Module ID for logging against many projects.</w:t>
      </w:r>
    </w:p>
    <w:p w14:paraId="7E481CED"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User ID.</w:t>
      </w:r>
    </w:p>
    <w:p w14:paraId="2F8AA284"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System name in case the transaction was made automatically via a system.</w:t>
      </w:r>
    </w:p>
    <w:p w14:paraId="74896383"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O</w:t>
      </w:r>
      <w:r w:rsidR="00F32027" w:rsidRPr="00F524C8">
        <w:rPr>
          <w:rFonts w:asciiTheme="minorBidi" w:hAnsiTheme="minorBidi" w:cstheme="minorBidi"/>
          <w:sz w:val="20"/>
          <w:szCs w:val="20"/>
          <w:lang w:bidi="ar-EG"/>
        </w:rPr>
        <w:t>peration</w:t>
      </w:r>
      <w:r>
        <w:rPr>
          <w:rFonts w:asciiTheme="minorBidi" w:hAnsiTheme="minorBidi" w:cstheme="minorBidi"/>
          <w:sz w:val="20"/>
          <w:szCs w:val="20"/>
          <w:lang w:bidi="ar-EG"/>
        </w:rPr>
        <w:t xml:space="preserve"> (Insert – Update – Delete).</w:t>
      </w:r>
    </w:p>
    <w:p w14:paraId="55BB9652"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Operation Gregorian date.</w:t>
      </w:r>
    </w:p>
    <w:p w14:paraId="188299D7" w14:textId="77777777" w:rsidR="004A433F" w:rsidRDefault="004A433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entity for the entity manipulated by the operation.</w:t>
      </w:r>
    </w:p>
    <w:p w14:paraId="65547C9C" w14:textId="77777777" w:rsidR="004A433F" w:rsidRDefault="004A433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ID for the row ID in the corresponding content entity table.</w:t>
      </w:r>
    </w:p>
    <w:p w14:paraId="753D4CA7" w14:textId="77777777" w:rsidR="00F32027" w:rsidRPr="00F524C8" w:rsidRDefault="004A433F" w:rsidP="004A433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JSON object contains the entity data</w:t>
      </w:r>
      <w:r w:rsidR="00F32027" w:rsidRPr="00F524C8">
        <w:rPr>
          <w:rFonts w:asciiTheme="minorBidi" w:hAnsiTheme="minorBidi" w:cstheme="minorBidi"/>
          <w:sz w:val="20"/>
          <w:szCs w:val="20"/>
          <w:lang w:bidi="ar-EG"/>
        </w:rPr>
        <w:t>.</w:t>
      </w:r>
    </w:p>
    <w:p w14:paraId="4BB296A8" w14:textId="77777777" w:rsidR="00F32027" w:rsidRPr="00F524C8" w:rsidRDefault="00F32027" w:rsidP="00F32027">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An entity called “AuditLog” which is the ORM entity corresponding to the table.</w:t>
      </w:r>
    </w:p>
    <w:p w14:paraId="1D4A8BC4" w14:textId="77777777" w:rsidR="00F32027" w:rsidRPr="00F524C8" w:rsidRDefault="00F32027" w:rsidP="004A433F">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An entity called “AuditEntity” which </w:t>
      </w:r>
      <w:r w:rsidR="004A433F">
        <w:rPr>
          <w:rFonts w:asciiTheme="minorBidi" w:hAnsiTheme="minorBidi" w:cstheme="minorBidi"/>
          <w:sz w:val="20"/>
          <w:szCs w:val="20"/>
          <w:lang w:bidi="ar-EG"/>
        </w:rPr>
        <w:t>is used as a marker for</w:t>
      </w:r>
      <w:r w:rsidRPr="00F524C8">
        <w:rPr>
          <w:rFonts w:asciiTheme="minorBidi" w:hAnsiTheme="minorBidi" w:cstheme="minorBidi"/>
          <w:sz w:val="20"/>
          <w:szCs w:val="20"/>
          <w:lang w:bidi="ar-EG"/>
        </w:rPr>
        <w:t xml:space="preserve"> </w:t>
      </w:r>
      <w:r w:rsidR="004A433F">
        <w:rPr>
          <w:rFonts w:asciiTheme="minorBidi" w:hAnsiTheme="minorBidi" w:cstheme="minorBidi"/>
          <w:sz w:val="20"/>
          <w:szCs w:val="20"/>
          <w:lang w:bidi="ar-EG"/>
        </w:rPr>
        <w:t>any</w:t>
      </w:r>
      <w:r w:rsidRPr="00F524C8">
        <w:rPr>
          <w:rFonts w:asciiTheme="minorBidi" w:hAnsiTheme="minorBidi" w:cstheme="minorBidi"/>
          <w:sz w:val="20"/>
          <w:szCs w:val="20"/>
          <w:lang w:bidi="ar-EG"/>
        </w:rPr>
        <w:t xml:space="preserve"> entit</w:t>
      </w:r>
      <w:r w:rsidR="004A433F">
        <w:rPr>
          <w:rFonts w:asciiTheme="minorBidi" w:hAnsiTheme="minorBidi" w:cstheme="minorBidi"/>
          <w:sz w:val="20"/>
          <w:szCs w:val="20"/>
          <w:lang w:bidi="ar-EG"/>
        </w:rPr>
        <w:t>y that should be audited. T</w:t>
      </w:r>
      <w:r w:rsidRPr="00F524C8">
        <w:rPr>
          <w:rFonts w:asciiTheme="minorBidi" w:hAnsiTheme="minorBidi" w:cstheme="minorBidi"/>
          <w:sz w:val="20"/>
          <w:szCs w:val="20"/>
          <w:lang w:bidi="ar-EG"/>
        </w:rPr>
        <w:t xml:space="preserve">wo abstract methods </w:t>
      </w:r>
      <w:r w:rsidR="004A433F">
        <w:rPr>
          <w:rFonts w:asciiTheme="minorBidi" w:hAnsiTheme="minorBidi" w:cstheme="minorBidi"/>
          <w:sz w:val="20"/>
          <w:szCs w:val="20"/>
          <w:lang w:bidi="ar-EG"/>
        </w:rPr>
        <w:t xml:space="preserve">in this class </w:t>
      </w:r>
      <w:r w:rsidRPr="00F524C8">
        <w:rPr>
          <w:rFonts w:asciiTheme="minorBidi" w:hAnsiTheme="minorBidi" w:cstheme="minorBidi"/>
          <w:sz w:val="20"/>
          <w:szCs w:val="20"/>
          <w:lang w:bidi="ar-EG"/>
        </w:rPr>
        <w:t>to</w:t>
      </w:r>
      <w:r w:rsidR="004A433F">
        <w:rPr>
          <w:rFonts w:asciiTheme="minorBidi" w:hAnsiTheme="minorBidi" w:cstheme="minorBidi"/>
          <w:sz w:val="20"/>
          <w:szCs w:val="20"/>
          <w:lang w:bidi="ar-EG"/>
        </w:rPr>
        <w:t xml:space="preserve"> enforce child entities to calculate its content ID and its content. Also two methods in this class one used to prevent specific transaction from being audited and the other to convert the content into JSON string.</w:t>
      </w:r>
    </w:p>
    <w:p w14:paraId="4FE0A4C9"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solution mechanism:-</w:t>
      </w:r>
    </w:p>
    <w:p w14:paraId="781E90E7" w14:textId="77777777" w:rsidR="00F32027" w:rsidRPr="00F524C8" w:rsidRDefault="00F32027" w:rsidP="007C09B4">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basic operations at the data access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auditable and there is no prevention for this transaction to be audited.</w:t>
      </w:r>
    </w:p>
    <w:p w14:paraId="47A9DE9C" w14:textId="77777777" w:rsidR="00F32027" w:rsidRPr="00F524C8" w:rsidRDefault="00F32027" w:rsidP="00F3202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“AuditEntity” entity.</w:t>
      </w:r>
    </w:p>
    <w:p w14:paraId="283EC6D9" w14:textId="77777777" w:rsidR="00F32027" w:rsidRPr="00F524C8" w:rsidRDefault="00F32027" w:rsidP="00AB761A">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Override the two methods “calculateContentId” and “calculateContent”: the former one used to return the identifier of the entity and the later one used to return the values that you are interested in</w:t>
      </w:r>
      <w:r w:rsidR="007C09B4">
        <w:rPr>
          <w:rFonts w:asciiTheme="minorBidi" w:hAnsiTheme="minorBidi" w:cstheme="minorBidi"/>
          <w:sz w:val="20"/>
          <w:szCs w:val="20"/>
          <w:lang w:bidi="ar-EG"/>
        </w:rPr>
        <w:t xml:space="preserve">. The values should be written </w:t>
      </w:r>
      <w:r w:rsidRPr="00F524C8">
        <w:rPr>
          <w:rFonts w:asciiTheme="minorBidi" w:hAnsiTheme="minorBidi" w:cstheme="minorBidi"/>
          <w:sz w:val="20"/>
          <w:szCs w:val="20"/>
          <w:lang w:bidi="ar-EG"/>
        </w:rPr>
        <w:t>in</w:t>
      </w:r>
      <w:r w:rsidR="007C09B4">
        <w:rPr>
          <w:rFonts w:asciiTheme="minorBidi" w:hAnsiTheme="minorBidi" w:cstheme="minorBidi"/>
          <w:sz w:val="20"/>
          <w:szCs w:val="20"/>
          <w:lang w:bidi="ar-EG"/>
        </w:rPr>
        <w:t xml:space="preserve"> two arrays one for fields names and the other for fields values.</w:t>
      </w:r>
      <w:r w:rsidR="00AB761A">
        <w:rPr>
          <w:rFonts w:asciiTheme="minorBidi" w:hAnsiTheme="minorBidi" w:cstheme="minorBidi"/>
          <w:sz w:val="20"/>
          <w:szCs w:val="20"/>
          <w:lang w:bidi="ar-EG"/>
        </w:rPr>
        <w:t xml:space="preserve"> Then converted into JSON string using the AuditEntity method.</w:t>
      </w:r>
    </w:p>
    <w:p w14:paraId="0B5F403D" w14:textId="77777777" w:rsidR="00F32027" w:rsidRPr="00F524C8" w:rsidRDefault="00AB761A" w:rsidP="00AB761A">
      <w:pPr>
        <w:pStyle w:val="ListParagraph"/>
        <w:keepNext w:val="0"/>
        <w:numPr>
          <w:ilvl w:val="2"/>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Always pass the user / system as string to the Data Access basic operations and mark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2DEE1212" w14:textId="77777777" w:rsidR="002F112E" w:rsidRPr="00F524C8" w:rsidRDefault="00A232B1" w:rsidP="002F112E">
      <w:pPr>
        <w:pStyle w:val="Heading2"/>
        <w:rPr>
          <w:rFonts w:asciiTheme="minorBidi" w:hAnsiTheme="minorBidi" w:cstheme="minorBidi"/>
        </w:rPr>
      </w:pPr>
      <w:bookmarkStart w:id="23" w:name="_Toc70524411"/>
      <w:r>
        <w:rPr>
          <w:rFonts w:asciiTheme="minorBidi" w:hAnsiTheme="minorBidi" w:cstheme="minorBidi"/>
        </w:rPr>
        <w:lastRenderedPageBreak/>
        <w:t xml:space="preserve">Backend Layer - </w:t>
      </w:r>
      <w:r w:rsidR="002F112E" w:rsidRPr="00F524C8">
        <w:rPr>
          <w:rFonts w:asciiTheme="minorBidi" w:hAnsiTheme="minorBidi" w:cstheme="minorBidi"/>
        </w:rPr>
        <w:t>Integration</w:t>
      </w:r>
      <w:bookmarkEnd w:id="23"/>
    </w:p>
    <w:p w14:paraId="2138194D" w14:textId="77777777" w:rsidR="00A232B1" w:rsidRDefault="00A232B1" w:rsidP="0070101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Empower the usage of </w:t>
      </w:r>
      <w:r w:rsidR="002F112E" w:rsidRPr="00F524C8">
        <w:rPr>
          <w:rFonts w:asciiTheme="minorBidi" w:hAnsiTheme="minorBidi" w:cstheme="minorBidi"/>
        </w:rPr>
        <w:t>JAX WS as the standard technology for exposing web services.</w:t>
      </w:r>
    </w:p>
    <w:p w14:paraId="002F73DF" w14:textId="77777777" w:rsidR="002F112E" w:rsidRPr="00F524C8" w:rsidRDefault="00A232B1" w:rsidP="0070101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Web services will be published using </w:t>
      </w:r>
      <w:r w:rsidR="002F112E" w:rsidRPr="00F524C8">
        <w:rPr>
          <w:rFonts w:asciiTheme="minorBidi" w:hAnsiTheme="minorBidi" w:cstheme="minorBidi"/>
        </w:rPr>
        <w:t>servlet end point listeners.</w:t>
      </w:r>
    </w:p>
    <w:p w14:paraId="377CDDC5" w14:textId="77777777" w:rsidR="002F112E" w:rsidRPr="00F524C8" w:rsidRDefault="002F112E" w:rsidP="00701012">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 xml:space="preserve">JAXB </w:t>
      </w:r>
      <w:r w:rsidR="004559A9">
        <w:rPr>
          <w:rFonts w:asciiTheme="minorBidi" w:hAnsiTheme="minorBidi" w:cstheme="minorBidi"/>
        </w:rPr>
        <w:t xml:space="preserve">annotations </w:t>
      </w:r>
      <w:r w:rsidRPr="00F524C8">
        <w:rPr>
          <w:rFonts w:asciiTheme="minorBidi" w:hAnsiTheme="minorBidi" w:cstheme="minorBidi"/>
        </w:rPr>
        <w:t>will be used to adjust the soap messages.</w:t>
      </w:r>
    </w:p>
    <w:p w14:paraId="4C54AB67" w14:textId="77777777" w:rsidR="002F112E" w:rsidRPr="00F524C8" w:rsidRDefault="002F112E" w:rsidP="00701012">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WS Client Generation</w:t>
      </w:r>
    </w:p>
    <w:p w14:paraId="674078AA" w14:textId="77777777" w:rsidR="002F112E" w:rsidRPr="00F524C8" w:rsidRDefault="002F112E" w:rsidP="00701012">
      <w:pPr>
        <w:pStyle w:val="ListParagraph"/>
        <w:keepNext w:val="0"/>
        <w:numPr>
          <w:ilvl w:val="1"/>
          <w:numId w:val="25"/>
        </w:numPr>
        <w:spacing w:after="0" w:line="240" w:lineRule="auto"/>
        <w:jc w:val="left"/>
        <w:rPr>
          <w:rFonts w:asciiTheme="minorBidi" w:hAnsiTheme="minorBidi" w:cstheme="minorBidi"/>
        </w:rPr>
      </w:pPr>
      <w:r w:rsidRPr="00F524C8">
        <w:rPr>
          <w:rFonts w:asciiTheme="minorBidi" w:hAnsiTheme="minorBidi" w:cstheme="minorBidi"/>
        </w:rPr>
        <w:t xml:space="preserve">JAX-WS used for WS client generation. </w:t>
      </w:r>
    </w:p>
    <w:p w14:paraId="2F620154" w14:textId="77777777" w:rsidR="002F112E" w:rsidRPr="00F524C8" w:rsidRDefault="002F112E" w:rsidP="00701012">
      <w:pPr>
        <w:pStyle w:val="ListParagraph"/>
        <w:keepNext w:val="0"/>
        <w:numPr>
          <w:ilvl w:val="1"/>
          <w:numId w:val="25"/>
        </w:numPr>
        <w:spacing w:after="0" w:line="240" w:lineRule="auto"/>
        <w:jc w:val="left"/>
        <w:rPr>
          <w:rFonts w:asciiTheme="minorBidi" w:hAnsiTheme="minorBidi" w:cstheme="minorBidi"/>
        </w:rPr>
      </w:pPr>
      <w:r w:rsidRPr="00F524C8">
        <w:rPr>
          <w:rFonts w:asciiTheme="minorBidi" w:hAnsiTheme="minorBidi" w:cstheme="minorBidi"/>
        </w:rPr>
        <w:t>How you should generate the WS clients?</w:t>
      </w:r>
    </w:p>
    <w:p w14:paraId="5DD9B8BF" w14:textId="77777777" w:rsidR="002F112E" w:rsidRPr="00F524C8" w:rsidRDefault="002F112E" w:rsidP="00701012">
      <w:pPr>
        <w:pStyle w:val="ListParagraph"/>
        <w:keepNext w:val="0"/>
        <w:numPr>
          <w:ilvl w:val="2"/>
          <w:numId w:val="25"/>
        </w:numPr>
        <w:spacing w:after="0" w:line="240" w:lineRule="auto"/>
        <w:jc w:val="left"/>
        <w:rPr>
          <w:rFonts w:asciiTheme="minorBidi" w:hAnsiTheme="minorBidi" w:cstheme="minorBidi"/>
        </w:rPr>
      </w:pPr>
      <w:r w:rsidRPr="00F524C8">
        <w:rPr>
          <w:rFonts w:asciiTheme="minorBidi" w:hAnsiTheme="minorBidi" w:cstheme="minorBidi"/>
        </w:rPr>
        <w:t>Use the following command wsimport -keep -verbose WSDL_URL -p PACKAGE_NAME -d TEMP_DIRECTORY -s TEMP_DIRECTORY –b FI</w:t>
      </w:r>
    </w:p>
    <w:p w14:paraId="0491714D" w14:textId="77777777" w:rsidR="002F112E" w:rsidRPr="00F524C8" w:rsidRDefault="002F112E" w:rsidP="002F112E">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2F112E" w:rsidRPr="00F524C8" w14:paraId="49EE9BA8" w14:textId="77777777" w:rsidTr="000935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AB43864"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Option</w:t>
            </w:r>
          </w:p>
        </w:tc>
        <w:tc>
          <w:tcPr>
            <w:tcW w:w="2520" w:type="dxa"/>
          </w:tcPr>
          <w:p w14:paraId="4EE42E9E"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Value</w:t>
            </w:r>
          </w:p>
        </w:tc>
        <w:tc>
          <w:tcPr>
            <w:tcW w:w="3117" w:type="dxa"/>
          </w:tcPr>
          <w:p w14:paraId="22DD3885"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Example</w:t>
            </w:r>
          </w:p>
        </w:tc>
        <w:tc>
          <w:tcPr>
            <w:tcW w:w="2778" w:type="dxa"/>
          </w:tcPr>
          <w:p w14:paraId="1BCE06FB"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Description</w:t>
            </w:r>
          </w:p>
        </w:tc>
      </w:tr>
      <w:tr w:rsidR="002F112E" w:rsidRPr="00F524C8" w14:paraId="66A3581F"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1D65904"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-keep</w:t>
            </w:r>
          </w:p>
        </w:tc>
        <w:tc>
          <w:tcPr>
            <w:tcW w:w="2520" w:type="dxa"/>
          </w:tcPr>
          <w:p w14:paraId="7721D840"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6871FB5F"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77C5498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Keeps generated files</w:t>
            </w:r>
          </w:p>
        </w:tc>
      </w:tr>
      <w:tr w:rsidR="002F112E" w:rsidRPr="00F524C8" w14:paraId="5FFDA56C"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23789C91"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-verbose</w:t>
            </w:r>
          </w:p>
        </w:tc>
        <w:tc>
          <w:tcPr>
            <w:tcW w:w="2520" w:type="dxa"/>
          </w:tcPr>
          <w:p w14:paraId="651B3174"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5F45139E"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80E847D"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Displays compiler messages</w:t>
            </w:r>
          </w:p>
        </w:tc>
      </w:tr>
      <w:tr w:rsidR="002F112E" w:rsidRPr="00F524C8" w14:paraId="52322FD5"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0BFFD5F" w14:textId="77777777" w:rsidR="002F112E" w:rsidRPr="00F524C8" w:rsidRDefault="002F112E" w:rsidP="001F155C">
            <w:pPr>
              <w:pStyle w:val="ListParagraph"/>
              <w:ind w:left="0"/>
              <w:rPr>
                <w:rFonts w:asciiTheme="minorBidi" w:hAnsiTheme="minorBidi"/>
                <w:sz w:val="20"/>
                <w:szCs w:val="20"/>
              </w:rPr>
            </w:pPr>
          </w:p>
        </w:tc>
        <w:tc>
          <w:tcPr>
            <w:tcW w:w="2520" w:type="dxa"/>
          </w:tcPr>
          <w:p w14:paraId="0067F6E3" w14:textId="77777777" w:rsidR="002F112E" w:rsidRPr="00F524C8" w:rsidRDefault="00CD13A5"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2F112E" w:rsidRPr="00F524C8">
                <w:rPr>
                  <w:rFonts w:asciiTheme="minorBidi" w:hAnsiTheme="minorBidi"/>
                  <w:sz w:val="20"/>
                  <w:szCs w:val="20"/>
                </w:rPr>
                <w:t>WSDL_URL</w:t>
              </w:r>
            </w:hyperlink>
          </w:p>
        </w:tc>
        <w:tc>
          <w:tcPr>
            <w:tcW w:w="3117" w:type="dxa"/>
          </w:tcPr>
          <w:p w14:paraId="2F771FF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http://pns.ejada.com:8080/ejadaPns/PushClient?wsdl</w:t>
            </w:r>
          </w:p>
        </w:tc>
        <w:tc>
          <w:tcPr>
            <w:tcW w:w="2778" w:type="dxa"/>
          </w:tcPr>
          <w:p w14:paraId="0812BEE6"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The file that contains the machine-readable description of how the web service can be called, what parameters it expects, and what data structures it returns</w:t>
            </w:r>
          </w:p>
        </w:tc>
      </w:tr>
      <w:tr w:rsidR="002F112E" w:rsidRPr="00F524C8" w14:paraId="26E10AE9"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6A61D3A5"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-p</w:t>
            </w:r>
          </w:p>
        </w:tc>
        <w:tc>
          <w:tcPr>
            <w:tcW w:w="2520" w:type="dxa"/>
          </w:tcPr>
          <w:p w14:paraId="460155E8"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PACKAGE_NAME</w:t>
            </w:r>
          </w:p>
        </w:tc>
        <w:tc>
          <w:tcPr>
            <w:tcW w:w="3117" w:type="dxa"/>
          </w:tcPr>
          <w:p w14:paraId="3C496D83"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com.code.integration.webservicesclients.pushclient</w:t>
            </w:r>
          </w:p>
        </w:tc>
        <w:tc>
          <w:tcPr>
            <w:tcW w:w="2778" w:type="dxa"/>
          </w:tcPr>
          <w:p w14:paraId="67FB1853"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a target package name to override the WSDL and schema binding customizations, and the default algorithm defined in the specification</w:t>
            </w:r>
          </w:p>
        </w:tc>
      </w:tr>
      <w:tr w:rsidR="002F112E" w:rsidRPr="00F524C8" w14:paraId="194E6F2C"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26C4F8F"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-d</w:t>
            </w:r>
          </w:p>
        </w:tc>
        <w:tc>
          <w:tcPr>
            <w:tcW w:w="2520" w:type="dxa"/>
          </w:tcPr>
          <w:p w14:paraId="3034DC4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TEMP_DIRECTORY</w:t>
            </w:r>
          </w:p>
        </w:tc>
        <w:tc>
          <w:tcPr>
            <w:tcW w:w="3117" w:type="dxa"/>
          </w:tcPr>
          <w:p w14:paraId="76F3FDB0"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w:t>
            </w:r>
          </w:p>
        </w:tc>
        <w:tc>
          <w:tcPr>
            <w:tcW w:w="2778" w:type="dxa"/>
          </w:tcPr>
          <w:p w14:paraId="09583DF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where to place generated output files</w:t>
            </w:r>
          </w:p>
        </w:tc>
      </w:tr>
      <w:tr w:rsidR="002F112E" w:rsidRPr="00F524C8" w14:paraId="5C928573"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710BAC2B"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-s</w:t>
            </w:r>
          </w:p>
        </w:tc>
        <w:tc>
          <w:tcPr>
            <w:tcW w:w="2520" w:type="dxa"/>
          </w:tcPr>
          <w:p w14:paraId="67D8EEDF"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TEMP_DIRECTORY</w:t>
            </w:r>
          </w:p>
        </w:tc>
        <w:tc>
          <w:tcPr>
            <w:tcW w:w="3117" w:type="dxa"/>
          </w:tcPr>
          <w:p w14:paraId="0850C798"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w:t>
            </w:r>
          </w:p>
        </w:tc>
        <w:tc>
          <w:tcPr>
            <w:tcW w:w="2778" w:type="dxa"/>
          </w:tcPr>
          <w:p w14:paraId="1E05B8E2"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where to place generated source files</w:t>
            </w:r>
          </w:p>
        </w:tc>
      </w:tr>
      <w:tr w:rsidR="002F112E" w:rsidRPr="00F524C8" w14:paraId="0FE8061C"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C167453"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-b</w:t>
            </w:r>
          </w:p>
        </w:tc>
        <w:tc>
          <w:tcPr>
            <w:tcW w:w="2520" w:type="dxa"/>
          </w:tcPr>
          <w:p w14:paraId="04799568"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FILE_PATH</w:t>
            </w:r>
          </w:p>
        </w:tc>
        <w:tc>
          <w:tcPr>
            <w:tcW w:w="3117" w:type="dxa"/>
          </w:tcPr>
          <w:p w14:paraId="476576FF"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E:\Temp\binding.xml</w:t>
            </w:r>
          </w:p>
        </w:tc>
        <w:tc>
          <w:tcPr>
            <w:tcW w:w="2778" w:type="dxa"/>
          </w:tcPr>
          <w:p w14:paraId="1A92E1AA"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external JAX-WS or JAXB binding files</w:t>
            </w:r>
          </w:p>
        </w:tc>
      </w:tr>
      <w:tr w:rsidR="0009352C" w:rsidRPr="00F524C8" w14:paraId="0C7517D3"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533F215C" w14:textId="77777777" w:rsidR="0009352C" w:rsidRPr="00F524C8" w:rsidRDefault="0009352C" w:rsidP="001F155C">
            <w:pPr>
              <w:pStyle w:val="ListParagraph"/>
              <w:ind w:left="0"/>
              <w:rPr>
                <w:rFonts w:asciiTheme="minorBidi" w:hAnsiTheme="minorBidi"/>
                <w:sz w:val="20"/>
                <w:szCs w:val="20"/>
              </w:rPr>
            </w:pPr>
            <w:r w:rsidRPr="0009352C">
              <w:rPr>
                <w:rFonts w:asciiTheme="minorBidi" w:hAnsiTheme="minorBidi"/>
                <w:sz w:val="20"/>
                <w:szCs w:val="20"/>
              </w:rPr>
              <w:t>-Xnocompile</w:t>
            </w:r>
          </w:p>
        </w:tc>
        <w:tc>
          <w:tcPr>
            <w:tcW w:w="2520" w:type="dxa"/>
          </w:tcPr>
          <w:p w14:paraId="37EFA150"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7F0C3A33"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1321A2F4"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Pr>
                <w:rFonts w:asciiTheme="minorBidi" w:hAnsiTheme="minorBidi"/>
                <w:sz w:val="20"/>
                <w:szCs w:val="20"/>
              </w:rPr>
              <w:t>Skip compilation</w:t>
            </w:r>
          </w:p>
        </w:tc>
      </w:tr>
    </w:tbl>
    <w:p w14:paraId="031FC170" w14:textId="77777777" w:rsidR="002F112E" w:rsidRPr="00F524C8" w:rsidRDefault="002F112E" w:rsidP="002F112E">
      <w:pPr>
        <w:pStyle w:val="ListParagraph"/>
        <w:keepNext w:val="0"/>
        <w:spacing w:after="0" w:line="240" w:lineRule="auto"/>
        <w:ind w:left="2160"/>
        <w:jc w:val="left"/>
        <w:rPr>
          <w:rFonts w:asciiTheme="minorBidi" w:hAnsiTheme="minorBidi" w:cstheme="minorBidi"/>
        </w:rPr>
      </w:pPr>
    </w:p>
    <w:p w14:paraId="744C999C" w14:textId="77777777" w:rsidR="002F112E" w:rsidRPr="00F524C8" w:rsidRDefault="002F112E" w:rsidP="00701012">
      <w:pPr>
        <w:pStyle w:val="ListParagraph"/>
        <w:keepNext w:val="0"/>
        <w:numPr>
          <w:ilvl w:val="2"/>
          <w:numId w:val="25"/>
        </w:numPr>
        <w:spacing w:after="0" w:line="240" w:lineRule="auto"/>
        <w:jc w:val="left"/>
        <w:rPr>
          <w:rFonts w:asciiTheme="minorBidi" w:hAnsiTheme="minorBidi" w:cstheme="minorBidi"/>
        </w:rPr>
      </w:pPr>
      <w:r w:rsidRPr="00F524C8">
        <w:rPr>
          <w:rFonts w:asciiTheme="minorBidi" w:hAnsiTheme="minorBidi" w:cstheme="minorBidi"/>
        </w:rPr>
        <w:t xml:space="preserve">We always use -b option just to make </w:t>
      </w:r>
      <w:r w:rsidR="00385D3E">
        <w:rPr>
          <w:rFonts w:asciiTheme="minorBidi" w:hAnsiTheme="minorBidi" w:cstheme="minorBidi"/>
        </w:rPr>
        <w:t>binding customization like asynchronous methods and adaptors for data types customizations like date</w:t>
      </w:r>
      <w:r w:rsidRPr="00F524C8">
        <w:rPr>
          <w:rFonts w:asciiTheme="minorBidi" w:hAnsiTheme="minorBidi" w:cstheme="minorBidi"/>
        </w:rPr>
        <w:t>.</w:t>
      </w:r>
    </w:p>
    <w:p w14:paraId="39ADF128" w14:textId="77777777" w:rsidR="002F112E" w:rsidRPr="00F524C8" w:rsidRDefault="002F112E" w:rsidP="00701012">
      <w:pPr>
        <w:pStyle w:val="ListParagraph"/>
        <w:keepNext w:val="0"/>
        <w:numPr>
          <w:ilvl w:val="2"/>
          <w:numId w:val="25"/>
        </w:numPr>
        <w:spacing w:after="0" w:line="240" w:lineRule="auto"/>
        <w:jc w:val="left"/>
        <w:rPr>
          <w:rFonts w:asciiTheme="minorBidi" w:hAnsiTheme="minorBidi" w:cstheme="minorBidi"/>
        </w:rPr>
      </w:pPr>
      <w:r w:rsidRPr="00F524C8">
        <w:rPr>
          <w:rFonts w:asciiTheme="minorBidi" w:hAnsiTheme="minorBidi" w:cstheme="minorBidi"/>
        </w:rPr>
        <w:t xml:space="preserve">There </w:t>
      </w:r>
      <w:r w:rsidR="00385D3E">
        <w:rPr>
          <w:rFonts w:asciiTheme="minorBidi" w:hAnsiTheme="minorBidi" w:cstheme="minorBidi"/>
        </w:rPr>
        <w:t xml:space="preserve">are </w:t>
      </w:r>
      <w:r w:rsidRPr="00F524C8">
        <w:rPr>
          <w:rFonts w:asciiTheme="minorBidi" w:hAnsiTheme="minorBidi" w:cstheme="minorBidi"/>
        </w:rPr>
        <w:t>example</w:t>
      </w:r>
      <w:r w:rsidR="00385D3E">
        <w:rPr>
          <w:rFonts w:asciiTheme="minorBidi" w:hAnsiTheme="minorBidi" w:cstheme="minorBidi"/>
        </w:rPr>
        <w:t>s</w:t>
      </w:r>
      <w:r w:rsidRPr="00F524C8">
        <w:rPr>
          <w:rFonts w:asciiTheme="minorBidi" w:hAnsiTheme="minorBidi" w:cstheme="minorBidi"/>
        </w:rPr>
        <w:t xml:space="preserve"> for the binding file at the location </w:t>
      </w:r>
      <w:r w:rsidRPr="004559A9">
        <w:rPr>
          <w:rFonts w:asciiTheme="minorBidi" w:hAnsiTheme="minorBidi" w:cstheme="minorBidi"/>
        </w:rPr>
        <w:t>Helper</w:t>
      </w:r>
      <w:r w:rsidR="004559A9" w:rsidRPr="004559A9">
        <w:rPr>
          <w:rFonts w:asciiTheme="minorBidi" w:hAnsiTheme="minorBidi" w:cstheme="minorBidi"/>
        </w:rPr>
        <w:t xml:space="preserve"> </w:t>
      </w:r>
      <w:r w:rsidRPr="004559A9">
        <w:rPr>
          <w:rFonts w:asciiTheme="minorBidi" w:hAnsiTheme="minorBidi" w:cstheme="minorBidi"/>
        </w:rPr>
        <w:t>Files/</w:t>
      </w:r>
      <w:r w:rsidR="00385D3E">
        <w:rPr>
          <w:rFonts w:asciiTheme="minorBidi" w:hAnsiTheme="minorBidi" w:cstheme="minorBidi"/>
        </w:rPr>
        <w:t>WSClientGeneration/</w:t>
      </w:r>
      <w:r w:rsidRPr="00F524C8">
        <w:rPr>
          <w:rFonts w:asciiTheme="minorBidi" w:hAnsiTheme="minorBidi" w:cstheme="minorBidi"/>
        </w:rPr>
        <w:t>.</w:t>
      </w:r>
    </w:p>
    <w:p w14:paraId="61096345" w14:textId="77777777" w:rsidR="00C663E1" w:rsidRDefault="002F112E" w:rsidP="00701012">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Any other integration technology can be used AFTER discussion. Like when we should integrate with a message queue</w:t>
      </w:r>
      <w:r w:rsidR="004559A9">
        <w:rPr>
          <w:rFonts w:asciiTheme="minorBidi" w:hAnsiTheme="minorBidi" w:cstheme="minorBidi"/>
        </w:rPr>
        <w:t>.</w:t>
      </w:r>
    </w:p>
    <w:p w14:paraId="403242CE" w14:textId="77777777" w:rsidR="00C663E1" w:rsidRDefault="00C663E1" w:rsidP="0070101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Web services should not contain any business logic; it should wrap the business service calls. Also web services should depend on the entities objects to be its parameters.</w:t>
      </w:r>
    </w:p>
    <w:p w14:paraId="6339B286" w14:textId="77777777" w:rsidR="002F112E" w:rsidRPr="009D79A1" w:rsidRDefault="00C663E1" w:rsidP="009D79A1">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Web service clients should have a proxy file to separate the application from the client structure.</w:t>
      </w:r>
    </w:p>
    <w:p w14:paraId="3782A8C7" w14:textId="77777777" w:rsidR="009A350E" w:rsidRDefault="002F112E" w:rsidP="00FF392F">
      <w:pPr>
        <w:pStyle w:val="Heading2"/>
        <w:rPr>
          <w:rFonts w:asciiTheme="minorBidi" w:hAnsiTheme="minorBidi" w:cstheme="minorBidi"/>
        </w:rPr>
      </w:pPr>
      <w:bookmarkStart w:id="24" w:name="_Toc70524412"/>
      <w:r w:rsidRPr="00F524C8">
        <w:rPr>
          <w:rFonts w:asciiTheme="minorBidi" w:hAnsiTheme="minorBidi" w:cstheme="minorBidi"/>
        </w:rPr>
        <w:lastRenderedPageBreak/>
        <w:t>Data Repository Layer</w:t>
      </w:r>
      <w:bookmarkEnd w:id="24"/>
    </w:p>
    <w:p w14:paraId="2A91BBED" w14:textId="77777777" w:rsidR="0066273E" w:rsidRPr="0066273E" w:rsidRDefault="0066273E" w:rsidP="00701012">
      <w:pPr>
        <w:pStyle w:val="ListParagraph"/>
        <w:numPr>
          <w:ilvl w:val="0"/>
          <w:numId w:val="32"/>
        </w:numPr>
        <w:spacing w:after="0"/>
        <w:ind w:left="714" w:hanging="357"/>
        <w:rPr>
          <w:sz w:val="20"/>
          <w:szCs w:val="20"/>
        </w:rPr>
      </w:pPr>
      <w:r w:rsidRPr="0066273E">
        <w:rPr>
          <w:sz w:val="20"/>
          <w:szCs w:val="20"/>
        </w:rPr>
        <w:t>In this section we will talk about many databases conventions and differences.</w:t>
      </w:r>
    </w:p>
    <w:p w14:paraId="33E34093" w14:textId="77777777" w:rsidR="0066273E" w:rsidRPr="0066273E" w:rsidRDefault="0066273E" w:rsidP="00701012">
      <w:pPr>
        <w:pStyle w:val="ListParagraph"/>
        <w:keepNext w:val="0"/>
        <w:numPr>
          <w:ilvl w:val="0"/>
          <w:numId w:val="32"/>
        </w:numPr>
        <w:spacing w:after="0" w:line="240" w:lineRule="auto"/>
        <w:ind w:left="714" w:hanging="357"/>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Database should be business free. It should not contain any functions, triggers or procedures. </w:t>
      </w:r>
      <w:r>
        <w:rPr>
          <w:rFonts w:asciiTheme="minorBidi" w:hAnsiTheme="minorBidi" w:cstheme="minorBidi"/>
          <w:sz w:val="20"/>
          <w:szCs w:val="20"/>
          <w:lang w:bidi="ar-EG"/>
        </w:rPr>
        <w:br/>
      </w:r>
      <w:r w:rsidRPr="0066273E">
        <w:rPr>
          <w:rFonts w:asciiTheme="minorBidi" w:hAnsiTheme="minorBidi" w:cstheme="minorBidi"/>
          <w:sz w:val="20"/>
          <w:szCs w:val="20"/>
          <w:lang w:bidi="ar-EG"/>
        </w:rPr>
        <w:t xml:space="preserve">This rule may be violated in certain situations AFTER discussions. </w:t>
      </w:r>
    </w:p>
    <w:p w14:paraId="30311A33" w14:textId="77777777" w:rsidR="0066273E"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in the same project, do not use the ready-made database functions otherwise use a custom functions designed in a unified fashion and written against every database (see helper files).</w:t>
      </w:r>
    </w:p>
    <w:p w14:paraId="66C6E55A" w14:textId="77777777" w:rsidR="0066273E" w:rsidRPr="00E64B5C"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most cases using one serial id in each table will be better than using compound primary keys.</w:t>
      </w:r>
    </w:p>
    <w:p w14:paraId="77598AD4" w14:textId="77777777" w:rsidR="0066273E" w:rsidRPr="00F524C8"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“OwnerSystem_TableName”</w:t>
      </w:r>
      <w:r>
        <w:rPr>
          <w:rFonts w:asciiTheme="minorBidi" w:hAnsiTheme="minorBidi" w:cstheme="minorBidi"/>
          <w:sz w:val="20"/>
          <w:szCs w:val="20"/>
          <w:lang w:bidi="ar-EG"/>
        </w:rPr>
        <w:t>.</w:t>
      </w:r>
    </w:p>
    <w:p w14:paraId="7219D125"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“OwnerSystem_VW_ViewName”.</w:t>
      </w:r>
    </w:p>
    <w:p w14:paraId="637978DE" w14:textId="77777777" w:rsidR="00F77051"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“OwnerSystem_INTEG_ViewName”.</w:t>
      </w:r>
    </w:p>
    <w:p w14:paraId="461EC360" w14:textId="77777777" w:rsidR="00FB6170" w:rsidRPr="0066273E"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p>
    <w:p w14:paraId="253A14D7"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r w:rsidR="00AE2C7B">
        <w:rPr>
          <w:rFonts w:asciiTheme="minorBidi" w:hAnsiTheme="minorBidi" w:cstheme="minorBidi"/>
          <w:sz w:val="20"/>
          <w:szCs w:val="20"/>
          <w:lang w:bidi="ar-EG"/>
        </w:rPr>
        <w:t>.</w:t>
      </w:r>
    </w:p>
    <w:p w14:paraId="2FA556EB" w14:textId="77777777" w:rsidR="00FB6170"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n postgreSQL lower case letters is used.</w:t>
      </w:r>
    </w:p>
    <w:p w14:paraId="75044937" w14:textId="77777777" w:rsidR="00F44168" w:rsidRPr="0066273E" w:rsidRDefault="00F44168"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5D2286">
        <w:rPr>
          <w:rFonts w:asciiTheme="minorBidi" w:hAnsiTheme="minorBidi" w:cstheme="minorBidi"/>
          <w:sz w:val="20"/>
          <w:szCs w:val="20"/>
          <w:lang w:bidi="ar-EG"/>
        </w:rPr>
        <w:t>So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mm/MM/yyyy</w:t>
      </w:r>
      <w:r>
        <w:rPr>
          <w:rFonts w:asciiTheme="minorBidi" w:hAnsiTheme="minorBidi" w:cstheme="minorBidi"/>
          <w:sz w:val="20"/>
          <w:szCs w:val="20"/>
          <w:lang w:bidi="ar-EG"/>
        </w:rPr>
        <w:t>”.</w:t>
      </w:r>
    </w:p>
    <w:p w14:paraId="40C13A0C" w14:textId="77777777" w:rsidR="00F44168" w:rsidRPr="001D1507" w:rsidRDefault="001D1507"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HH24:MI:SS</w:t>
      </w:r>
      <w:r>
        <w:rPr>
          <w:rFonts w:asciiTheme="minorBidi" w:hAnsiTheme="minorBidi" w:cstheme="minorBidi"/>
          <w:sz w:val="20"/>
          <w:szCs w:val="20"/>
          <w:lang w:bidi="ar-EG"/>
        </w:rPr>
        <w:t>.</w:t>
      </w:r>
    </w:p>
    <w:p w14:paraId="4FDCA9E3" w14:textId="77777777" w:rsidR="0066273E" w:rsidRPr="0066273E" w:rsidRDefault="0066273E" w:rsidP="00701012">
      <w:pPr>
        <w:pStyle w:val="ListParagraph"/>
        <w:numPr>
          <w:ilvl w:val="0"/>
          <w:numId w:val="32"/>
        </w:numPr>
        <w:spacing w:after="0"/>
        <w:rPr>
          <w:sz w:val="20"/>
          <w:szCs w:val="20"/>
        </w:rPr>
      </w:pPr>
      <w:r w:rsidRPr="0066273E">
        <w:rPr>
          <w:sz w:val="20"/>
          <w:szCs w:val="20"/>
        </w:rPr>
        <w:t>The following diagram represents DB2 database installation structure.</w:t>
      </w:r>
    </w:p>
    <w:p w14:paraId="5F6E46E6" w14:textId="77777777" w:rsidR="009A350E" w:rsidRPr="00F524C8" w:rsidRDefault="009A350E" w:rsidP="009A350E">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1312" behindDoc="0" locked="0" layoutInCell="1" allowOverlap="1" wp14:anchorId="4A0AEDE8" wp14:editId="2055B660">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8589C8" w14:textId="77777777" w:rsidR="00EF2D49" w:rsidRDefault="00EF2D49" w:rsidP="009A35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391EB807" w14:textId="77777777" w:rsidR="00EF2D49" w:rsidRPr="007C763D" w:rsidRDefault="00EF2D49" w:rsidP="009A350E">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4B62A861" w14:textId="77777777" w:rsidR="00EF2D49" w:rsidRPr="00D6431A" w:rsidRDefault="00EF2D49" w:rsidP="009A350E">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66014F9B" w14:textId="77777777" w:rsidR="00EF2D49" w:rsidRPr="007C763D" w:rsidRDefault="00EF2D49" w:rsidP="009A350E">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524345AE" w14:textId="77777777" w:rsidR="00EF2D49" w:rsidRPr="00D6431A" w:rsidRDefault="00EF2D49" w:rsidP="009A350E">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7F111D20" w14:textId="77777777" w:rsidR="00EF2D49" w:rsidRPr="007C763D" w:rsidRDefault="00EF2D49" w:rsidP="009A350E">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20DD00E6" w14:textId="77777777" w:rsidR="00EF2D49" w:rsidRPr="007C763D" w:rsidRDefault="00EF2D49" w:rsidP="009A350E">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7608962F" w14:textId="77777777" w:rsidR="00EF2D49" w:rsidRPr="00D6431A" w:rsidRDefault="00EF2D49" w:rsidP="009A350E">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4A0AEDE8" id="Group 80" o:spid="_x0000_s1030" style="position:absolute;left:0;text-align:left;margin-left:92.25pt;margin-top:1.7pt;width:371.25pt;height:198.05pt;z-index:251661312;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">
                <v:roundrect id="Rectangle: Rounded Corners 5" o:spid="_x0000_s1031"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18589C8" w14:textId="77777777" w:rsidR="00EF2D49" w:rsidRDefault="00EF2D49" w:rsidP="009A350E"/>
                    </w:txbxContent>
                  </v:textbox>
                </v:roundrect>
                <v:group id="Group 79" o:spid="_x0000_s1032"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type id="_x0000_t202" coordsize="21600,21600" o:spt="202" path="m,l,21600r21600,l21600,xe">
                    <v:stroke joinstyle="miter"/>
                    <v:path gradientshapeok="t" o:connecttype="rect"/>
                  </v:shapetype>
                  <v:shape id="Text Box 13" o:spid="_x0000_s1033"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91EB807" w14:textId="77777777" w:rsidR="00EF2D49" w:rsidRPr="007C763D" w:rsidRDefault="00EF2D49" w:rsidP="009A350E">
                          <w:pPr>
                            <w:rPr>
                              <w:b/>
                              <w:bCs/>
                              <w:color w:val="FF0000"/>
                              <w:sz w:val="28"/>
                              <w:szCs w:val="28"/>
                            </w:rPr>
                          </w:pPr>
                          <w:r w:rsidRPr="007C763D">
                            <w:rPr>
                              <w:b/>
                              <w:bCs/>
                              <w:color w:val="FF0000"/>
                              <w:sz w:val="28"/>
                              <w:szCs w:val="28"/>
                            </w:rPr>
                            <w:t>DB2 Product</w:t>
                          </w:r>
                        </w:p>
                      </w:txbxContent>
                    </v:textbox>
                  </v:shape>
                  <v:group id="Group 78" o:spid="_x0000_s1034"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5"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6"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7"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4B62A861" w14:textId="77777777" w:rsidR="00EF2D49" w:rsidRPr="00D6431A" w:rsidRDefault="00EF2D49" w:rsidP="009A350E">
                              <w:pPr>
                                <w:rPr>
                                  <w:sz w:val="20"/>
                                  <w:szCs w:val="20"/>
                                </w:rPr>
                              </w:pPr>
                              <w:r>
                                <w:rPr>
                                  <w:sz w:val="20"/>
                                  <w:szCs w:val="20"/>
                                </w:rPr>
                                <w:t>Instances….</w:t>
                              </w:r>
                            </w:p>
                          </w:txbxContent>
                        </v:textbox>
                      </v:shape>
                    </v:group>
                    <v:group id="Group 76" o:spid="_x0000_s1038"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39"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66014F9B" w14:textId="77777777" w:rsidR="00EF2D49" w:rsidRPr="007C763D" w:rsidRDefault="00EF2D49" w:rsidP="009A350E">
                              <w:pPr>
                                <w:rPr>
                                  <w:b/>
                                  <w:bCs/>
                                  <w:color w:val="FF0000"/>
                                  <w:sz w:val="28"/>
                                  <w:szCs w:val="28"/>
                                </w:rPr>
                              </w:pPr>
                              <w:r>
                                <w:rPr>
                                  <w:b/>
                                  <w:bCs/>
                                  <w:color w:val="FF0000"/>
                                  <w:sz w:val="28"/>
                                  <w:szCs w:val="28"/>
                                </w:rPr>
                                <w:t>Instance</w:t>
                              </w:r>
                            </w:p>
                          </w:txbxContent>
                        </v:textbox>
                      </v:shape>
                      <v:group id="Group 75" o:spid="_x0000_s1040"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1"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2"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3"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4"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4345AE" w14:textId="77777777" w:rsidR="00EF2D49" w:rsidRPr="00D6431A" w:rsidRDefault="00EF2D49" w:rsidP="009A350E">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5"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6"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7F111D20" w14:textId="77777777" w:rsidR="00EF2D49" w:rsidRPr="007C763D" w:rsidRDefault="00EF2D49" w:rsidP="009A350E">
                                  <w:pPr>
                                    <w:rPr>
                                      <w:b/>
                                      <w:bCs/>
                                      <w:color w:val="FF0000"/>
                                      <w:sz w:val="28"/>
                                      <w:szCs w:val="28"/>
                                    </w:rPr>
                                  </w:pPr>
                                  <w:r>
                                    <w:rPr>
                                      <w:b/>
                                      <w:bCs/>
                                      <w:color w:val="FF0000"/>
                                      <w:sz w:val="28"/>
                                      <w:szCs w:val="28"/>
                                    </w:rPr>
                                    <w:t>Database</w:t>
                                  </w:r>
                                </w:p>
                              </w:txbxContent>
                            </v:textbox>
                          </v:shape>
                          <v:group id="Group 69" o:spid="_x0000_s1047"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8"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49"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0"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1"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20DD00E6" w14:textId="77777777" w:rsidR="00EF2D49" w:rsidRPr="007C763D" w:rsidRDefault="00EF2D49" w:rsidP="009A350E">
                                      <w:pPr>
                                        <w:rPr>
                                          <w:b/>
                                          <w:bCs/>
                                          <w:color w:val="FF0000"/>
                                          <w:sz w:val="28"/>
                                          <w:szCs w:val="28"/>
                                        </w:rPr>
                                      </w:pPr>
                                      <w:r>
                                        <w:rPr>
                                          <w:b/>
                                          <w:bCs/>
                                          <w:color w:val="FF0000"/>
                                          <w:sz w:val="28"/>
                                          <w:szCs w:val="28"/>
                                        </w:rPr>
                                        <w:t>Schema</w:t>
                                      </w:r>
                                    </w:p>
                                  </w:txbxContent>
                                </v:textbox>
                              </v:shape>
                            </v:group>
                            <v:group id="Group 46" o:spid="_x0000_s1052"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3"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4"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7608962F" w14:textId="77777777" w:rsidR="00EF2D49" w:rsidRPr="00D6431A" w:rsidRDefault="00EF2D49" w:rsidP="009A350E">
                                      <w:pPr>
                                        <w:rPr>
                                          <w:sz w:val="16"/>
                                          <w:szCs w:val="16"/>
                                        </w:rPr>
                                      </w:pPr>
                                      <w:r w:rsidRPr="00D6431A">
                                        <w:rPr>
                                          <w:sz w:val="16"/>
                                          <w:szCs w:val="16"/>
                                        </w:rPr>
                                        <w:t>Schemas…</w:t>
                                      </w:r>
                                    </w:p>
                                  </w:txbxContent>
                                </v:textbox>
                              </v:shape>
                            </v:group>
                          </v:group>
                        </v:group>
                      </v:group>
                    </v:group>
                  </v:group>
                </v:group>
              </v:group>
            </w:pict>
          </mc:Fallback>
        </mc:AlternateContent>
      </w:r>
    </w:p>
    <w:p w14:paraId="24A2D2CD" w14:textId="77777777" w:rsidR="009A350E" w:rsidRPr="00F524C8" w:rsidRDefault="009A350E">
      <w:pPr>
        <w:keepNext w:val="0"/>
        <w:spacing w:after="0" w:line="240" w:lineRule="auto"/>
        <w:jc w:val="left"/>
        <w:rPr>
          <w:rFonts w:asciiTheme="minorBidi" w:hAnsiTheme="minorBidi" w:cstheme="minorBidi"/>
        </w:rPr>
      </w:pPr>
    </w:p>
    <w:p w14:paraId="157DD5DF" w14:textId="77777777" w:rsidR="009A350E" w:rsidRPr="00F524C8" w:rsidRDefault="009A350E">
      <w:pPr>
        <w:keepNext w:val="0"/>
        <w:spacing w:after="0" w:line="240" w:lineRule="auto"/>
        <w:jc w:val="left"/>
        <w:rPr>
          <w:rFonts w:asciiTheme="minorBidi" w:hAnsiTheme="minorBidi" w:cstheme="minorBidi"/>
        </w:rPr>
      </w:pPr>
    </w:p>
    <w:p w14:paraId="178285DC" w14:textId="77777777" w:rsidR="009A350E" w:rsidRPr="00F524C8" w:rsidRDefault="009A350E">
      <w:pPr>
        <w:keepNext w:val="0"/>
        <w:spacing w:after="0" w:line="240" w:lineRule="auto"/>
        <w:jc w:val="left"/>
        <w:rPr>
          <w:rFonts w:asciiTheme="minorBidi" w:hAnsiTheme="minorBidi" w:cstheme="minorBidi"/>
        </w:rPr>
      </w:pPr>
    </w:p>
    <w:p w14:paraId="05560518" w14:textId="77777777" w:rsidR="009A350E" w:rsidRPr="00F524C8" w:rsidRDefault="009A350E">
      <w:pPr>
        <w:keepNext w:val="0"/>
        <w:spacing w:after="0" w:line="240" w:lineRule="auto"/>
        <w:jc w:val="left"/>
        <w:rPr>
          <w:rFonts w:asciiTheme="minorBidi" w:hAnsiTheme="minorBidi" w:cstheme="minorBidi"/>
        </w:rPr>
      </w:pPr>
    </w:p>
    <w:p w14:paraId="500E17B9" w14:textId="77777777" w:rsidR="009A350E" w:rsidRPr="00F524C8" w:rsidRDefault="009A350E">
      <w:pPr>
        <w:keepNext w:val="0"/>
        <w:spacing w:after="0" w:line="240" w:lineRule="auto"/>
        <w:jc w:val="left"/>
        <w:rPr>
          <w:rFonts w:asciiTheme="minorBidi" w:hAnsiTheme="minorBidi" w:cstheme="minorBidi"/>
        </w:rPr>
      </w:pPr>
    </w:p>
    <w:p w14:paraId="47B10247" w14:textId="77777777" w:rsidR="009A350E" w:rsidRPr="00F524C8" w:rsidRDefault="009A350E">
      <w:pPr>
        <w:keepNext w:val="0"/>
        <w:spacing w:after="0" w:line="240" w:lineRule="auto"/>
        <w:jc w:val="left"/>
        <w:rPr>
          <w:rFonts w:asciiTheme="minorBidi" w:hAnsiTheme="minorBidi" w:cstheme="minorBidi"/>
        </w:rPr>
      </w:pPr>
    </w:p>
    <w:p w14:paraId="6CB1311C" w14:textId="77777777" w:rsidR="009A350E" w:rsidRPr="00F524C8" w:rsidRDefault="009A350E">
      <w:pPr>
        <w:keepNext w:val="0"/>
        <w:spacing w:after="0" w:line="240" w:lineRule="auto"/>
        <w:jc w:val="left"/>
        <w:rPr>
          <w:rFonts w:asciiTheme="minorBidi" w:hAnsiTheme="minorBidi" w:cstheme="minorBidi"/>
        </w:rPr>
      </w:pPr>
    </w:p>
    <w:p w14:paraId="64B5FEC6" w14:textId="77777777" w:rsidR="009A350E" w:rsidRPr="00F524C8" w:rsidRDefault="009A350E">
      <w:pPr>
        <w:keepNext w:val="0"/>
        <w:spacing w:after="0" w:line="240" w:lineRule="auto"/>
        <w:jc w:val="left"/>
        <w:rPr>
          <w:rFonts w:asciiTheme="minorBidi" w:hAnsiTheme="minorBidi" w:cstheme="minorBidi"/>
        </w:rPr>
      </w:pPr>
    </w:p>
    <w:p w14:paraId="34FBD8A8" w14:textId="77777777" w:rsidR="009A350E" w:rsidRPr="00F524C8" w:rsidRDefault="009A350E">
      <w:pPr>
        <w:keepNext w:val="0"/>
        <w:spacing w:after="0" w:line="240" w:lineRule="auto"/>
        <w:jc w:val="left"/>
        <w:rPr>
          <w:rFonts w:asciiTheme="minorBidi" w:hAnsiTheme="minorBidi" w:cstheme="minorBidi"/>
        </w:rPr>
      </w:pPr>
    </w:p>
    <w:p w14:paraId="3CB37FFF" w14:textId="77777777" w:rsidR="009A350E" w:rsidRPr="00F524C8" w:rsidRDefault="009A350E">
      <w:pPr>
        <w:keepNext w:val="0"/>
        <w:spacing w:after="0" w:line="240" w:lineRule="auto"/>
        <w:jc w:val="left"/>
        <w:rPr>
          <w:rFonts w:asciiTheme="minorBidi" w:hAnsiTheme="minorBidi" w:cstheme="minorBidi"/>
        </w:rPr>
      </w:pPr>
    </w:p>
    <w:p w14:paraId="4D4220BE" w14:textId="77777777" w:rsidR="009A350E" w:rsidRPr="00F524C8" w:rsidRDefault="009A350E">
      <w:pPr>
        <w:keepNext w:val="0"/>
        <w:spacing w:after="0" w:line="240" w:lineRule="auto"/>
        <w:jc w:val="left"/>
        <w:rPr>
          <w:rFonts w:asciiTheme="minorBidi" w:hAnsiTheme="minorBidi" w:cstheme="minorBidi"/>
        </w:rPr>
      </w:pPr>
    </w:p>
    <w:p w14:paraId="7CEF0152" w14:textId="77777777" w:rsidR="009A350E" w:rsidRPr="00F524C8" w:rsidRDefault="009A350E">
      <w:pPr>
        <w:keepNext w:val="0"/>
        <w:spacing w:after="0" w:line="240" w:lineRule="auto"/>
        <w:jc w:val="left"/>
        <w:rPr>
          <w:rFonts w:asciiTheme="minorBidi" w:hAnsiTheme="minorBidi" w:cstheme="minorBidi"/>
        </w:rPr>
      </w:pPr>
    </w:p>
    <w:p w14:paraId="7812A0FE" w14:textId="77777777" w:rsidR="009A350E" w:rsidRPr="00F524C8" w:rsidRDefault="009A350E">
      <w:pPr>
        <w:keepNext w:val="0"/>
        <w:spacing w:after="0" w:line="240" w:lineRule="auto"/>
        <w:jc w:val="left"/>
        <w:rPr>
          <w:rFonts w:asciiTheme="minorBidi" w:hAnsiTheme="minorBidi" w:cstheme="minorBidi"/>
        </w:rPr>
      </w:pPr>
    </w:p>
    <w:p w14:paraId="7DB73A5D" w14:textId="77777777" w:rsidR="009A350E" w:rsidRPr="00F524C8" w:rsidRDefault="009A350E">
      <w:pPr>
        <w:keepNext w:val="0"/>
        <w:spacing w:after="0" w:line="240" w:lineRule="auto"/>
        <w:jc w:val="left"/>
        <w:rPr>
          <w:rFonts w:asciiTheme="minorBidi" w:hAnsiTheme="minorBidi" w:cstheme="minorBidi"/>
        </w:rPr>
      </w:pPr>
    </w:p>
    <w:p w14:paraId="7946F8FE" w14:textId="77777777" w:rsidR="009A350E" w:rsidRPr="00F524C8" w:rsidRDefault="009A350E">
      <w:pPr>
        <w:keepNext w:val="0"/>
        <w:spacing w:after="0" w:line="240" w:lineRule="auto"/>
        <w:jc w:val="left"/>
        <w:rPr>
          <w:rFonts w:asciiTheme="minorBidi" w:hAnsiTheme="minorBidi" w:cstheme="minorBidi"/>
        </w:rPr>
      </w:pPr>
    </w:p>
    <w:p w14:paraId="32CB282D" w14:textId="77777777" w:rsidR="00C33463" w:rsidRPr="0066273E" w:rsidRDefault="0066273E" w:rsidP="0066273E">
      <w:pPr>
        <w:pStyle w:val="ListParagraph"/>
        <w:keepNext w:val="0"/>
        <w:numPr>
          <w:ilvl w:val="0"/>
          <w:numId w:val="17"/>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00A61D7A" w:rsidRPr="0066273E">
        <w:rPr>
          <w:rFonts w:asciiTheme="minorBidi" w:hAnsiTheme="minorBidi" w:cstheme="minorBidi"/>
          <w:sz w:val="20"/>
          <w:szCs w:val="20"/>
          <w:lang w:bidi="ar-EG"/>
        </w:rPr>
        <w:t>ou will need to commit or rollback manually after any DDL statement.</w:t>
      </w:r>
    </w:p>
    <w:p w14:paraId="36D12296" w14:textId="77777777" w:rsidR="00805471" w:rsidRPr="00F524C8" w:rsidRDefault="00805471" w:rsidP="00A61D7A">
      <w:pPr>
        <w:pStyle w:val="Heading3"/>
        <w:rPr>
          <w:rFonts w:asciiTheme="minorBidi" w:hAnsiTheme="minorBidi" w:cstheme="minorBidi"/>
        </w:rPr>
      </w:pPr>
      <w:bookmarkStart w:id="25" w:name="_Toc70524413"/>
      <w:r w:rsidRPr="00F524C8">
        <w:rPr>
          <w:rFonts w:asciiTheme="minorBidi" w:hAnsiTheme="minorBidi" w:cstheme="minorBidi"/>
        </w:rPr>
        <w:lastRenderedPageBreak/>
        <w:t>Data Types</w:t>
      </w:r>
      <w:bookmarkEnd w:id="25"/>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F524C8"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1D1507" w:rsidRDefault="001D1507" w:rsidP="001D1507">
            <w:pPr>
              <w:pStyle w:val="ListParagraph"/>
              <w:ind w:left="0"/>
              <w:jc w:val="center"/>
              <w:rPr>
                <w:rFonts w:asciiTheme="minorBidi" w:hAnsiTheme="minorBidi" w:cstheme="minorBidi"/>
                <w:b w:val="0"/>
                <w:bCs w:val="0"/>
                <w:sz w:val="24"/>
              </w:rPr>
            </w:pPr>
            <w:r w:rsidRPr="001D1507">
              <w:rPr>
                <w:rFonts w:asciiTheme="minorBidi" w:hAnsiTheme="minorBidi" w:cstheme="minorBidi"/>
                <w:sz w:val="24"/>
              </w:rPr>
              <w:t>Java</w:t>
            </w:r>
          </w:p>
        </w:tc>
        <w:tc>
          <w:tcPr>
            <w:tcW w:w="2464" w:type="dxa"/>
          </w:tcPr>
          <w:p w14:paraId="01677F11"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1D1507">
              <w:rPr>
                <w:rFonts w:asciiTheme="minorBidi" w:hAnsiTheme="minorBidi" w:cstheme="minorBidi"/>
                <w:sz w:val="24"/>
              </w:rPr>
              <w:t>DB2</w:t>
            </w:r>
          </w:p>
        </w:tc>
        <w:tc>
          <w:tcPr>
            <w:tcW w:w="2552" w:type="dxa"/>
          </w:tcPr>
          <w:p w14:paraId="7A826306"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1D1507">
              <w:rPr>
                <w:rFonts w:asciiTheme="minorBidi" w:hAnsiTheme="minorBidi" w:cstheme="minorBidi"/>
                <w:sz w:val="24"/>
              </w:rPr>
              <w:t>Oracle</w:t>
            </w:r>
          </w:p>
        </w:tc>
        <w:tc>
          <w:tcPr>
            <w:tcW w:w="2410" w:type="dxa"/>
          </w:tcPr>
          <w:p w14:paraId="771DD1B1"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Pr>
                <w:rFonts w:asciiTheme="minorBidi" w:hAnsiTheme="minorBidi" w:cstheme="minorBidi"/>
                <w:sz w:val="24"/>
              </w:rPr>
              <w:t>MS SQL Server</w:t>
            </w:r>
          </w:p>
        </w:tc>
        <w:tc>
          <w:tcPr>
            <w:tcW w:w="2091" w:type="dxa"/>
          </w:tcPr>
          <w:p w14:paraId="4E026A10"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Pr>
                <w:rFonts w:asciiTheme="minorBidi" w:hAnsiTheme="minorBidi" w:cstheme="minorBidi"/>
                <w:sz w:val="24"/>
              </w:rPr>
              <w:t>PostgreSQL</w:t>
            </w:r>
          </w:p>
        </w:tc>
      </w:tr>
      <w:tr w:rsidR="001D1507" w:rsidRPr="00F524C8" w14:paraId="7B4B4371"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50A13BCE"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String</w:t>
            </w:r>
          </w:p>
        </w:tc>
        <w:tc>
          <w:tcPr>
            <w:tcW w:w="2464" w:type="dxa"/>
          </w:tcPr>
          <w:p w14:paraId="54803576" w14:textId="77777777" w:rsidR="001D1507"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VARCHAR</w:t>
            </w:r>
            <w:r>
              <w:rPr>
                <w:rFonts w:asciiTheme="minorBidi" w:hAnsiTheme="minorBidi" w:cstheme="minorBidi"/>
                <w:sz w:val="20"/>
                <w:szCs w:val="20"/>
              </w:rPr>
              <w:t>(n)</w:t>
            </w:r>
          </w:p>
          <w:p w14:paraId="558FD1B9" w14:textId="77777777" w:rsidR="001D1507"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Use the double needed size for Arabic content</w:t>
            </w:r>
          </w:p>
          <w:p w14:paraId="096D8897" w14:textId="77777777" w:rsidR="00020ABD" w:rsidRPr="00F524C8" w:rsidRDefault="00020ABD"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c>
          <w:tcPr>
            <w:tcW w:w="2552" w:type="dxa"/>
          </w:tcPr>
          <w:p w14:paraId="4A1DCF4A" w14:textId="77777777" w:rsidR="001D1507" w:rsidRPr="002F114E"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2F114E">
              <w:rPr>
                <w:rFonts w:asciiTheme="minorBidi" w:hAnsiTheme="minorBidi" w:cstheme="minorBidi"/>
                <w:sz w:val="20"/>
                <w:szCs w:val="20"/>
              </w:rPr>
              <w:t>VARCHR2(n)</w:t>
            </w:r>
          </w:p>
          <w:p w14:paraId="74A619D4" w14:textId="77777777" w:rsidR="002F114E" w:rsidRDefault="002F114E" w:rsidP="002F114E">
            <w:pPr>
              <w:keepNext w:val="0"/>
              <w:spacing w:after="20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Use CHAR not BYTE.</w:t>
            </w:r>
          </w:p>
          <w:p w14:paraId="2339D2F4" w14:textId="77777777" w:rsidR="00020ABD" w:rsidRPr="00F524C8" w:rsidRDefault="00020ABD" w:rsidP="002F114E">
            <w:pPr>
              <w:keepNext w:val="0"/>
              <w:spacing w:after="20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lang w:bidi="ar-EG"/>
              </w:rPr>
              <w:t>Converts empty strings to null</w:t>
            </w:r>
          </w:p>
        </w:tc>
        <w:tc>
          <w:tcPr>
            <w:tcW w:w="2410" w:type="dxa"/>
          </w:tcPr>
          <w:p w14:paraId="7C5E94B5" w14:textId="77777777" w:rsidR="001D1507" w:rsidRDefault="001A72EF" w:rsidP="001A72EF">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VARCHAR</w:t>
            </w:r>
            <w:r>
              <w:rPr>
                <w:rFonts w:asciiTheme="minorBidi" w:hAnsiTheme="minorBidi" w:cstheme="minorBidi"/>
                <w:sz w:val="20"/>
                <w:szCs w:val="20"/>
              </w:rPr>
              <w:t>(n)</w:t>
            </w:r>
          </w:p>
          <w:p w14:paraId="537BDB30" w14:textId="77777777" w:rsidR="00020ABD" w:rsidRPr="00F524C8" w:rsidRDefault="00020ABD" w:rsidP="001A72EF">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c>
          <w:tcPr>
            <w:tcW w:w="2091" w:type="dxa"/>
          </w:tcPr>
          <w:p w14:paraId="5194AEF5" w14:textId="77777777" w:rsidR="001D1507"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5941E1">
              <w:t>character varying</w:t>
            </w:r>
            <w:r>
              <w:t>(n)</w:t>
            </w:r>
          </w:p>
          <w:p w14:paraId="5008C3C5" w14:textId="77777777" w:rsidR="00020ABD" w:rsidRPr="00F524C8" w:rsidRDefault="00020ABD"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r>
      <w:tr w:rsidR="001D1507" w:rsidRPr="00F524C8" w14:paraId="1E855326"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11672EF4"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Integer</w:t>
            </w:r>
          </w:p>
        </w:tc>
        <w:tc>
          <w:tcPr>
            <w:tcW w:w="2464" w:type="dxa"/>
          </w:tcPr>
          <w:p w14:paraId="3E810582" w14:textId="77777777" w:rsidR="001D1507" w:rsidRPr="00F524C8" w:rsidRDefault="001D1507"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NUMBER</w:t>
            </w:r>
          </w:p>
        </w:tc>
        <w:tc>
          <w:tcPr>
            <w:tcW w:w="2410" w:type="dxa"/>
          </w:tcPr>
          <w:p w14:paraId="4DF1F3CF"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Numeric(x,0)</w:t>
            </w:r>
          </w:p>
        </w:tc>
        <w:tc>
          <w:tcPr>
            <w:tcW w:w="2091" w:type="dxa"/>
          </w:tcPr>
          <w:p w14:paraId="56232D1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7C5BF9B2"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7BD3AE72"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Long</w:t>
            </w:r>
          </w:p>
        </w:tc>
        <w:tc>
          <w:tcPr>
            <w:tcW w:w="2464" w:type="dxa"/>
          </w:tcPr>
          <w:p w14:paraId="02D83CDC" w14:textId="77777777" w:rsidR="001D1507" w:rsidRPr="00F524C8"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BIGINT</w:t>
            </w:r>
          </w:p>
        </w:tc>
        <w:tc>
          <w:tcPr>
            <w:tcW w:w="2552" w:type="dxa"/>
          </w:tcPr>
          <w:p w14:paraId="3CA377B3"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NUMBER</w:t>
            </w:r>
          </w:p>
        </w:tc>
        <w:tc>
          <w:tcPr>
            <w:tcW w:w="2410" w:type="dxa"/>
          </w:tcPr>
          <w:p w14:paraId="6633D536"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Numeric(x,0)</w:t>
            </w:r>
          </w:p>
        </w:tc>
        <w:tc>
          <w:tcPr>
            <w:tcW w:w="2091" w:type="dxa"/>
          </w:tcPr>
          <w:p w14:paraId="6D875886"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22452D41"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6F872CF4"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Double</w:t>
            </w:r>
          </w:p>
        </w:tc>
        <w:tc>
          <w:tcPr>
            <w:tcW w:w="2464" w:type="dxa"/>
          </w:tcPr>
          <w:p w14:paraId="2FD48042" w14:textId="77777777" w:rsidR="001D1507" w:rsidRPr="00F524C8" w:rsidRDefault="001D1507"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DOUBLE</w:t>
            </w:r>
          </w:p>
        </w:tc>
        <w:tc>
          <w:tcPr>
            <w:tcW w:w="2552" w:type="dxa"/>
          </w:tcPr>
          <w:p w14:paraId="064921F2" w14:textId="77777777" w:rsidR="001D1507" w:rsidRPr="001A72EF"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241A46">
              <w:t>N</w:t>
            </w:r>
            <w:r>
              <w:t>umber</w:t>
            </w:r>
          </w:p>
        </w:tc>
        <w:tc>
          <w:tcPr>
            <w:tcW w:w="2410" w:type="dxa"/>
          </w:tcPr>
          <w:p w14:paraId="3EA7FCB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Numeric(x,y)</w:t>
            </w:r>
          </w:p>
        </w:tc>
        <w:tc>
          <w:tcPr>
            <w:tcW w:w="2091" w:type="dxa"/>
          </w:tcPr>
          <w:p w14:paraId="4D9683A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2EEB7AE0"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52E5E80F"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Boolean</w:t>
            </w:r>
          </w:p>
        </w:tc>
        <w:tc>
          <w:tcPr>
            <w:tcW w:w="2464" w:type="dxa"/>
          </w:tcPr>
          <w:p w14:paraId="5904724C" w14:textId="77777777" w:rsidR="001D1507" w:rsidRPr="00F524C8"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DECIMAL(1)</w:t>
            </w:r>
          </w:p>
        </w:tc>
        <w:tc>
          <w:tcPr>
            <w:tcW w:w="2552" w:type="dxa"/>
          </w:tcPr>
          <w:p w14:paraId="1AA1A833"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5941E1">
              <w:t>NUMBER(1,0)</w:t>
            </w:r>
          </w:p>
        </w:tc>
        <w:tc>
          <w:tcPr>
            <w:tcW w:w="2410" w:type="dxa"/>
          </w:tcPr>
          <w:p w14:paraId="46BE7728"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Numeric</w:t>
            </w:r>
            <w:r w:rsidRPr="005941E1">
              <w:t xml:space="preserve"> (1,0)</w:t>
            </w:r>
          </w:p>
        </w:tc>
        <w:tc>
          <w:tcPr>
            <w:tcW w:w="2091" w:type="dxa"/>
          </w:tcPr>
          <w:p w14:paraId="13EE1014"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A72EF" w:rsidRPr="00F524C8" w14:paraId="74405CA8"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1AD5B247" w14:textId="77777777" w:rsidR="001A72EF" w:rsidRPr="00F524C8" w:rsidRDefault="001A72EF" w:rsidP="00875388">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Date</w:t>
            </w:r>
          </w:p>
        </w:tc>
        <w:tc>
          <w:tcPr>
            <w:tcW w:w="2464" w:type="dxa"/>
          </w:tcPr>
          <w:p w14:paraId="13250B89"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TIMESTAMP</w:t>
            </w:r>
          </w:p>
        </w:tc>
        <w:tc>
          <w:tcPr>
            <w:tcW w:w="2552" w:type="dxa"/>
          </w:tcPr>
          <w:p w14:paraId="0F385406"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DATE</w:t>
            </w:r>
          </w:p>
        </w:tc>
        <w:tc>
          <w:tcPr>
            <w:tcW w:w="2410" w:type="dxa"/>
          </w:tcPr>
          <w:p w14:paraId="7EFC2811"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Datetime2</w:t>
            </w:r>
          </w:p>
        </w:tc>
        <w:tc>
          <w:tcPr>
            <w:tcW w:w="2091" w:type="dxa"/>
          </w:tcPr>
          <w:p w14:paraId="2A9A15BA"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5941E1">
              <w:t>timestamp without time zone</w:t>
            </w:r>
          </w:p>
        </w:tc>
      </w:tr>
      <w:tr w:rsidR="001A72EF" w:rsidRPr="00F524C8" w14:paraId="608CB122"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642F7BEF" w14:textId="77777777" w:rsidR="001A72EF" w:rsidRPr="00F524C8" w:rsidRDefault="001A72EF"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Byte[]</w:t>
            </w:r>
          </w:p>
        </w:tc>
        <w:tc>
          <w:tcPr>
            <w:tcW w:w="2464" w:type="dxa"/>
          </w:tcPr>
          <w:p w14:paraId="0CB2770A"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BLOB</w:t>
            </w:r>
          </w:p>
        </w:tc>
        <w:tc>
          <w:tcPr>
            <w:tcW w:w="2552" w:type="dxa"/>
          </w:tcPr>
          <w:p w14:paraId="358D6DBC"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BLOB</w:t>
            </w:r>
          </w:p>
        </w:tc>
        <w:tc>
          <w:tcPr>
            <w:tcW w:w="2410" w:type="dxa"/>
          </w:tcPr>
          <w:p w14:paraId="0DB79A7E"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Varbinary(MAX)</w:t>
            </w:r>
          </w:p>
        </w:tc>
        <w:tc>
          <w:tcPr>
            <w:tcW w:w="2091" w:type="dxa"/>
          </w:tcPr>
          <w:p w14:paraId="57AE9B67"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6B27AD">
              <w:t>bytea</w:t>
            </w:r>
          </w:p>
        </w:tc>
      </w:tr>
    </w:tbl>
    <w:p w14:paraId="107442B7" w14:textId="77777777" w:rsidR="008649E6" w:rsidRDefault="008649E6" w:rsidP="009A350E">
      <w:pPr>
        <w:keepNext w:val="0"/>
        <w:spacing w:after="0" w:line="240" w:lineRule="auto"/>
        <w:jc w:val="left"/>
        <w:rPr>
          <w:rFonts w:asciiTheme="minorBidi" w:hAnsiTheme="minorBidi" w:cstheme="minorBidi"/>
          <w:b/>
          <w:bCs/>
          <w:iCs/>
          <w:kern w:val="32"/>
          <w:sz w:val="28"/>
          <w:szCs w:val="28"/>
        </w:rPr>
      </w:pPr>
    </w:p>
    <w:p w14:paraId="57302665" w14:textId="77777777" w:rsidR="00D877C9" w:rsidRDefault="00D877C9" w:rsidP="00D877C9">
      <w:pPr>
        <w:pStyle w:val="ListParagraph"/>
        <w:keepNext w:val="0"/>
        <w:numPr>
          <w:ilvl w:val="0"/>
          <w:numId w:val="17"/>
        </w:numPr>
        <w:spacing w:after="200" w:line="240" w:lineRule="auto"/>
        <w:jc w:val="left"/>
      </w:pPr>
      <w:r>
        <w:rPr>
          <w:rFonts w:asciiTheme="minorBidi" w:hAnsiTheme="minorBidi" w:cstheme="minorBidi"/>
          <w:sz w:val="20"/>
          <w:szCs w:val="20"/>
          <w:lang w:bidi="ar-EG"/>
        </w:rPr>
        <w:t>In case we are targeting multiple databases, w</w:t>
      </w:r>
      <w:r w:rsidRPr="00D877C9">
        <w:rPr>
          <w:rFonts w:asciiTheme="minorBidi" w:hAnsiTheme="minorBidi" w:cstheme="minorBidi"/>
          <w:sz w:val="20"/>
          <w:szCs w:val="20"/>
          <w:lang w:bidi="ar-EG"/>
        </w:rPr>
        <w:t>hile</w:t>
      </w:r>
      <w:r w:rsidRPr="00FC558B">
        <w:t xml:space="preserve"> creating/replacing a view script, </w:t>
      </w:r>
      <w:r>
        <w:t>we</w:t>
      </w:r>
      <w:r w:rsidRPr="00FC558B">
        <w:t xml:space="preserve"> should </w:t>
      </w:r>
      <w:r>
        <w:t>make sure</w:t>
      </w:r>
      <w:r w:rsidRPr="00FC558B">
        <w:t xml:space="preserve"> the script</w:t>
      </w:r>
      <w:r>
        <w:t xml:space="preserve"> valid</w:t>
      </w:r>
      <w:r w:rsidRPr="00FC558B">
        <w:t xml:space="preserve"> for all the databases, </w:t>
      </w:r>
      <w:r>
        <w:t>also we</w:t>
      </w:r>
      <w:r w:rsidRPr="00FC558B">
        <w:t xml:space="preserve"> should pay attention not to use </w:t>
      </w:r>
      <w:r>
        <w:t>PostgreSQL</w:t>
      </w:r>
      <w:r w:rsidRPr="00FC558B">
        <w:t xml:space="preserve"> resultant view script for unifying other databases script</w:t>
      </w:r>
      <w:r>
        <w:t xml:space="preserve"> as PostgreSQL generates additional syntax for data types in the view script</w:t>
      </w:r>
      <w:r w:rsidRPr="00FC558B">
        <w:t>.</w:t>
      </w:r>
    </w:p>
    <w:p w14:paraId="6D3DC835" w14:textId="77777777" w:rsidR="00D877C9" w:rsidRPr="00D877C9" w:rsidRDefault="00D877C9" w:rsidP="00D877C9">
      <w:pPr>
        <w:pStyle w:val="ListParagraph"/>
        <w:keepNext w:val="0"/>
        <w:numPr>
          <w:ilvl w:val="0"/>
          <w:numId w:val="17"/>
        </w:numPr>
        <w:spacing w:after="200" w:line="240" w:lineRule="auto"/>
        <w:jc w:val="left"/>
      </w:pPr>
      <w:r>
        <w:rPr>
          <w:rFonts w:asciiTheme="minorBidi" w:hAnsiTheme="minorBidi" w:cstheme="minorBidi"/>
          <w:sz w:val="20"/>
          <w:szCs w:val="20"/>
          <w:lang w:bidi="ar-EG"/>
        </w:rPr>
        <w:t>Scale and Precision:</w:t>
      </w:r>
    </w:p>
    <w:p w14:paraId="76367916" w14:textId="77777777" w:rsidR="00D877C9" w:rsidRDefault="00D877C9" w:rsidP="00D877C9">
      <w:pPr>
        <w:pStyle w:val="ListParagraph"/>
        <w:keepNext w:val="0"/>
        <w:numPr>
          <w:ilvl w:val="1"/>
          <w:numId w:val="17"/>
        </w:numPr>
        <w:spacing w:after="200" w:line="240" w:lineRule="auto"/>
        <w:jc w:val="left"/>
      </w:pPr>
      <w:r>
        <w:rPr>
          <w:rFonts w:asciiTheme="minorBidi" w:hAnsiTheme="minorBidi" w:cstheme="minorBidi"/>
          <w:sz w:val="20"/>
          <w:szCs w:val="20"/>
          <w:lang w:bidi="ar-EG"/>
        </w:rPr>
        <w:t>Y</w:t>
      </w:r>
      <w:r>
        <w:t>ou should refer to business for specifying scale and precision exact values.</w:t>
      </w:r>
    </w:p>
    <w:p w14:paraId="22D0271F" w14:textId="77777777" w:rsidR="00D877C9" w:rsidRDefault="00D877C9" w:rsidP="00D877C9">
      <w:pPr>
        <w:pStyle w:val="ListParagraph"/>
        <w:keepNext w:val="0"/>
        <w:numPr>
          <w:ilvl w:val="1"/>
          <w:numId w:val="17"/>
        </w:numPr>
        <w:spacing w:after="200" w:line="240" w:lineRule="auto"/>
        <w:jc w:val="left"/>
      </w:pPr>
      <w:r>
        <w:t>The following are approximate values:</w:t>
      </w:r>
    </w:p>
    <w:p w14:paraId="267999EB" w14:textId="77777777" w:rsidR="00D877C9" w:rsidRDefault="00D877C9" w:rsidP="00D877C9">
      <w:pPr>
        <w:pStyle w:val="ListParagraph"/>
        <w:keepNext w:val="0"/>
        <w:numPr>
          <w:ilvl w:val="2"/>
          <w:numId w:val="17"/>
        </w:numPr>
        <w:spacing w:after="200" w:line="240" w:lineRule="auto"/>
        <w:jc w:val="left"/>
      </w:pPr>
      <w:r w:rsidRPr="00D877C9">
        <w:t>X:</w:t>
      </w:r>
      <w:r>
        <w:t xml:space="preserve"> use 18 for default cases, especially for IDs.</w:t>
      </w:r>
    </w:p>
    <w:p w14:paraId="2212950E" w14:textId="77777777" w:rsidR="00D877C9" w:rsidRDefault="00D877C9" w:rsidP="00D877C9">
      <w:pPr>
        <w:pStyle w:val="ListParagraph"/>
        <w:keepNext w:val="0"/>
        <w:numPr>
          <w:ilvl w:val="2"/>
          <w:numId w:val="17"/>
        </w:numPr>
        <w:spacing w:after="200" w:line="240" w:lineRule="auto"/>
        <w:jc w:val="left"/>
      </w:pPr>
      <w:r w:rsidRPr="00D877C9">
        <w:t>Y:</w:t>
      </w:r>
      <w:r>
        <w:t xml:space="preserve"> use 3 for default cases.</w:t>
      </w:r>
    </w:p>
    <w:p w14:paraId="3DECF4E8" w14:textId="77777777" w:rsidR="00D877C9" w:rsidRDefault="00D877C9" w:rsidP="00D877C9">
      <w:pPr>
        <w:pStyle w:val="ListParagraph"/>
        <w:keepNext w:val="0"/>
        <w:numPr>
          <w:ilvl w:val="2"/>
          <w:numId w:val="17"/>
        </w:numPr>
        <w:spacing w:after="200" w:line="240" w:lineRule="auto"/>
        <w:jc w:val="left"/>
      </w:pPr>
      <w:r w:rsidRPr="00D877C9">
        <w:t>N:</w:t>
      </w:r>
      <w:r>
        <w:t xml:space="preserve"> use 200 for default cases.</w:t>
      </w:r>
    </w:p>
    <w:p w14:paraId="467C324F" w14:textId="77777777" w:rsidR="004A2B49" w:rsidRDefault="008318CB" w:rsidP="004A2B49">
      <w:pPr>
        <w:pStyle w:val="ListParagraph"/>
        <w:keepNext w:val="0"/>
        <w:numPr>
          <w:ilvl w:val="0"/>
          <w:numId w:val="17"/>
        </w:numPr>
        <w:spacing w:after="200" w:line="240" w:lineRule="auto"/>
        <w:jc w:val="left"/>
      </w:pPr>
      <w:r>
        <w:rPr>
          <w:noProof/>
          <w:lang w:eastAsia="en-US"/>
        </w:rPr>
        <mc:AlternateContent>
          <mc:Choice Requires="wps">
            <w:drawing>
              <wp:anchor distT="0" distB="0" distL="114300" distR="114300" simplePos="0" relativeHeight="251658752" behindDoc="1" locked="0" layoutInCell="1" allowOverlap="1" wp14:anchorId="1342333B" wp14:editId="6DB4144E">
                <wp:simplePos x="0" y="0"/>
                <wp:positionH relativeFrom="column">
                  <wp:posOffset>1270</wp:posOffset>
                </wp:positionH>
                <wp:positionV relativeFrom="paragraph">
                  <wp:posOffset>294640</wp:posOffset>
                </wp:positionV>
                <wp:extent cx="6368415" cy="635635"/>
                <wp:effectExtent l="0" t="0" r="13335" b="12065"/>
                <wp:wrapTight wrapText="bothSides">
                  <wp:wrapPolygon edited="0">
                    <wp:start x="0" y="0"/>
                    <wp:lineTo x="0" y="21363"/>
                    <wp:lineTo x="21581" y="21363"/>
                    <wp:lineTo x="21581" y="0"/>
                    <wp:lineTo x="0" y="0"/>
                  </wp:wrapPolygon>
                </wp:wrapTight>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635635"/>
                        </a:xfrm>
                        <a:prstGeom prst="rect">
                          <a:avLst/>
                        </a:prstGeom>
                        <a:solidFill>
                          <a:srgbClr val="FFFFFF"/>
                        </a:solidFill>
                        <a:ln w="9525">
                          <a:solidFill>
                            <a:srgbClr val="000000"/>
                          </a:solidFill>
                          <a:miter lim="800000"/>
                          <a:headEnd/>
                          <a:tailEnd/>
                        </a:ln>
                      </wps:spPr>
                      <wps:txbx>
                        <w:txbxContent>
                          <w:p w14:paraId="545E49ED"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setShieldMobileNumber(String </w:t>
                            </w:r>
                            <w:r>
                              <w:rPr>
                                <w:rFonts w:ascii="Consolas" w:hAnsi="Consolas" w:cs="Consolas"/>
                                <w:color w:val="6A3E3E"/>
                                <w:sz w:val="20"/>
                                <w:szCs w:val="20"/>
                              </w:rPr>
                              <w:t>shieldMobileNumber</w:t>
                            </w:r>
                            <w:r>
                              <w:rPr>
                                <w:rFonts w:ascii="Consolas" w:hAnsi="Consolas" w:cs="Consolas"/>
                                <w:color w:val="000000"/>
                                <w:sz w:val="20"/>
                                <w:szCs w:val="20"/>
                              </w:rPr>
                              <w:t>) {</w:t>
                            </w:r>
                          </w:p>
                          <w:p w14:paraId="4046F2BF"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 xml:space="preserve">shieldMobileNumber </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.equals(</w:t>
                            </w:r>
                            <w:r>
                              <w:rPr>
                                <w:rFonts w:ascii="Consolas" w:hAnsi="Consolas" w:cs="Consolas"/>
                                <w:color w:val="6A3E3E"/>
                                <w:sz w:val="20"/>
                                <w:szCs w:val="20"/>
                              </w:rPr>
                              <w:t>shieldMobileNumber</w:t>
                            </w:r>
                            <w:r>
                              <w:rPr>
                                <w:rFonts w:ascii="Consolas" w:hAnsi="Consolas" w:cs="Consolas"/>
                                <w:color w:val="000000"/>
                                <w:sz w:val="20"/>
                                <w:szCs w:val="20"/>
                              </w:rPr>
                              <w:t xml:space="preserve">) </w:t>
                            </w:r>
                            <w:r>
                              <w:rPr>
                                <w:rFonts w:ascii="Consolas" w:hAnsi="Consolas" w:cs="Consolas"/>
                                <w:color w:val="6A3E3E"/>
                                <w:sz w:val="20"/>
                                <w:szCs w:val="20"/>
                              </w:rPr>
                              <w:t xml:space="preserve">? </w:t>
                            </w:r>
                            <w:r w:rsidRPr="008318CB">
                              <w:rPr>
                                <w:rFonts w:ascii="Consolas" w:hAnsi="Consolas" w:cs="Consolas"/>
                                <w:b/>
                                <w:bCs/>
                                <w:color w:val="7F0055"/>
                                <w:sz w:val="20"/>
                                <w:szCs w:val="20"/>
                              </w:rPr>
                              <w:t>null</w:t>
                            </w:r>
                            <w:r>
                              <w:rPr>
                                <w:rFonts w:ascii="Consolas" w:hAnsi="Consolas" w:cs="Consolas"/>
                                <w:color w:val="6A3E3E"/>
                                <w:sz w:val="20"/>
                                <w:szCs w:val="20"/>
                              </w:rPr>
                              <w:t xml:space="preserve"> : shieldMobileNumber</w:t>
                            </w:r>
                            <w:r>
                              <w:rPr>
                                <w:rFonts w:ascii="Consolas" w:hAnsi="Consolas" w:cs="Consolas"/>
                                <w:color w:val="000000"/>
                                <w:sz w:val="20"/>
                                <w:szCs w:val="20"/>
                              </w:rPr>
                              <w:t>;</w:t>
                            </w:r>
                          </w:p>
                          <w:p w14:paraId="7CDB6791" w14:textId="77777777" w:rsidR="00EF2D49" w:rsidRDefault="00EF2D49" w:rsidP="008318CB">
                            <w:pPr>
                              <w:spacing w:after="0"/>
                              <w:jc w:val="left"/>
                              <w:rPr>
                                <w:rFonts w:ascii="Consolas" w:hAnsi="Consolas" w:cs="Consolas"/>
                                <w:color w:val="000000"/>
                                <w:sz w:val="20"/>
                                <w:szCs w:val="20"/>
                              </w:rPr>
                            </w:pPr>
                            <w:r>
                              <w:rPr>
                                <w:rFonts w:ascii="Consolas" w:hAnsi="Consolas" w:cs="Consolas"/>
                                <w:color w:val="000000"/>
                                <w:sz w:val="20"/>
                                <w:szCs w:val="20"/>
                              </w:rPr>
                              <w:t xml:space="preserve"> }</w:t>
                            </w:r>
                          </w:p>
                          <w:p w14:paraId="0821323F" w14:textId="77777777" w:rsidR="00EF2D49" w:rsidRDefault="00EF2D49" w:rsidP="008318CB">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2333B" id="Text Box 51" o:spid="_x0000_s1055" type="#_x0000_t202" style="position:absolute;left:0;text-align:left;margin-left:.1pt;margin-top:23.2pt;width:501.45pt;height:50.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">
                <v:textbox>
                  <w:txbxContent>
                    <w:p w14:paraId="545E49ED"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setShieldMobileNumber(String </w:t>
                      </w:r>
                      <w:r>
                        <w:rPr>
                          <w:rFonts w:ascii="Consolas" w:hAnsi="Consolas" w:cs="Consolas"/>
                          <w:color w:val="6A3E3E"/>
                          <w:sz w:val="20"/>
                          <w:szCs w:val="20"/>
                        </w:rPr>
                        <w:t>shieldMobileNumber</w:t>
                      </w:r>
                      <w:r>
                        <w:rPr>
                          <w:rFonts w:ascii="Consolas" w:hAnsi="Consolas" w:cs="Consolas"/>
                          <w:color w:val="000000"/>
                          <w:sz w:val="20"/>
                          <w:szCs w:val="20"/>
                        </w:rPr>
                        <w:t>) {</w:t>
                      </w:r>
                    </w:p>
                    <w:p w14:paraId="4046F2BF"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 xml:space="preserve">shieldMobileNumber </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.equals(</w:t>
                      </w:r>
                      <w:r>
                        <w:rPr>
                          <w:rFonts w:ascii="Consolas" w:hAnsi="Consolas" w:cs="Consolas"/>
                          <w:color w:val="6A3E3E"/>
                          <w:sz w:val="20"/>
                          <w:szCs w:val="20"/>
                        </w:rPr>
                        <w:t>shieldMobileNumber</w:t>
                      </w:r>
                      <w:r>
                        <w:rPr>
                          <w:rFonts w:ascii="Consolas" w:hAnsi="Consolas" w:cs="Consolas"/>
                          <w:color w:val="000000"/>
                          <w:sz w:val="20"/>
                          <w:szCs w:val="20"/>
                        </w:rPr>
                        <w:t xml:space="preserve">) </w:t>
                      </w:r>
                      <w:r>
                        <w:rPr>
                          <w:rFonts w:ascii="Consolas" w:hAnsi="Consolas" w:cs="Consolas"/>
                          <w:color w:val="6A3E3E"/>
                          <w:sz w:val="20"/>
                          <w:szCs w:val="20"/>
                        </w:rPr>
                        <w:t xml:space="preserve">? </w:t>
                      </w:r>
                      <w:r w:rsidRPr="008318CB">
                        <w:rPr>
                          <w:rFonts w:ascii="Consolas" w:hAnsi="Consolas" w:cs="Consolas"/>
                          <w:b/>
                          <w:bCs/>
                          <w:color w:val="7F0055"/>
                          <w:sz w:val="20"/>
                          <w:szCs w:val="20"/>
                        </w:rPr>
                        <w:t>null</w:t>
                      </w:r>
                      <w:r>
                        <w:rPr>
                          <w:rFonts w:ascii="Consolas" w:hAnsi="Consolas" w:cs="Consolas"/>
                          <w:color w:val="6A3E3E"/>
                          <w:sz w:val="20"/>
                          <w:szCs w:val="20"/>
                        </w:rPr>
                        <w:t xml:space="preserve"> : shieldMobileNumber</w:t>
                      </w:r>
                      <w:r>
                        <w:rPr>
                          <w:rFonts w:ascii="Consolas" w:hAnsi="Consolas" w:cs="Consolas"/>
                          <w:color w:val="000000"/>
                          <w:sz w:val="20"/>
                          <w:szCs w:val="20"/>
                        </w:rPr>
                        <w:t>;</w:t>
                      </w:r>
                    </w:p>
                    <w:p w14:paraId="7CDB6791" w14:textId="77777777" w:rsidR="00EF2D49" w:rsidRDefault="00EF2D49" w:rsidP="008318CB">
                      <w:pPr>
                        <w:spacing w:after="0"/>
                        <w:jc w:val="left"/>
                        <w:rPr>
                          <w:rFonts w:ascii="Consolas" w:hAnsi="Consolas" w:cs="Consolas"/>
                          <w:color w:val="000000"/>
                          <w:sz w:val="20"/>
                          <w:szCs w:val="20"/>
                        </w:rPr>
                      </w:pPr>
                      <w:r>
                        <w:rPr>
                          <w:rFonts w:ascii="Consolas" w:hAnsi="Consolas" w:cs="Consolas"/>
                          <w:color w:val="000000"/>
                          <w:sz w:val="20"/>
                          <w:szCs w:val="20"/>
                        </w:rPr>
                        <w:t xml:space="preserve"> }</w:t>
                      </w:r>
                    </w:p>
                    <w:p w14:paraId="0821323F" w14:textId="77777777" w:rsidR="00EF2D49" w:rsidRDefault="00EF2D49" w:rsidP="008318CB">
                      <w:pPr>
                        <w:jc w:val="left"/>
                      </w:pPr>
                    </w:p>
                  </w:txbxContent>
                </v:textbox>
                <w10:wrap type="tight"/>
              </v:shape>
            </w:pict>
          </mc:Fallback>
        </mc:AlternateContent>
      </w:r>
      <w:r w:rsidR="004A2B49">
        <w:t>Use setters methods to overcome the problem of storing empty strings in database:</w:t>
      </w:r>
    </w:p>
    <w:p w14:paraId="25A2EC39" w14:textId="77777777" w:rsidR="00D877C9" w:rsidRDefault="00D877C9" w:rsidP="004A2B49">
      <w:pPr>
        <w:spacing w:after="0"/>
        <w:ind w:left="851" w:firstLine="720"/>
      </w:pPr>
    </w:p>
    <w:p w14:paraId="764D1348" w14:textId="77777777" w:rsidR="00D877C9" w:rsidRPr="00F524C8" w:rsidRDefault="00D877C9" w:rsidP="009A350E">
      <w:pPr>
        <w:keepNext w:val="0"/>
        <w:spacing w:after="0" w:line="240" w:lineRule="auto"/>
        <w:jc w:val="left"/>
        <w:rPr>
          <w:rFonts w:asciiTheme="minorBidi" w:hAnsiTheme="minorBidi" w:cstheme="minorBidi"/>
          <w:b/>
          <w:bCs/>
          <w:iCs/>
          <w:kern w:val="32"/>
          <w:sz w:val="28"/>
          <w:szCs w:val="28"/>
        </w:rPr>
      </w:pPr>
    </w:p>
    <w:p w14:paraId="05E9A36D" w14:textId="77777777" w:rsidR="00A61D7A" w:rsidRPr="00F524C8" w:rsidRDefault="00A61D7A" w:rsidP="00A61D7A">
      <w:pPr>
        <w:pStyle w:val="Heading3"/>
        <w:rPr>
          <w:rFonts w:asciiTheme="minorBidi" w:hAnsiTheme="minorBidi" w:cstheme="minorBidi"/>
        </w:rPr>
      </w:pPr>
      <w:bookmarkStart w:id="26" w:name="_Toc70524414"/>
      <w:r w:rsidRPr="00F524C8">
        <w:rPr>
          <w:rFonts w:asciiTheme="minorBidi" w:hAnsiTheme="minorBidi" w:cstheme="minorBidi"/>
        </w:rPr>
        <w:lastRenderedPageBreak/>
        <w:t>Table Creation</w:t>
      </w:r>
      <w:bookmarkEnd w:id="26"/>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F524C8"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D72D42" w:rsidRDefault="00D72D42" w:rsidP="00D72D42">
            <w:pPr>
              <w:pStyle w:val="ListParagraph"/>
              <w:ind w:left="0"/>
              <w:jc w:val="center"/>
              <w:rPr>
                <w:rFonts w:asciiTheme="minorBidi" w:hAnsiTheme="minorBidi" w:cstheme="minorBidi"/>
                <w:sz w:val="24"/>
              </w:rPr>
            </w:pPr>
            <w:r w:rsidRPr="00D72D42">
              <w:rPr>
                <w:rFonts w:asciiTheme="minorBidi" w:hAnsiTheme="minorBidi" w:cstheme="minorBidi"/>
                <w:sz w:val="24"/>
              </w:rPr>
              <w:t>Database</w:t>
            </w:r>
          </w:p>
        </w:tc>
        <w:tc>
          <w:tcPr>
            <w:tcW w:w="4169" w:type="dxa"/>
          </w:tcPr>
          <w:p w14:paraId="02BFAA52" w14:textId="77777777" w:rsidR="00D72D42" w:rsidRPr="00D72D42" w:rsidRDefault="00D72D42" w:rsidP="00D72D4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D72D42">
              <w:rPr>
                <w:rFonts w:asciiTheme="minorBidi" w:hAnsiTheme="minorBidi" w:cstheme="minorBidi"/>
                <w:sz w:val="24"/>
              </w:rPr>
              <w:t>Syntax</w:t>
            </w:r>
          </w:p>
        </w:tc>
        <w:tc>
          <w:tcPr>
            <w:tcW w:w="4726" w:type="dxa"/>
          </w:tcPr>
          <w:p w14:paraId="0DF5B694" w14:textId="77777777" w:rsidR="00D72D42" w:rsidRPr="00D72D42" w:rsidRDefault="00D72D42" w:rsidP="00D72D4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D72D42">
              <w:rPr>
                <w:rFonts w:asciiTheme="minorBidi" w:hAnsiTheme="minorBidi" w:cstheme="minorBidi"/>
                <w:sz w:val="24"/>
              </w:rPr>
              <w:t>Example</w:t>
            </w:r>
          </w:p>
        </w:tc>
      </w:tr>
      <w:tr w:rsidR="00D72D42" w:rsidRPr="00F524C8"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F524C8" w:rsidRDefault="00D72D42" w:rsidP="00D72D42">
            <w:pPr>
              <w:pStyle w:val="ListParagraph"/>
              <w:ind w:left="0"/>
              <w:jc w:val="center"/>
              <w:rPr>
                <w:rFonts w:asciiTheme="minorBidi" w:hAnsiTheme="minorBidi" w:cstheme="minorBidi"/>
                <w:b w:val="0"/>
                <w:bCs w:val="0"/>
                <w:sz w:val="18"/>
                <w:szCs w:val="18"/>
              </w:rPr>
            </w:pPr>
            <w:r>
              <w:rPr>
                <w:rFonts w:asciiTheme="minorBidi" w:hAnsiTheme="minorBidi" w:cstheme="minorBidi"/>
                <w:b w:val="0"/>
                <w:bCs w:val="0"/>
                <w:sz w:val="18"/>
                <w:szCs w:val="18"/>
              </w:rPr>
              <w:t>DB2</w:t>
            </w:r>
          </w:p>
        </w:tc>
        <w:tc>
          <w:tcPr>
            <w:tcW w:w="4169" w:type="dxa"/>
          </w:tcPr>
          <w:p w14:paraId="735138B4" w14:textId="77777777" w:rsidR="00D72D42" w:rsidRPr="00F524C8" w:rsidRDefault="00D72D42"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F524C8">
              <w:rPr>
                <w:rFonts w:asciiTheme="minorBidi" w:hAnsiTheme="minorBidi" w:cstheme="minorBidi"/>
                <w:b/>
                <w:bCs/>
                <w:sz w:val="18"/>
                <w:szCs w:val="18"/>
              </w:rPr>
              <w:t>CREATE TABLE [SCHEMA_NAME].[TABLE_NAME]</w:t>
            </w:r>
            <w:r w:rsidRPr="00F524C8">
              <w:rPr>
                <w:rFonts w:asciiTheme="minorBidi" w:hAnsiTheme="minorBidi" w:cstheme="minorBidi"/>
                <w:b/>
                <w:bCs/>
                <w:sz w:val="18"/>
                <w:szCs w:val="18"/>
              </w:rPr>
              <w:br/>
              <w:t>( [COLUMN_NAME] [DATA_TYPE] NOT NULL,</w:t>
            </w:r>
            <w:r w:rsidRPr="00F524C8">
              <w:rPr>
                <w:rFonts w:asciiTheme="minorBidi" w:hAnsiTheme="minorBidi" w:cstheme="minorBidi"/>
                <w:b/>
                <w:bCs/>
                <w:sz w:val="18"/>
                <w:szCs w:val="18"/>
              </w:rPr>
              <w:br/>
              <w:t xml:space="preserve">  [COLUMN_NAME] [DATA_TYPE(SIZE)],</w:t>
            </w:r>
            <w:r w:rsidRPr="00F524C8">
              <w:rPr>
                <w:rFonts w:asciiTheme="minorBidi" w:hAnsiTheme="minorBidi" w:cstheme="minorBidi"/>
                <w:b/>
                <w:bCs/>
                <w:sz w:val="18"/>
                <w:szCs w:val="18"/>
              </w:rPr>
              <w:br/>
              <w:t xml:space="preserve">  PRIMARY KEY ([COLUMN_NAME])</w:t>
            </w:r>
          </w:p>
          <w:p w14:paraId="0DF936D9" w14:textId="77777777" w:rsidR="00D72D42" w:rsidRPr="00F524C8" w:rsidRDefault="00D72D42"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18"/>
                <w:szCs w:val="18"/>
              </w:rPr>
              <w:t>)</w:t>
            </w:r>
          </w:p>
        </w:tc>
        <w:tc>
          <w:tcPr>
            <w:tcW w:w="4726" w:type="dxa"/>
          </w:tcPr>
          <w:p w14:paraId="2CB9D43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FF"/>
                <w:sz w:val="18"/>
                <w:szCs w:val="18"/>
              </w:rPr>
              <w:t>CREATE</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TABLE</w:t>
            </w:r>
            <w:r w:rsidRPr="00F524C8">
              <w:rPr>
                <w:rFonts w:asciiTheme="minorBidi" w:hAnsiTheme="minorBidi" w:cstheme="minorBidi"/>
                <w:color w:val="000000"/>
                <w:sz w:val="18"/>
                <w:szCs w:val="18"/>
              </w:rPr>
              <w:t xml:space="preserve"> TAHSEELPOC.HCM_ORG_UNITS </w:t>
            </w:r>
          </w:p>
          <w:p w14:paraId="700EE9FD"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r w:rsidRPr="00F524C8">
              <w:rPr>
                <w:rFonts w:asciiTheme="minorBidi" w:hAnsiTheme="minorBidi" w:cstheme="minorBidi"/>
                <w:color w:val="808080"/>
                <w:sz w:val="18"/>
                <w:szCs w:val="18"/>
              </w:rPr>
              <w:t>NOT</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NULL</w:t>
            </w:r>
            <w:r w:rsidRPr="00F524C8">
              <w:rPr>
                <w:rFonts w:asciiTheme="minorBidi" w:hAnsiTheme="minorBidi" w:cstheme="minorBidi"/>
                <w:color w:val="000000"/>
                <w:sz w:val="18"/>
                <w:szCs w:val="18"/>
              </w:rPr>
              <w:t xml:space="preserve">, </w:t>
            </w:r>
          </w:p>
          <w:p w14:paraId="07338EF7"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NAME </w:t>
            </w:r>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200</w:t>
            </w:r>
            <w:r w:rsidRPr="00F524C8">
              <w:rPr>
                <w:rFonts w:asciiTheme="minorBidi" w:hAnsiTheme="minorBidi" w:cstheme="minorBidi"/>
                <w:color w:val="000000"/>
                <w:sz w:val="18"/>
                <w:szCs w:val="18"/>
              </w:rPr>
              <w:t xml:space="preserve">), </w:t>
            </w:r>
          </w:p>
          <w:p w14:paraId="60005D8A"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PARENT_UNIT_ID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p>
          <w:p w14:paraId="09115FBD"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HKEY </w:t>
            </w:r>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20</w:t>
            </w:r>
            <w:r w:rsidRPr="00F524C8">
              <w:rPr>
                <w:rFonts w:asciiTheme="minorBidi" w:hAnsiTheme="minorBidi" w:cstheme="minorBidi"/>
                <w:color w:val="000000"/>
                <w:sz w:val="18"/>
                <w:szCs w:val="18"/>
              </w:rPr>
              <w:t xml:space="preserve">), </w:t>
            </w:r>
          </w:p>
          <w:p w14:paraId="7A9278A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REGION_ID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p>
          <w:p w14:paraId="602B71D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REMARKS </w:t>
            </w:r>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1000</w:t>
            </w:r>
            <w:r w:rsidRPr="00F524C8">
              <w:rPr>
                <w:rFonts w:asciiTheme="minorBidi" w:hAnsiTheme="minorBidi" w:cstheme="minorBidi"/>
                <w:color w:val="000000"/>
                <w:sz w:val="18"/>
                <w:szCs w:val="18"/>
              </w:rPr>
              <w:t xml:space="preserve">), </w:t>
            </w:r>
          </w:p>
          <w:p w14:paraId="7DBB108E"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ORDER_UNDER_PARENT </w:t>
            </w:r>
            <w:r w:rsidRPr="00F524C8">
              <w:rPr>
                <w:rFonts w:asciiTheme="minorBidi" w:hAnsiTheme="minorBidi" w:cstheme="minorBidi"/>
                <w:b/>
                <w:bCs/>
                <w:color w:val="000000"/>
                <w:sz w:val="18"/>
                <w:szCs w:val="18"/>
              </w:rPr>
              <w:t>INTEGER</w:t>
            </w:r>
            <w:r w:rsidRPr="00F524C8">
              <w:rPr>
                <w:rFonts w:asciiTheme="minorBidi" w:hAnsiTheme="minorBidi" w:cstheme="minorBidi"/>
                <w:color w:val="000000"/>
                <w:sz w:val="18"/>
                <w:szCs w:val="18"/>
              </w:rPr>
              <w:t xml:space="preserve">, </w:t>
            </w:r>
          </w:p>
          <w:p w14:paraId="0C77146C"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ACTIVE_FLAG </w:t>
            </w:r>
            <w:r w:rsidRPr="00F524C8">
              <w:rPr>
                <w:rFonts w:asciiTheme="minorBidi" w:hAnsiTheme="minorBidi" w:cstheme="minorBidi"/>
                <w:b/>
                <w:bCs/>
                <w:color w:val="000000"/>
                <w:sz w:val="18"/>
                <w:szCs w:val="18"/>
              </w:rPr>
              <w:t>DECIMAL</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1</w:t>
            </w:r>
            <w:r w:rsidRPr="00F524C8">
              <w:rPr>
                <w:rFonts w:asciiTheme="minorBidi" w:hAnsiTheme="minorBidi" w:cstheme="minorBidi"/>
                <w:color w:val="000000"/>
                <w:sz w:val="18"/>
                <w:szCs w:val="18"/>
              </w:rPr>
              <w:t>),</w:t>
            </w:r>
          </w:p>
          <w:p w14:paraId="4F57180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CONSTRAINT</w:t>
            </w:r>
            <w:r w:rsidRPr="00F524C8">
              <w:rPr>
                <w:rFonts w:asciiTheme="minorBidi" w:hAnsiTheme="minorBidi" w:cstheme="minorBidi"/>
                <w:color w:val="000000"/>
                <w:sz w:val="18"/>
                <w:szCs w:val="18"/>
              </w:rPr>
              <w:t xml:space="preserve"> PK_UNITS </w:t>
            </w:r>
            <w:r w:rsidRPr="00F524C8">
              <w:rPr>
                <w:rFonts w:asciiTheme="minorBidi" w:hAnsiTheme="minorBidi" w:cstheme="minorBidi"/>
                <w:color w:val="0000FF"/>
                <w:sz w:val="18"/>
                <w:szCs w:val="18"/>
              </w:rPr>
              <w:t>PRIMARY</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KEY</w:t>
            </w:r>
            <w:r w:rsidRPr="00F524C8">
              <w:rPr>
                <w:rFonts w:asciiTheme="minorBidi" w:hAnsiTheme="minorBidi" w:cstheme="minorBidi"/>
                <w:color w:val="000000"/>
                <w:sz w:val="18"/>
                <w:szCs w:val="18"/>
              </w:rPr>
              <w:t xml:space="preserve"> (ID)</w:t>
            </w:r>
          </w:p>
          <w:p w14:paraId="5B417F23" w14:textId="77777777" w:rsidR="00D72D42" w:rsidRPr="00F524C8" w:rsidRDefault="00D72D42" w:rsidP="00A61D7A">
            <w:pPr>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color w:val="000000"/>
                <w:sz w:val="18"/>
                <w:szCs w:val="18"/>
              </w:rPr>
              <w:t>)</w:t>
            </w:r>
            <w:r w:rsidRPr="00F524C8">
              <w:rPr>
                <w:rFonts w:asciiTheme="minorBidi" w:hAnsiTheme="minorBidi" w:cstheme="minorBidi"/>
                <w:color w:val="808080"/>
                <w:sz w:val="18"/>
                <w:szCs w:val="18"/>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27" w:name="_Toc70524415"/>
      <w:r w:rsidRPr="00F524C8">
        <w:rPr>
          <w:rFonts w:asciiTheme="minorBidi" w:hAnsiTheme="minorBidi" w:cstheme="minorBidi"/>
        </w:rPr>
        <w:lastRenderedPageBreak/>
        <w:t>Constraints</w:t>
      </w:r>
      <w:bookmarkEnd w:id="27"/>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59"/>
        <w:gridCol w:w="2410"/>
        <w:gridCol w:w="1701"/>
        <w:gridCol w:w="283"/>
        <w:gridCol w:w="2127"/>
        <w:gridCol w:w="1524"/>
      </w:tblGrid>
      <w:tr w:rsidR="00FB643D" w:rsidRPr="00F524C8" w14:paraId="51704B8C" w14:textId="77777777" w:rsidTr="00FB64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68E139D5" w14:textId="77777777" w:rsidR="00FB643D" w:rsidRPr="00FB643D" w:rsidRDefault="00FB643D" w:rsidP="00FB643D">
            <w:pPr>
              <w:jc w:val="center"/>
              <w:rPr>
                <w:rFonts w:asciiTheme="minorBidi" w:hAnsiTheme="minorBidi" w:cstheme="minorBidi"/>
                <w:sz w:val="24"/>
              </w:rPr>
            </w:pPr>
            <w:r w:rsidRPr="00FB643D">
              <w:rPr>
                <w:rFonts w:asciiTheme="minorBidi" w:hAnsiTheme="minorBidi" w:cstheme="minorBidi"/>
                <w:sz w:val="24"/>
              </w:rPr>
              <w:t>Type</w:t>
            </w:r>
          </w:p>
        </w:tc>
        <w:tc>
          <w:tcPr>
            <w:tcW w:w="1559" w:type="dxa"/>
            <w:vAlign w:val="center"/>
          </w:tcPr>
          <w:p w14:paraId="237491BF"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Naming Convention</w:t>
            </w:r>
          </w:p>
        </w:tc>
        <w:tc>
          <w:tcPr>
            <w:tcW w:w="2410" w:type="dxa"/>
            <w:vAlign w:val="center"/>
          </w:tcPr>
          <w:p w14:paraId="4A081F68"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DB2</w:t>
            </w:r>
          </w:p>
        </w:tc>
        <w:tc>
          <w:tcPr>
            <w:tcW w:w="1984" w:type="dxa"/>
            <w:gridSpan w:val="2"/>
            <w:vAlign w:val="center"/>
          </w:tcPr>
          <w:p w14:paraId="34A9BC83"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Oracle</w:t>
            </w:r>
          </w:p>
        </w:tc>
        <w:tc>
          <w:tcPr>
            <w:tcW w:w="2127" w:type="dxa"/>
            <w:vAlign w:val="center"/>
          </w:tcPr>
          <w:p w14:paraId="6EB1BE5C"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MS SQL Server</w:t>
            </w:r>
          </w:p>
        </w:tc>
        <w:tc>
          <w:tcPr>
            <w:tcW w:w="1524" w:type="dxa"/>
            <w:vAlign w:val="center"/>
          </w:tcPr>
          <w:p w14:paraId="33E0C848"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PostgreSQL</w:t>
            </w:r>
          </w:p>
        </w:tc>
      </w:tr>
      <w:tr w:rsidR="00FB643D" w:rsidRPr="00F524C8" w14:paraId="6E0E02A3" w14:textId="77777777" w:rsidTr="00FB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F524C8" w:rsidRDefault="00FB643D" w:rsidP="006C5A4A">
            <w:pPr>
              <w:spacing w:line="240" w:lineRule="auto"/>
              <w:jc w:val="left"/>
              <w:rPr>
                <w:rFonts w:asciiTheme="minorBidi" w:hAnsiTheme="minorBidi" w:cstheme="minorBidi"/>
              </w:rPr>
            </w:pPr>
            <w:r w:rsidRPr="00F524C8">
              <w:rPr>
                <w:rFonts w:asciiTheme="minorBidi" w:hAnsiTheme="minorBidi" w:cstheme="minorBidi"/>
                <w:sz w:val="20"/>
                <w:szCs w:val="20"/>
              </w:rPr>
              <w:t>Primary Key</w:t>
            </w:r>
          </w:p>
        </w:tc>
        <w:tc>
          <w:tcPr>
            <w:tcW w:w="1559" w:type="dxa"/>
          </w:tcPr>
          <w:p w14:paraId="47B5FFBF" w14:textId="77777777" w:rsidR="00FB643D" w:rsidRPr="00F524C8" w:rsidRDefault="00FB643D"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F524C8">
              <w:rPr>
                <w:rFonts w:asciiTheme="minorBidi" w:hAnsiTheme="minorBidi" w:cstheme="minorBidi"/>
                <w:b/>
                <w:bCs/>
                <w:sz w:val="20"/>
                <w:szCs w:val="20"/>
              </w:rPr>
              <w:t>PK_</w:t>
            </w:r>
            <w:r w:rsidRPr="00F524C8">
              <w:rPr>
                <w:rFonts w:asciiTheme="minorBidi" w:hAnsiTheme="minorBidi" w:cstheme="minorBidi"/>
                <w:sz w:val="20"/>
                <w:szCs w:val="20"/>
              </w:rPr>
              <w:t>[Abbreviated Table Name]</w:t>
            </w:r>
          </w:p>
        </w:tc>
        <w:tc>
          <w:tcPr>
            <w:tcW w:w="8045" w:type="dxa"/>
            <w:gridSpan w:val="5"/>
            <w:vAlign w:val="center"/>
          </w:tcPr>
          <w:p w14:paraId="2C210E5E" w14:textId="77777777" w:rsidR="00FB643D" w:rsidRDefault="00FB643D" w:rsidP="00FB643D">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r w:rsidRPr="00F524C8">
              <w:rPr>
                <w:rFonts w:asciiTheme="minorBidi" w:hAnsiTheme="minorBidi" w:cstheme="minorBidi"/>
                <w:sz w:val="18"/>
                <w:szCs w:val="18"/>
              </w:rPr>
              <w:br/>
              <w:t xml:space="preserve">ADD CONSTRAINT [CONSTRAINT_NAME] PRIMARY KEY ([COLUMN_NAME]) </w:t>
            </w:r>
          </w:p>
          <w:p w14:paraId="0B30E6AC" w14:textId="77777777" w:rsidR="00FB643D" w:rsidRPr="00F524C8" w:rsidRDefault="00FB643D" w:rsidP="00FB643D">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ENFORCED;</w:t>
            </w:r>
            <w:r>
              <w:rPr>
                <w:rFonts w:asciiTheme="minorBidi" w:hAnsiTheme="minorBidi" w:cstheme="minorBidi"/>
                <w:sz w:val="18"/>
                <w:szCs w:val="18"/>
              </w:rPr>
              <w:t xml:space="preserve"> -- DB2 only.</w:t>
            </w:r>
          </w:p>
        </w:tc>
      </w:tr>
      <w:tr w:rsidR="00FB643D" w:rsidRPr="00F524C8" w14:paraId="1EC0560F" w14:textId="77777777" w:rsidTr="009A04EB">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F524C8" w:rsidRDefault="00FB643D" w:rsidP="006C5A4A">
            <w:pPr>
              <w:spacing w:line="240" w:lineRule="auto"/>
              <w:jc w:val="left"/>
              <w:rPr>
                <w:rFonts w:asciiTheme="minorBidi" w:hAnsiTheme="minorBidi" w:cstheme="minorBidi"/>
              </w:rPr>
            </w:pPr>
            <w:r w:rsidRPr="00F524C8">
              <w:rPr>
                <w:rFonts w:asciiTheme="minorBidi" w:hAnsiTheme="minorBidi" w:cstheme="minorBidi"/>
                <w:sz w:val="20"/>
                <w:szCs w:val="20"/>
              </w:rPr>
              <w:t>Unique</w:t>
            </w:r>
          </w:p>
        </w:tc>
        <w:tc>
          <w:tcPr>
            <w:tcW w:w="1559" w:type="dxa"/>
          </w:tcPr>
          <w:p w14:paraId="43BC0CDC" w14:textId="77777777" w:rsidR="00FB643D" w:rsidRPr="00F524C8" w:rsidRDefault="00FB643D" w:rsidP="006C5A4A">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F524C8">
              <w:rPr>
                <w:rFonts w:asciiTheme="minorBidi" w:hAnsiTheme="minorBidi" w:cstheme="minorBidi"/>
                <w:b/>
                <w:bCs/>
                <w:sz w:val="20"/>
                <w:szCs w:val="20"/>
              </w:rPr>
              <w:t>U_</w:t>
            </w:r>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Column Name]</w:t>
            </w:r>
          </w:p>
        </w:tc>
        <w:tc>
          <w:tcPr>
            <w:tcW w:w="4111" w:type="dxa"/>
            <w:gridSpan w:val="2"/>
          </w:tcPr>
          <w:p w14:paraId="204634E2" w14:textId="77777777" w:rsidR="00FB643D" w:rsidRPr="00F524C8" w:rsidRDefault="00FB643D" w:rsidP="006C5A4A">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p>
          <w:p w14:paraId="4067773A" w14:textId="77777777" w:rsid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ADD CONSTRAINT [CONSTRAINT_NAME] UNIQUE ([COLUMN_NAME]) </w:t>
            </w:r>
          </w:p>
          <w:p w14:paraId="5C55BD97" w14:textId="77777777" w:rsid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ENFORCED;</w:t>
            </w:r>
            <w:r>
              <w:rPr>
                <w:rFonts w:asciiTheme="minorBidi" w:hAnsiTheme="minorBidi" w:cstheme="minorBidi"/>
                <w:sz w:val="18"/>
                <w:szCs w:val="18"/>
              </w:rPr>
              <w:t xml:space="preserve"> -- DB2 only</w:t>
            </w:r>
          </w:p>
          <w:p w14:paraId="60573BAB" w14:textId="77777777" w:rsidR="00020AB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Pr>
                <w:rFonts w:asciiTheme="minorBidi" w:hAnsiTheme="minorBidi" w:cstheme="minorBidi"/>
                <w:sz w:val="18"/>
                <w:szCs w:val="18"/>
              </w:rPr>
              <w:t>For DB2 and nullable columns:</w:t>
            </w:r>
          </w:p>
          <w:p w14:paraId="436C5AA5" w14:textId="77777777" w:rsidR="00020ABD" w:rsidRPr="00FB643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CREATE UNIQUE INDEX [SCHEMA_NAME].[INDEX_NAME]</w:t>
            </w:r>
            <w:r w:rsidRPr="00F524C8">
              <w:rPr>
                <w:rFonts w:asciiTheme="minorBidi" w:hAnsiTheme="minorBidi" w:cstheme="minorBidi"/>
                <w:sz w:val="18"/>
                <w:szCs w:val="18"/>
              </w:rPr>
              <w:br/>
              <w:t> ON [SCHEMA_NAME].[TABLE_NAME]</w:t>
            </w:r>
            <w:r w:rsidRPr="00F524C8">
              <w:rPr>
                <w:rFonts w:asciiTheme="minorBidi" w:hAnsiTheme="minorBidi" w:cstheme="minorBidi"/>
                <w:sz w:val="18"/>
                <w:szCs w:val="18"/>
              </w:rPr>
              <w:br/>
              <w:t xml:space="preserve">    ([COLUMN_NAME] ASC )</w:t>
            </w:r>
            <w:r w:rsidRPr="00F524C8">
              <w:rPr>
                <w:rFonts w:asciiTheme="minorBidi" w:hAnsiTheme="minorBidi" w:cstheme="minorBidi"/>
                <w:sz w:val="18"/>
                <w:szCs w:val="18"/>
              </w:rPr>
              <w:br/>
              <w:t> </w:t>
            </w:r>
            <w:r w:rsidRPr="00F524C8">
              <w:rPr>
                <w:rFonts w:asciiTheme="minorBidi" w:hAnsiTheme="minorBidi" w:cstheme="minorBidi"/>
                <w:b/>
                <w:bCs/>
                <w:sz w:val="18"/>
                <w:szCs w:val="18"/>
              </w:rPr>
              <w:t>EXCLUDE NULL KEYS</w:t>
            </w:r>
            <w:r w:rsidRPr="00F524C8">
              <w:rPr>
                <w:rFonts w:asciiTheme="minorBidi" w:hAnsiTheme="minorBidi" w:cstheme="minorBidi"/>
                <w:sz w:val="18"/>
                <w:szCs w:val="18"/>
              </w:rPr>
              <w:t>;</w:t>
            </w:r>
          </w:p>
        </w:tc>
        <w:tc>
          <w:tcPr>
            <w:tcW w:w="2410" w:type="dxa"/>
            <w:gridSpan w:val="2"/>
          </w:tcPr>
          <w:p w14:paraId="2EDE3EF7"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CREATE UNIQUE NONCLUSTERED INDEX constraint_name ON schema_name.table_name(column_name) WHERE column_name IS NOT NULL;</w:t>
            </w:r>
          </w:p>
          <w:p w14:paraId="1F224719"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Pr>
                <w:rFonts w:asciiTheme="minorBidi" w:hAnsiTheme="minorBidi" w:cstheme="minorBidi"/>
                <w:sz w:val="18"/>
                <w:szCs w:val="18"/>
              </w:rPr>
              <w:t>.</w:t>
            </w:r>
          </w:p>
        </w:tc>
        <w:tc>
          <w:tcPr>
            <w:tcW w:w="1524" w:type="dxa"/>
          </w:tcPr>
          <w:p w14:paraId="010E5ADC"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ALTER TABLE table_name ADD CONSTRAINT constraint_name UNIQUE (column_name);</w:t>
            </w:r>
          </w:p>
        </w:tc>
      </w:tr>
      <w:tr w:rsidR="009A04EB" w:rsidRPr="00F524C8" w14:paraId="057B4E8E" w14:textId="77777777" w:rsidTr="00875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F524C8" w:rsidRDefault="009A04EB"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Foreign Key</w:t>
            </w:r>
          </w:p>
        </w:tc>
        <w:tc>
          <w:tcPr>
            <w:tcW w:w="1559" w:type="dxa"/>
          </w:tcPr>
          <w:p w14:paraId="75F7B22C" w14:textId="77777777" w:rsidR="009A04EB" w:rsidRPr="00F524C8" w:rsidRDefault="009A04EB"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20"/>
                <w:szCs w:val="20"/>
              </w:rPr>
              <w:t>FK_</w:t>
            </w:r>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[Abbreviated referenced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Column Name]</w:t>
            </w:r>
          </w:p>
        </w:tc>
        <w:tc>
          <w:tcPr>
            <w:tcW w:w="8045" w:type="dxa"/>
            <w:gridSpan w:val="5"/>
          </w:tcPr>
          <w:p w14:paraId="3A7B46E8" w14:textId="77777777" w:rsidR="009A04EB" w:rsidRPr="00F524C8" w:rsidRDefault="009A04EB"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p>
          <w:p w14:paraId="265C151D" w14:textId="77777777" w:rsidR="009A04EB" w:rsidRPr="00F524C8"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ADD CONSTRAINT [CONSTRAINT_NAME] FOREIGN KEY  ([COLUMN_NAME])</w:t>
            </w:r>
          </w:p>
          <w:p w14:paraId="35A2C36A" w14:textId="77777777" w:rsidR="009A04EB"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REFERENCES [SCHEMA_NAME].[TABLE_NAME]  ([COLUMN_NAME])</w:t>
            </w:r>
          </w:p>
          <w:p w14:paraId="402F9718" w14:textId="77777777" w:rsidR="009A04EB" w:rsidRPr="00F524C8" w:rsidRDefault="009A04EB"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Pr>
                <w:rFonts w:asciiTheme="minorBidi" w:hAnsiTheme="minorBidi" w:cstheme="minorBidi"/>
                <w:sz w:val="18"/>
                <w:szCs w:val="18"/>
              </w:rPr>
              <w:t>-- The following for DB2 only.</w:t>
            </w:r>
          </w:p>
          <w:p w14:paraId="7CC44889" w14:textId="77777777" w:rsidR="00C5727C"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ON DELETE RESTRICT ON UPDATE RESTRICT</w:t>
            </w:r>
            <w:r w:rsidR="00C5727C">
              <w:rPr>
                <w:rFonts w:asciiTheme="minorBidi" w:hAnsiTheme="minorBidi" w:cstheme="minorBidi"/>
                <w:sz w:val="18"/>
                <w:szCs w:val="18"/>
              </w:rPr>
              <w:t xml:space="preserve"> </w:t>
            </w:r>
            <w:r w:rsidRPr="00F524C8">
              <w:rPr>
                <w:rFonts w:asciiTheme="minorBidi" w:hAnsiTheme="minorBidi" w:cstheme="minorBidi"/>
                <w:sz w:val="18"/>
                <w:szCs w:val="18"/>
              </w:rPr>
              <w:t xml:space="preserve">ENFORCED </w:t>
            </w:r>
          </w:p>
          <w:p w14:paraId="111FA14A" w14:textId="77777777" w:rsidR="009A04EB" w:rsidRPr="00F524C8"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ENABLE QUERY OPTIMIZATION;</w:t>
            </w:r>
          </w:p>
        </w:tc>
      </w:tr>
      <w:tr w:rsidR="00C5727C" w:rsidRPr="00F524C8" w14:paraId="696BCF0E" w14:textId="77777777" w:rsidTr="00875388">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F524C8" w:rsidRDefault="00C5727C"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Check</w:t>
            </w:r>
          </w:p>
        </w:tc>
        <w:tc>
          <w:tcPr>
            <w:tcW w:w="1559" w:type="dxa"/>
          </w:tcPr>
          <w:p w14:paraId="0B5A359E" w14:textId="77777777" w:rsidR="00C5727C" w:rsidRPr="00F524C8" w:rsidRDefault="00C5727C" w:rsidP="006C5A4A">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20"/>
                <w:szCs w:val="20"/>
              </w:rPr>
              <w:t>C_</w:t>
            </w:r>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[Abbreviated Column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Action]</w:t>
            </w:r>
          </w:p>
        </w:tc>
        <w:tc>
          <w:tcPr>
            <w:tcW w:w="8045" w:type="dxa"/>
            <w:gridSpan w:val="5"/>
          </w:tcPr>
          <w:p w14:paraId="1EC793DD" w14:textId="77777777" w:rsidR="00C5727C" w:rsidRPr="00F524C8" w:rsidRDefault="00C5727C" w:rsidP="006C5A4A">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p>
          <w:p w14:paraId="6980583B" w14:textId="77777777" w:rsidR="00C5727C" w:rsidRPr="00F524C8" w:rsidRDefault="00C5727C" w:rsidP="00C5727C">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ADD CONSTRAINT [CONSTRAINT_NAME] CHECK    ([CHECK CONSTRAINT CONDITION])</w:t>
            </w:r>
          </w:p>
          <w:p w14:paraId="7BC5AC31" w14:textId="77777777" w:rsidR="00C5727C" w:rsidRPr="00F524C8" w:rsidRDefault="00C5727C" w:rsidP="00C5727C">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 xml:space="preserve">    ENFORCED ENABLE QUERY OPTIMIZATION;</w:t>
            </w:r>
            <w:r>
              <w:rPr>
                <w:rFonts w:asciiTheme="minorBidi" w:hAnsiTheme="minorBidi" w:cstheme="minorBidi"/>
                <w:sz w:val="18"/>
                <w:szCs w:val="18"/>
              </w:rPr>
              <w:t xml:space="preserve">  -- DB2 only.</w:t>
            </w:r>
          </w:p>
        </w:tc>
      </w:tr>
      <w:tr w:rsidR="00FB643D" w:rsidRPr="00F524C8" w14:paraId="16334318" w14:textId="77777777" w:rsidTr="009A0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F524C8" w:rsidRDefault="00FB643D"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Not Null</w:t>
            </w:r>
          </w:p>
        </w:tc>
        <w:tc>
          <w:tcPr>
            <w:tcW w:w="1559" w:type="dxa"/>
          </w:tcPr>
          <w:p w14:paraId="7A9D51BE" w14:textId="77777777" w:rsidR="00FB643D" w:rsidRPr="00F524C8" w:rsidRDefault="00FB643D"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p>
        </w:tc>
        <w:tc>
          <w:tcPr>
            <w:tcW w:w="2410" w:type="dxa"/>
          </w:tcPr>
          <w:p w14:paraId="0055E422" w14:textId="77777777" w:rsidR="00FB643D" w:rsidRPr="00F524C8" w:rsidRDefault="00FB643D"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r w:rsidRPr="00F524C8">
              <w:rPr>
                <w:rFonts w:asciiTheme="minorBidi" w:hAnsiTheme="minorBidi" w:cstheme="minorBidi"/>
                <w:sz w:val="18"/>
                <w:szCs w:val="18"/>
              </w:rPr>
              <w:br/>
              <w:t>ALTER COUMN [COLUMN_NAME] SET NOT NULL;</w:t>
            </w:r>
          </w:p>
        </w:tc>
        <w:tc>
          <w:tcPr>
            <w:tcW w:w="1701" w:type="dxa"/>
          </w:tcPr>
          <w:p w14:paraId="7A1D946F" w14:textId="77777777" w:rsidR="00FB643D" w:rsidRPr="00F524C8" w:rsidRDefault="00FB643D" w:rsidP="00FB643D">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FB643D">
              <w:rPr>
                <w:rFonts w:asciiTheme="minorBidi" w:hAnsiTheme="minorBidi" w:cstheme="minorBidi"/>
                <w:sz w:val="18"/>
                <w:szCs w:val="18"/>
              </w:rPr>
              <w:t xml:space="preserve">ALTER TABLE </w:t>
            </w:r>
            <w:r w:rsidRPr="00F524C8">
              <w:rPr>
                <w:rFonts w:asciiTheme="minorBidi" w:hAnsiTheme="minorBidi" w:cstheme="minorBidi"/>
                <w:sz w:val="18"/>
                <w:szCs w:val="18"/>
              </w:rPr>
              <w:t>[TABLE_NAME]</w:t>
            </w:r>
            <w:r w:rsidRPr="00FB643D">
              <w:rPr>
                <w:rFonts w:asciiTheme="minorBidi" w:hAnsiTheme="minorBidi" w:cstheme="minorBidi"/>
                <w:sz w:val="18"/>
                <w:szCs w:val="18"/>
              </w:rPr>
              <w:t xml:space="preserve"> (</w:t>
            </w:r>
            <w:r>
              <w:rPr>
                <w:rFonts w:asciiTheme="minorBidi" w:hAnsiTheme="minorBidi" w:cstheme="minorBidi"/>
                <w:sz w:val="18"/>
                <w:szCs w:val="18"/>
              </w:rPr>
              <w:t>COLUMN_NAME</w:t>
            </w:r>
            <w:r w:rsidRPr="00FB643D">
              <w:rPr>
                <w:rFonts w:asciiTheme="minorBidi" w:hAnsiTheme="minorBidi" w:cstheme="minorBidi"/>
                <w:sz w:val="18"/>
                <w:szCs w:val="18"/>
              </w:rPr>
              <w:t xml:space="preserve"> NOT NULL);</w:t>
            </w:r>
          </w:p>
        </w:tc>
        <w:tc>
          <w:tcPr>
            <w:tcW w:w="2410" w:type="dxa"/>
            <w:gridSpan w:val="2"/>
          </w:tcPr>
          <w:p w14:paraId="5BD46D58" w14:textId="77777777" w:rsidR="00FB643D" w:rsidRPr="00F524C8" w:rsidRDefault="00FB643D" w:rsidP="00FB643D">
            <w:pPr>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18"/>
                <w:szCs w:val="18"/>
              </w:rPr>
              <w:t xml:space="preserve">ALTER </w:t>
            </w:r>
            <w:r w:rsidRPr="00F524C8">
              <w:rPr>
                <w:rFonts w:asciiTheme="minorBidi" w:hAnsiTheme="minorBidi" w:cstheme="minorBidi"/>
                <w:sz w:val="18"/>
                <w:szCs w:val="18"/>
              </w:rPr>
              <w:t>TABLE [SCHEMA_NAME].[TABLE_NAME]</w:t>
            </w:r>
            <w:r w:rsidRPr="00F524C8">
              <w:rPr>
                <w:rFonts w:asciiTheme="minorBidi" w:hAnsiTheme="minorBidi" w:cstheme="minorBidi"/>
                <w:sz w:val="18"/>
                <w:szCs w:val="18"/>
              </w:rPr>
              <w:br/>
              <w:t>ALTER COUMN [COLUMN_NAME</w:t>
            </w:r>
            <w:r>
              <w:rPr>
                <w:rFonts w:asciiTheme="minorBidi" w:hAnsiTheme="minorBidi" w:cstheme="minorBidi"/>
                <w:sz w:val="18"/>
                <w:szCs w:val="18"/>
              </w:rPr>
              <w:t xml:space="preserve"> DATA TYPE</w:t>
            </w:r>
            <w:r w:rsidRPr="00F524C8">
              <w:rPr>
                <w:rFonts w:asciiTheme="minorBidi" w:hAnsiTheme="minorBidi" w:cstheme="minorBidi"/>
                <w:sz w:val="18"/>
                <w:szCs w:val="18"/>
              </w:rPr>
              <w:t>] NOT NULL;</w:t>
            </w:r>
          </w:p>
        </w:tc>
        <w:tc>
          <w:tcPr>
            <w:tcW w:w="1524" w:type="dxa"/>
          </w:tcPr>
          <w:p w14:paraId="7F73BD54" w14:textId="77777777" w:rsidR="00FB643D" w:rsidRPr="00F524C8" w:rsidRDefault="00FB643D" w:rsidP="006C5A4A">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ALTER TABLE [SCHEMA_NAME].[TABLE_NAME]</w:t>
            </w:r>
            <w:r w:rsidRPr="00F524C8">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08075352" w14:textId="77777777" w:rsidR="003D69F1" w:rsidRPr="00F524C8" w:rsidRDefault="00025A12" w:rsidP="003D69F1">
      <w:pPr>
        <w:pStyle w:val="Heading3"/>
        <w:rPr>
          <w:rFonts w:asciiTheme="minorBidi" w:hAnsiTheme="minorBidi" w:cstheme="minorBidi"/>
        </w:rPr>
      </w:pPr>
      <w:bookmarkStart w:id="28" w:name="_Toc70524416"/>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28"/>
    </w:p>
    <w:p w14:paraId="1C143786" w14:textId="77777777" w:rsidR="003D69F1" w:rsidRPr="00F524C8" w:rsidRDefault="003D69F1" w:rsidP="003D69F1">
      <w:pPr>
        <w:spacing w:line="240" w:lineRule="auto"/>
        <w:jc w:val="left"/>
        <w:rPr>
          <w:rFonts w:asciiTheme="minorBidi" w:hAnsiTheme="minorBidi" w:cstheme="minorBidi"/>
        </w:rPr>
      </w:pPr>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F524C8"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F524C8" w:rsidRDefault="006833F3" w:rsidP="00E350B0">
            <w:pPr>
              <w:rPr>
                <w:rFonts w:asciiTheme="minorBidi" w:hAnsiTheme="minorBidi" w:cstheme="minorBidi"/>
                <w:sz w:val="20"/>
                <w:szCs w:val="20"/>
              </w:rPr>
            </w:pPr>
            <w:r w:rsidRPr="00F524C8">
              <w:rPr>
                <w:rFonts w:asciiTheme="minorBidi" w:hAnsiTheme="minorBidi" w:cstheme="minorBidi"/>
                <w:sz w:val="20"/>
                <w:szCs w:val="20"/>
              </w:rPr>
              <w:t>Function</w:t>
            </w:r>
          </w:p>
        </w:tc>
        <w:tc>
          <w:tcPr>
            <w:tcW w:w="6081" w:type="dxa"/>
          </w:tcPr>
          <w:p w14:paraId="57D7882A" w14:textId="77777777" w:rsidR="006833F3" w:rsidRPr="00F524C8" w:rsidRDefault="006833F3" w:rsidP="00E350B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Example</w:t>
            </w:r>
          </w:p>
        </w:tc>
        <w:tc>
          <w:tcPr>
            <w:tcW w:w="2065" w:type="dxa"/>
          </w:tcPr>
          <w:p w14:paraId="028F950B" w14:textId="77777777" w:rsidR="006833F3" w:rsidRPr="00F524C8" w:rsidRDefault="006833F3" w:rsidP="00E350B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6833F3" w:rsidRPr="00F524C8" w14:paraId="20A6A1AB"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3F84A2EA"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CONCAT</w:t>
            </w:r>
          </w:p>
        </w:tc>
        <w:tc>
          <w:tcPr>
            <w:tcW w:w="6081" w:type="dxa"/>
          </w:tcPr>
          <w:p w14:paraId="5E6AD195" w14:textId="77777777" w:rsidR="006833F3" w:rsidRPr="00F524C8" w:rsidRDefault="00B828A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SELECT</w:t>
            </w:r>
            <w:r w:rsidR="006833F3" w:rsidRPr="00F524C8">
              <w:rPr>
                <w:rFonts w:asciiTheme="minorBidi" w:hAnsiTheme="minorBidi" w:cstheme="minorBidi"/>
                <w:sz w:val="18"/>
                <w:szCs w:val="18"/>
              </w:rPr>
              <w:t xml:space="preserve"> </w:t>
            </w:r>
            <w:r w:rsidR="006833F3" w:rsidRPr="00F524C8">
              <w:rPr>
                <w:rFonts w:asciiTheme="minorBidi" w:hAnsiTheme="minorBidi" w:cstheme="minorBidi"/>
                <w:b/>
                <w:bCs/>
                <w:sz w:val="18"/>
                <w:szCs w:val="18"/>
              </w:rPr>
              <w:t>CONCAT</w:t>
            </w:r>
            <w:r w:rsidR="006833F3" w:rsidRPr="00F524C8">
              <w:rPr>
                <w:rFonts w:asciiTheme="minorBidi" w:hAnsiTheme="minorBidi" w:cstheme="minorBidi"/>
                <w:sz w:val="18"/>
                <w:szCs w:val="18"/>
              </w:rPr>
              <w:t>(</w:t>
            </w:r>
            <w:r w:rsidRPr="00F524C8">
              <w:rPr>
                <w:rFonts w:asciiTheme="minorBidi" w:hAnsiTheme="minorBidi" w:cstheme="minorBidi"/>
                <w:color w:val="C00000"/>
                <w:sz w:val="18"/>
                <w:szCs w:val="18"/>
              </w:rPr>
              <w:t>str1</w:t>
            </w:r>
            <w:r w:rsidR="006833F3"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str2</w:t>
            </w:r>
            <w:r w:rsidR="006833F3" w:rsidRPr="00F524C8">
              <w:rPr>
                <w:rFonts w:asciiTheme="minorBidi" w:hAnsiTheme="minorBidi" w:cstheme="minorBidi"/>
                <w:sz w:val="18"/>
                <w:szCs w:val="18"/>
              </w:rPr>
              <w:t xml:space="preserve">) </w:t>
            </w:r>
            <w:r w:rsidRPr="00F524C8">
              <w:rPr>
                <w:rFonts w:asciiTheme="minorBidi" w:hAnsiTheme="minorBidi" w:cstheme="minorBidi"/>
                <w:sz w:val="18"/>
                <w:szCs w:val="18"/>
              </w:rPr>
              <w:t>FROM</w:t>
            </w:r>
            <w:r w:rsidR="006833F3" w:rsidRPr="00F524C8">
              <w:rPr>
                <w:rFonts w:asciiTheme="minorBidi" w:hAnsiTheme="minorBidi" w:cstheme="minorBidi"/>
                <w:sz w:val="18"/>
                <w:szCs w:val="18"/>
              </w:rPr>
              <w:t xml:space="preserve"> SYSIBM.SYSDUMMY1;</w:t>
            </w:r>
          </w:p>
        </w:tc>
        <w:tc>
          <w:tcPr>
            <w:tcW w:w="2065" w:type="dxa"/>
          </w:tcPr>
          <w:p w14:paraId="42F73485"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10B52BB3"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3394DE4F"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LENGTH</w:t>
            </w:r>
          </w:p>
        </w:tc>
        <w:tc>
          <w:tcPr>
            <w:tcW w:w="6081" w:type="dxa"/>
          </w:tcPr>
          <w:p w14:paraId="71215796"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LENGTH</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2729FBFF"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77391DE2"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115A1F23"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NVL</w:t>
            </w:r>
          </w:p>
        </w:tc>
        <w:tc>
          <w:tcPr>
            <w:tcW w:w="6081" w:type="dxa"/>
          </w:tcPr>
          <w:p w14:paraId="49694287" w14:textId="77777777" w:rsidR="006833F3" w:rsidRPr="00F524C8" w:rsidRDefault="00C95D10"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NVL</w:t>
            </w:r>
            <w:r w:rsidRPr="00F524C8">
              <w:rPr>
                <w:rFonts w:asciiTheme="minorBidi" w:hAnsiTheme="minorBidi" w:cstheme="minorBidi"/>
                <w:sz w:val="18"/>
                <w:szCs w:val="18"/>
              </w:rPr>
              <w:t>(</w:t>
            </w:r>
            <w:r w:rsidRPr="00F524C8">
              <w:rPr>
                <w:rFonts w:asciiTheme="minorBidi" w:hAnsiTheme="minorBidi" w:cstheme="minorBidi"/>
                <w:color w:val="C00000"/>
                <w:sz w:val="18"/>
                <w:szCs w:val="18"/>
              </w:rPr>
              <w:t>param1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param2</w:t>
            </w:r>
            <w:r w:rsidRPr="00F524C8">
              <w:rPr>
                <w:rFonts w:asciiTheme="minorBidi" w:hAnsiTheme="minorBidi" w:cstheme="minorBidi"/>
                <w:sz w:val="18"/>
                <w:szCs w:val="18"/>
              </w:rPr>
              <w:t>) FROM SYSIBM.SYSDUMMY1;</w:t>
            </w:r>
          </w:p>
        </w:tc>
        <w:tc>
          <w:tcPr>
            <w:tcW w:w="2065" w:type="dxa"/>
          </w:tcPr>
          <w:p w14:paraId="662A1373"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71C0794D"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53C51A6"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REPLACE</w:t>
            </w:r>
          </w:p>
        </w:tc>
        <w:tc>
          <w:tcPr>
            <w:tcW w:w="6081" w:type="dxa"/>
          </w:tcPr>
          <w:p w14:paraId="56153288"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REPLACE</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replacement</w:t>
            </w:r>
            <w:r w:rsidRPr="00F524C8">
              <w:rPr>
                <w:rFonts w:asciiTheme="minorBidi" w:hAnsiTheme="minorBidi" w:cstheme="minorBidi"/>
                <w:sz w:val="18"/>
                <w:szCs w:val="18"/>
              </w:rPr>
              <w:t>) FROM SYSIBM.SYSDUMMY1;</w:t>
            </w:r>
          </w:p>
        </w:tc>
        <w:tc>
          <w:tcPr>
            <w:tcW w:w="2065" w:type="dxa"/>
          </w:tcPr>
          <w:p w14:paraId="06407476"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If replacement is null, it returns null</w:t>
            </w:r>
          </w:p>
        </w:tc>
      </w:tr>
      <w:tr w:rsidR="006833F3" w:rsidRPr="00F524C8" w14:paraId="2A3FE235"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7FFA8624"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SUBSTR</w:t>
            </w:r>
          </w:p>
        </w:tc>
        <w:tc>
          <w:tcPr>
            <w:tcW w:w="6081" w:type="dxa"/>
          </w:tcPr>
          <w:p w14:paraId="48F906FE" w14:textId="77777777" w:rsidR="006833F3" w:rsidRPr="00F524C8" w:rsidRDefault="00C95D10"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SUBSTR</w:t>
            </w:r>
            <w:r w:rsidRPr="00F524C8">
              <w:rPr>
                <w:rFonts w:asciiTheme="minorBidi" w:hAnsiTheme="minorBidi" w:cstheme="minorBidi"/>
                <w:sz w:val="18"/>
                <w:szCs w:val="18"/>
              </w:rPr>
              <w:t>(</w:t>
            </w:r>
            <w:r w:rsidR="008819DB"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8819DB" w:rsidRPr="00F524C8">
              <w:rPr>
                <w:rFonts w:asciiTheme="minorBidi" w:hAnsiTheme="minorBidi" w:cstheme="minorBidi"/>
                <w:color w:val="C00000"/>
                <w:sz w:val="18"/>
                <w:szCs w:val="18"/>
              </w:rPr>
              <w:t>startPosition</w:t>
            </w:r>
            <w:r w:rsidRPr="00F524C8">
              <w:rPr>
                <w:rFonts w:asciiTheme="minorBidi" w:hAnsiTheme="minorBidi" w:cstheme="minorBidi"/>
                <w:sz w:val="18"/>
                <w:szCs w:val="18"/>
              </w:rPr>
              <w:t xml:space="preserve">, </w:t>
            </w:r>
            <w:r w:rsidR="008819DB" w:rsidRPr="00F524C8">
              <w:rPr>
                <w:rFonts w:asciiTheme="minorBidi" w:hAnsiTheme="minorBidi" w:cstheme="minorBidi"/>
                <w:color w:val="C00000"/>
                <w:sz w:val="18"/>
                <w:szCs w:val="18"/>
              </w:rPr>
              <w:t>subStringLength</w:t>
            </w:r>
            <w:r w:rsidRPr="00F524C8">
              <w:rPr>
                <w:rFonts w:asciiTheme="minorBidi" w:hAnsiTheme="minorBidi" w:cstheme="minorBidi"/>
                <w:sz w:val="18"/>
                <w:szCs w:val="18"/>
              </w:rPr>
              <w:t>) FROM SYSIBM.SYSDUMMY1;</w:t>
            </w:r>
          </w:p>
        </w:tc>
        <w:tc>
          <w:tcPr>
            <w:tcW w:w="2065" w:type="dxa"/>
          </w:tcPr>
          <w:p w14:paraId="148E181E"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stratPosition starts with 1</w:t>
            </w:r>
          </w:p>
        </w:tc>
      </w:tr>
      <w:tr w:rsidR="006833F3" w:rsidRPr="00F524C8" w14:paraId="7F5393EC"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FD5E4A4"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TO_CHAR</w:t>
            </w:r>
          </w:p>
        </w:tc>
        <w:tc>
          <w:tcPr>
            <w:tcW w:w="6081" w:type="dxa"/>
          </w:tcPr>
          <w:p w14:paraId="7BB15C2A"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TO_CHAR</w:t>
            </w:r>
            <w:r w:rsidRPr="00F524C8">
              <w:rPr>
                <w:rFonts w:asciiTheme="minorBidi" w:hAnsiTheme="minorBidi" w:cstheme="minorBidi"/>
                <w:sz w:val="18"/>
                <w:szCs w:val="18"/>
              </w:rPr>
              <w:t>(</w:t>
            </w:r>
            <w:r w:rsidRPr="00F524C8">
              <w:rPr>
                <w:rFonts w:asciiTheme="minorBidi" w:hAnsiTheme="minorBidi" w:cstheme="minorBidi"/>
                <w:color w:val="C00000"/>
                <w:sz w:val="18"/>
                <w:szCs w:val="18"/>
              </w:rPr>
              <w:t>param</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FROM SYSIBM.SYSDUMMY1;</w:t>
            </w:r>
          </w:p>
        </w:tc>
        <w:tc>
          <w:tcPr>
            <w:tcW w:w="2065" w:type="dxa"/>
          </w:tcPr>
          <w:p w14:paraId="5E29A95F"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0CFDFDFD"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45ED2F3"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TO_NUMBER</w:t>
            </w:r>
          </w:p>
        </w:tc>
        <w:tc>
          <w:tcPr>
            <w:tcW w:w="6081" w:type="dxa"/>
          </w:tcPr>
          <w:p w14:paraId="04CF84D4"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TO_NUMBER</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2827769C"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6719362C"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0705990C"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TO_DATE</w:t>
            </w:r>
          </w:p>
        </w:tc>
        <w:tc>
          <w:tcPr>
            <w:tcW w:w="6081" w:type="dxa"/>
          </w:tcPr>
          <w:p w14:paraId="7CCD156E"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TO_DATE</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FROM SYSIBM.SYSDUMMY1;</w:t>
            </w:r>
          </w:p>
        </w:tc>
        <w:tc>
          <w:tcPr>
            <w:tcW w:w="2065" w:type="dxa"/>
          </w:tcPr>
          <w:p w14:paraId="62BC2661"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3DDDA11E"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D401525"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MOD</w:t>
            </w:r>
          </w:p>
        </w:tc>
        <w:tc>
          <w:tcPr>
            <w:tcW w:w="6081" w:type="dxa"/>
          </w:tcPr>
          <w:p w14:paraId="2E77FA25"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MOD</w:t>
            </w:r>
            <w:r w:rsidRPr="00F524C8">
              <w:rPr>
                <w:rFonts w:asciiTheme="minorBidi" w:hAnsiTheme="minorBidi" w:cstheme="minorBidi"/>
                <w:sz w:val="18"/>
                <w:szCs w:val="18"/>
              </w:rPr>
              <w:t>(</w:t>
            </w:r>
            <w:r w:rsidRPr="00F524C8">
              <w:rPr>
                <w:rFonts w:asciiTheme="minorBidi" w:hAnsiTheme="minorBidi" w:cstheme="minorBidi"/>
                <w:color w:val="C00000"/>
                <w:sz w:val="18"/>
                <w:szCs w:val="18"/>
              </w:rPr>
              <w:t>param1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param2</w:t>
            </w:r>
            <w:r w:rsidRPr="00F524C8">
              <w:rPr>
                <w:rFonts w:asciiTheme="minorBidi" w:hAnsiTheme="minorBidi" w:cstheme="minorBidi"/>
                <w:sz w:val="18"/>
                <w:szCs w:val="18"/>
              </w:rPr>
              <w:t>) FROM SYSIBM.SYSDUMMY1;</w:t>
            </w:r>
          </w:p>
        </w:tc>
        <w:tc>
          <w:tcPr>
            <w:tcW w:w="2065" w:type="dxa"/>
          </w:tcPr>
          <w:p w14:paraId="4BC41EC7"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7AEF6C1F"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7A7ADA28"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TRIM</w:t>
            </w:r>
          </w:p>
        </w:tc>
        <w:tc>
          <w:tcPr>
            <w:tcW w:w="6081" w:type="dxa"/>
          </w:tcPr>
          <w:p w14:paraId="56101DB3"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TRIM</w:t>
            </w:r>
            <w:r w:rsidRPr="00F524C8">
              <w:rPr>
                <w:rFonts w:asciiTheme="minorBidi" w:hAnsiTheme="minorBidi" w:cstheme="minorBidi"/>
                <w:sz w:val="18"/>
                <w:szCs w:val="18"/>
              </w:rPr>
              <w:t>(</w:t>
            </w:r>
            <w:r w:rsidRPr="00F524C8">
              <w:rPr>
                <w:rFonts w:asciiTheme="minorBidi" w:hAnsiTheme="minorBidi" w:cstheme="minorBidi"/>
                <w:b/>
                <w:bCs/>
                <w:color w:val="C00000"/>
                <w:sz w:val="18"/>
                <w:szCs w:val="18"/>
              </w:rPr>
              <w:t>L</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trimConstant</w:t>
            </w:r>
            <w:r w:rsidRPr="00F524C8">
              <w:rPr>
                <w:rFonts w:asciiTheme="minorBidi" w:hAnsiTheme="minorBidi" w:cstheme="minorBidi"/>
                <w:sz w:val="18"/>
                <w:szCs w:val="18"/>
              </w:rPr>
              <w:t xml:space="preserve"> FROM </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43504EE4"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 Both</w:t>
            </w:r>
            <w:r w:rsidRPr="00F524C8">
              <w:rPr>
                <w:rFonts w:asciiTheme="minorBidi" w:hAnsiTheme="minorBidi" w:cstheme="minorBidi"/>
                <w:sz w:val="20"/>
                <w:szCs w:val="20"/>
              </w:rPr>
              <w:br/>
              <w:t>L: LEADING</w:t>
            </w:r>
            <w:r w:rsidRPr="00F524C8">
              <w:rPr>
                <w:rFonts w:asciiTheme="minorBidi" w:hAnsiTheme="minorBidi" w:cstheme="minorBidi"/>
                <w:sz w:val="20"/>
                <w:szCs w:val="20"/>
              </w:rPr>
              <w:br/>
              <w:t>T: TRAILING</w:t>
            </w:r>
            <w:r w:rsidRPr="00F524C8">
              <w:rPr>
                <w:rFonts w:asciiTheme="minorBidi" w:hAnsiTheme="minorBidi" w:cstheme="minorBidi"/>
                <w:sz w:val="20"/>
                <w:szCs w:val="20"/>
              </w:rPr>
              <w:br/>
              <w:t>The default is: B</w:t>
            </w:r>
          </w:p>
        </w:tc>
      </w:tr>
      <w:tr w:rsidR="008819DB" w:rsidRPr="00F524C8" w14:paraId="74C29051"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13E5A9"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LPAD</w:t>
            </w:r>
          </w:p>
        </w:tc>
        <w:tc>
          <w:tcPr>
            <w:tcW w:w="6081" w:type="dxa"/>
          </w:tcPr>
          <w:p w14:paraId="6C5E5CBC"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LPAD</w:t>
            </w:r>
            <w:r w:rsidRPr="00F524C8">
              <w:rPr>
                <w:rFonts w:asciiTheme="minorBidi" w:hAnsiTheme="minorBidi" w:cstheme="minorBidi"/>
                <w:sz w:val="18"/>
                <w:szCs w:val="18"/>
              </w:rPr>
              <w:t>(</w:t>
            </w:r>
            <w:r w:rsidR="00764F2E"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num</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pad</w:t>
            </w:r>
            <w:r w:rsidRPr="00F524C8">
              <w:rPr>
                <w:rFonts w:asciiTheme="minorBidi" w:hAnsiTheme="minorBidi" w:cstheme="minorBidi"/>
                <w:sz w:val="18"/>
                <w:szCs w:val="18"/>
              </w:rPr>
              <w:t>) FROM SYSIBM.SYSDUMMY1;</w:t>
            </w:r>
          </w:p>
        </w:tc>
        <w:tc>
          <w:tcPr>
            <w:tcW w:w="2065" w:type="dxa"/>
          </w:tcPr>
          <w:p w14:paraId="7B18780D"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F524C8" w14:paraId="13FC6200"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7276E88"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RPAD</w:t>
            </w:r>
          </w:p>
        </w:tc>
        <w:tc>
          <w:tcPr>
            <w:tcW w:w="6081" w:type="dxa"/>
          </w:tcPr>
          <w:p w14:paraId="6EC84207" w14:textId="77777777" w:rsidR="008819DB" w:rsidRPr="00F524C8" w:rsidRDefault="008819DB"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RPAD</w:t>
            </w:r>
            <w:r w:rsidRPr="00F524C8">
              <w:rPr>
                <w:rFonts w:asciiTheme="minorBidi" w:hAnsiTheme="minorBidi" w:cstheme="minorBidi"/>
                <w:sz w:val="18"/>
                <w:szCs w:val="18"/>
              </w:rPr>
              <w:t>(</w:t>
            </w:r>
            <w:r w:rsidR="00764F2E"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num</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pad</w:t>
            </w:r>
            <w:r w:rsidRPr="00F524C8">
              <w:rPr>
                <w:rFonts w:asciiTheme="minorBidi" w:hAnsiTheme="minorBidi" w:cstheme="minorBidi"/>
                <w:sz w:val="18"/>
                <w:szCs w:val="18"/>
              </w:rPr>
              <w:t>) FROM SYSIBM.SYSDUMMY1;</w:t>
            </w:r>
          </w:p>
        </w:tc>
        <w:tc>
          <w:tcPr>
            <w:tcW w:w="2065" w:type="dxa"/>
          </w:tcPr>
          <w:p w14:paraId="1399F298" w14:textId="77777777" w:rsidR="008819DB" w:rsidRPr="00F524C8" w:rsidRDefault="008819DB"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F524C8" w14:paraId="2E87D8BC"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544856FE"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ADD_MONTHS</w:t>
            </w:r>
          </w:p>
        </w:tc>
        <w:tc>
          <w:tcPr>
            <w:tcW w:w="6081" w:type="dxa"/>
          </w:tcPr>
          <w:p w14:paraId="763E2291" w14:textId="77777777" w:rsidR="008819DB" w:rsidRPr="00F524C8" w:rsidRDefault="00764F2E"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ADD_MONTHS</w:t>
            </w:r>
            <w:r w:rsidRPr="00F524C8">
              <w:rPr>
                <w:rFonts w:asciiTheme="minorBidi" w:hAnsiTheme="minorBidi" w:cstheme="minorBidi"/>
                <w:sz w:val="18"/>
                <w:szCs w:val="18"/>
              </w:rPr>
              <w:t>(</w:t>
            </w:r>
            <w:r w:rsidRPr="00F524C8">
              <w:rPr>
                <w:rFonts w:asciiTheme="minorBidi" w:hAnsiTheme="minorBidi" w:cstheme="minorBidi"/>
                <w:color w:val="C00000"/>
                <w:sz w:val="18"/>
                <w:szCs w:val="18"/>
              </w:rPr>
              <w:t>date</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monthesCount</w:t>
            </w:r>
            <w:r w:rsidRPr="00F524C8">
              <w:rPr>
                <w:rFonts w:asciiTheme="minorBidi" w:hAnsiTheme="minorBidi" w:cstheme="minorBidi"/>
                <w:sz w:val="18"/>
                <w:szCs w:val="18"/>
              </w:rPr>
              <w:t>) FROM SYSIBM.SYSDUMMY1;</w:t>
            </w:r>
          </w:p>
        </w:tc>
        <w:tc>
          <w:tcPr>
            <w:tcW w:w="2065" w:type="dxa"/>
          </w:tcPr>
          <w:p w14:paraId="48C0FBC7"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F524C8" w14:paraId="178DF7A7"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2C927D2A"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MONTHS_BETWEEN</w:t>
            </w:r>
          </w:p>
        </w:tc>
        <w:tc>
          <w:tcPr>
            <w:tcW w:w="6081" w:type="dxa"/>
          </w:tcPr>
          <w:p w14:paraId="0AD87812" w14:textId="77777777" w:rsidR="008819DB" w:rsidRPr="00F524C8" w:rsidRDefault="00764F2E"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MONTHS_BETWEEN</w:t>
            </w:r>
            <w:r w:rsidRPr="00F524C8">
              <w:rPr>
                <w:rFonts w:asciiTheme="minorBidi" w:hAnsiTheme="minorBidi" w:cstheme="minorBidi"/>
                <w:sz w:val="18"/>
                <w:szCs w:val="18"/>
              </w:rPr>
              <w:t>(</w:t>
            </w:r>
            <w:r w:rsidRPr="00F524C8">
              <w:rPr>
                <w:rFonts w:asciiTheme="minorBidi" w:hAnsiTheme="minorBidi" w:cstheme="minorBidi"/>
                <w:color w:val="C00000"/>
                <w:sz w:val="18"/>
                <w:szCs w:val="18"/>
              </w:rPr>
              <w:t>date1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date2</w:t>
            </w:r>
            <w:r w:rsidRPr="00F524C8">
              <w:rPr>
                <w:rFonts w:asciiTheme="minorBidi" w:hAnsiTheme="minorBidi" w:cstheme="minorBidi"/>
                <w:sz w:val="18"/>
                <w:szCs w:val="18"/>
              </w:rPr>
              <w:t>) FROM SYSIBM.SYSDUMMY1;</w:t>
            </w:r>
          </w:p>
        </w:tc>
        <w:tc>
          <w:tcPr>
            <w:tcW w:w="2065" w:type="dxa"/>
          </w:tcPr>
          <w:p w14:paraId="2D830CC7" w14:textId="77777777" w:rsidR="008819DB" w:rsidRPr="00F524C8" w:rsidRDefault="00764F2E"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date1 – date2</w:t>
            </w:r>
          </w:p>
        </w:tc>
      </w:tr>
      <w:tr w:rsidR="008819DB" w:rsidRPr="00F524C8" w14:paraId="13958B48"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3C626E7A"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NEXTVAL</w:t>
            </w:r>
          </w:p>
        </w:tc>
        <w:tc>
          <w:tcPr>
            <w:tcW w:w="6081" w:type="dxa"/>
          </w:tcPr>
          <w:p w14:paraId="273509A0"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VALUES NEXTVAL FOR HCM_SETUP_SEQ;</w:t>
            </w:r>
          </w:p>
        </w:tc>
        <w:tc>
          <w:tcPr>
            <w:tcW w:w="2065" w:type="dxa"/>
          </w:tcPr>
          <w:p w14:paraId="38BF07A8"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29" w:name="_Toc70524417"/>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29"/>
    </w:p>
    <w:p w14:paraId="1739F63C" w14:textId="77777777" w:rsidR="005C6F07" w:rsidRPr="00F524C8" w:rsidRDefault="005C6F07" w:rsidP="00475146">
      <w:pPr>
        <w:spacing w:line="240" w:lineRule="auto"/>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0" w:name="_Toc70524418"/>
      <w:r w:rsidRPr="00F524C8">
        <w:rPr>
          <w:rFonts w:asciiTheme="minorBidi" w:hAnsiTheme="minorBidi" w:cstheme="minorBidi"/>
        </w:rPr>
        <w:lastRenderedPageBreak/>
        <w:t>Security</w:t>
      </w:r>
      <w:bookmarkEnd w:id="30"/>
    </w:p>
    <w:p w14:paraId="4F84AFCA"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 generic S</w:t>
      </w:r>
      <w:r w:rsidR="0072506D" w:rsidRPr="00F524C8">
        <w:rPr>
          <w:rFonts w:asciiTheme="minorBidi" w:hAnsiTheme="minorBidi" w:cstheme="minorBidi"/>
          <w:sz w:val="20"/>
          <w:szCs w:val="20"/>
          <w:lang w:bidi="ar-EG"/>
        </w:rPr>
        <w:t xml:space="preserve">ecurity </w:t>
      </w:r>
      <w:r>
        <w:rPr>
          <w:rFonts w:asciiTheme="minorBidi" w:hAnsiTheme="minorBidi" w:cstheme="minorBidi"/>
          <w:sz w:val="20"/>
          <w:szCs w:val="20"/>
          <w:lang w:bidi="ar-EG"/>
        </w:rPr>
        <w:t>S</w:t>
      </w:r>
      <w:r w:rsidR="0072506D" w:rsidRPr="00F524C8">
        <w:rPr>
          <w:rFonts w:asciiTheme="minorBidi" w:hAnsiTheme="minorBidi" w:cstheme="minorBidi"/>
          <w:sz w:val="20"/>
          <w:szCs w:val="20"/>
          <w:lang w:bidi="ar-EG"/>
        </w:rPr>
        <w:t>ervice</w:t>
      </w:r>
      <w:r>
        <w:rPr>
          <w:rFonts w:asciiTheme="minorBidi" w:hAnsiTheme="minorBidi" w:cstheme="minorBidi"/>
          <w:sz w:val="20"/>
          <w:szCs w:val="20"/>
          <w:lang w:bidi="ar-EG"/>
        </w:rPr>
        <w:t xml:space="preserve"> will handle:</w:t>
      </w:r>
    </w:p>
    <w:p w14:paraId="3058AF35" w14:textId="77777777" w:rsidR="00F144EF" w:rsidRDefault="00F144EF" w:rsidP="00F144EF">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w:t>
      </w:r>
      <w:r w:rsidR="0072506D" w:rsidRPr="00F524C8">
        <w:rPr>
          <w:rFonts w:asciiTheme="minorBidi" w:hAnsiTheme="minorBidi" w:cstheme="minorBidi"/>
          <w:sz w:val="20"/>
          <w:szCs w:val="20"/>
          <w:lang w:bidi="ar-EG"/>
        </w:rPr>
        <w:t>uthentication</w:t>
      </w:r>
      <w:r>
        <w:rPr>
          <w:rFonts w:asciiTheme="minorBidi" w:hAnsiTheme="minorBidi" w:cstheme="minorBidi"/>
          <w:sz w:val="20"/>
          <w:szCs w:val="20"/>
          <w:lang w:bidi="ar-EG"/>
        </w:rPr>
        <w:t>: mainly against an identity management product throw LDAP</w:t>
      </w:r>
      <w:r w:rsidR="00845259">
        <w:rPr>
          <w:rFonts w:asciiTheme="minorBidi" w:hAnsiTheme="minorBidi" w:cstheme="minorBidi"/>
          <w:sz w:val="20"/>
          <w:szCs w:val="20"/>
          <w:lang w:bidi="ar-EG"/>
        </w:rPr>
        <w:t xml:space="preserve"> through Security Utility </w:t>
      </w:r>
      <w:r w:rsidR="005118B6">
        <w:rPr>
          <w:rFonts w:asciiTheme="minorBidi" w:hAnsiTheme="minorBidi" w:cstheme="minorBidi"/>
          <w:sz w:val="20"/>
          <w:szCs w:val="20"/>
          <w:lang w:bidi="ar-EG"/>
        </w:rPr>
        <w:t>Class</w:t>
      </w:r>
      <w:r>
        <w:rPr>
          <w:rFonts w:asciiTheme="minorBidi" w:hAnsiTheme="minorBidi" w:cstheme="minorBidi"/>
          <w:sz w:val="20"/>
          <w:szCs w:val="20"/>
          <w:lang w:bidi="ar-EG"/>
        </w:rPr>
        <w:t>.</w:t>
      </w:r>
    </w:p>
    <w:p w14:paraId="5546539A" w14:textId="77777777" w:rsidR="0072506D" w:rsidRDefault="00F144EF" w:rsidP="00F144EF">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w:t>
      </w:r>
      <w:r w:rsidR="0072506D" w:rsidRPr="00F524C8">
        <w:rPr>
          <w:rFonts w:asciiTheme="minorBidi" w:hAnsiTheme="minorBidi" w:cstheme="minorBidi"/>
          <w:sz w:val="20"/>
          <w:szCs w:val="20"/>
          <w:lang w:bidi="ar-EG"/>
        </w:rPr>
        <w:t>uthorization</w:t>
      </w:r>
      <w:r>
        <w:rPr>
          <w:rFonts w:asciiTheme="minorBidi" w:hAnsiTheme="minorBidi" w:cstheme="minorBidi"/>
          <w:sz w:val="20"/>
          <w:szCs w:val="20"/>
          <w:lang w:bidi="ar-EG"/>
        </w:rPr>
        <w:t>:</w:t>
      </w:r>
    </w:p>
    <w:p w14:paraId="06022280"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User access from the UI channels: User menus and menu actions should be loaded upon login and saved in the user session then used to verify authorization in the </w:t>
      </w:r>
      <w:r w:rsidR="005118B6">
        <w:rPr>
          <w:rFonts w:asciiTheme="minorBidi" w:hAnsiTheme="minorBidi" w:cstheme="minorBidi"/>
          <w:sz w:val="20"/>
          <w:szCs w:val="20"/>
          <w:lang w:bidi="ar-EG"/>
        </w:rPr>
        <w:t>security web filter</w:t>
      </w:r>
      <w:r>
        <w:rPr>
          <w:rFonts w:asciiTheme="minorBidi" w:hAnsiTheme="minorBidi" w:cstheme="minorBidi"/>
          <w:sz w:val="20"/>
          <w:szCs w:val="20"/>
          <w:lang w:bidi="ar-EG"/>
        </w:rPr>
        <w:t xml:space="preserve"> and managed beans.</w:t>
      </w:r>
    </w:p>
    <w:p w14:paraId="1AF23D07"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User access from external channels (like mobile): Session management solution should be implemented and maintained.</w:t>
      </w:r>
    </w:p>
    <w:p w14:paraId="5A1BF5AE"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System access from the same organization network:</w:t>
      </w:r>
    </w:p>
    <w:p w14:paraId="7DAD00A1" w14:textId="77777777" w:rsidR="00F144EF" w:rsidRDefault="00F144EF" w:rsidP="00F144EF">
      <w:pPr>
        <w:pStyle w:val="ListParagraph"/>
        <w:keepNext w:val="0"/>
        <w:numPr>
          <w:ilvl w:val="3"/>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Empower trusted zones and allow the clients for the target services for certain IPs only.</w:t>
      </w:r>
    </w:p>
    <w:p w14:paraId="70FE1A52" w14:textId="77777777" w:rsidR="00F144EF" w:rsidRDefault="00F144EF" w:rsidP="00F144EF">
      <w:pPr>
        <w:pStyle w:val="ListParagraph"/>
        <w:keepNext w:val="0"/>
        <w:numPr>
          <w:ilvl w:val="3"/>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 a security token saved in database and granted for read to the external system. The token should change with every access.</w:t>
      </w:r>
    </w:p>
    <w:p w14:paraId="5F44A31D"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 SSL for data integrity and confidentiality.</w:t>
      </w:r>
    </w:p>
    <w:p w14:paraId="16CA397A"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Make sure of proper usage of URL parameters (always check for authorization</w:t>
      </w:r>
      <w:r w:rsidR="00F33B44">
        <w:rPr>
          <w:rFonts w:asciiTheme="minorBidi" w:hAnsiTheme="minorBidi" w:cstheme="minorBidi"/>
          <w:sz w:val="20"/>
          <w:szCs w:val="20"/>
          <w:lang w:bidi="ar-EG"/>
        </w:rPr>
        <w:t xml:space="preserve"> [specially in managed beans]</w:t>
      </w:r>
      <w:r>
        <w:rPr>
          <w:rFonts w:asciiTheme="minorBidi" w:hAnsiTheme="minorBidi" w:cstheme="minorBidi"/>
          <w:sz w:val="20"/>
          <w:szCs w:val="20"/>
          <w:lang w:bidi="ar-EG"/>
        </w:rPr>
        <w:t xml:space="preserve"> if the page data depends on an URL parameter).</w:t>
      </w:r>
    </w:p>
    <w:p w14:paraId="670BBE22"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Invalidate the user session after log out and do not enable caching for the data.</w:t>
      </w:r>
    </w:p>
    <w:p w14:paraId="4889FCC3" w14:textId="77777777" w:rsidR="00F33B44" w:rsidRDefault="00F33B44"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Watch for the following security vulnerabilities:</w:t>
      </w:r>
    </w:p>
    <w:p w14:paraId="70B29995" w14:textId="77777777" w:rsidR="00F33B44"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Turn off password autocomplete.</w:t>
      </w:r>
    </w:p>
    <w:p w14:paraId="0EBAD3AE" w14:textId="77777777" w:rsidR="002F16A7"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ClickJacking attack: Set the response header: (“X-Frame-Options”, “DENY”).</w:t>
      </w:r>
    </w:p>
    <w:p w14:paraId="30577914" w14:textId="77777777" w:rsidR="002F16A7"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MIME-sniffing attack: Set the response header: (“X-Content-Type-OPTIONS”, “nosniff”).</w:t>
      </w:r>
    </w:p>
    <w:p w14:paraId="26CCB6F4" w14:textId="77777777" w:rsidR="00A11404"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Cross Site Scripting: </w:t>
      </w:r>
    </w:p>
    <w:p w14:paraId="16937B72" w14:textId="77777777" w:rsidR="002F16A7" w:rsidRDefault="002F16A7" w:rsidP="00A11404">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Set the response header: (“X-XSS-Protection”, “1;mode=block”).</w:t>
      </w:r>
    </w:p>
    <w:p w14:paraId="32F37EDC" w14:textId="77777777" w:rsidR="00A11404" w:rsidRDefault="00A11404" w:rsidP="00A11404">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Set cookie HttpOnly flag to true. This will not allow the cookie to be accessed via a client side script such as JavaScript.</w:t>
      </w:r>
    </w:p>
    <w:p w14:paraId="42568B79" w14:textId="77777777" w:rsidR="00A11404" w:rsidRDefault="002F16A7"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Web Content Caching</w:t>
      </w:r>
      <w:r w:rsidR="00A11404">
        <w:rPr>
          <w:rFonts w:asciiTheme="minorBidi" w:hAnsiTheme="minorBidi" w:cstheme="minorBidi"/>
          <w:sz w:val="20"/>
          <w:szCs w:val="20"/>
          <w:lang w:bidi="ar-EG"/>
        </w:rPr>
        <w:t>: Set the response headers:</w:t>
      </w:r>
      <w:r w:rsidR="00A11404">
        <w:rPr>
          <w:rFonts w:asciiTheme="minorBidi" w:hAnsiTheme="minorBidi" w:cstheme="minorBidi"/>
          <w:sz w:val="20"/>
          <w:szCs w:val="20"/>
          <w:lang w:bidi="ar-EG"/>
        </w:rPr>
        <w:br/>
        <w:t>(“Cache-Control”,”no-cache, no-store, must-revalidate”).</w:t>
      </w:r>
      <w:r w:rsidR="00A11404">
        <w:rPr>
          <w:rFonts w:asciiTheme="minorBidi" w:hAnsiTheme="minorBidi" w:cstheme="minorBidi"/>
          <w:sz w:val="20"/>
          <w:szCs w:val="20"/>
          <w:lang w:bidi="ar-EG"/>
        </w:rPr>
        <w:br/>
        <w:t>(“Pragma”, “no-cache”).</w:t>
      </w:r>
      <w:r w:rsidR="00A11404">
        <w:rPr>
          <w:rFonts w:asciiTheme="minorBidi" w:hAnsiTheme="minorBidi" w:cstheme="minorBidi"/>
          <w:sz w:val="20"/>
          <w:szCs w:val="20"/>
          <w:lang w:bidi="ar-EG"/>
        </w:rPr>
        <w:br/>
        <w:t>(“Expires”, 0).</w:t>
      </w:r>
      <w:r w:rsidR="00A11404">
        <w:rPr>
          <w:rFonts w:asciiTheme="minorBidi" w:hAnsiTheme="minorBidi" w:cstheme="minorBidi"/>
          <w:sz w:val="20"/>
          <w:szCs w:val="20"/>
          <w:lang w:bidi="ar-EG"/>
        </w:rPr>
        <w:br/>
        <w:t>We can exclude JavaScript resources or all JSF resources from this point.</w:t>
      </w:r>
    </w:p>
    <w:p w14:paraId="0D317AB9" w14:textId="77777777" w:rsidR="00A11404" w:rsidRDefault="00A11404"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Secure Cookies: Set cookie secure flag to true. Only sent the cookie if the request is being sent over a secure channel such as HTTPS.</w:t>
      </w:r>
    </w:p>
    <w:p w14:paraId="3E3DD5E9" w14:textId="77777777" w:rsidR="002F16A7" w:rsidRPr="00F524C8" w:rsidRDefault="00067830"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develop general error page to prevent </w:t>
      </w:r>
      <w:r w:rsidR="009109A9">
        <w:rPr>
          <w:rFonts w:asciiTheme="minorBidi" w:hAnsiTheme="minorBidi" w:cstheme="minorBidi"/>
          <w:sz w:val="20"/>
          <w:szCs w:val="20"/>
          <w:lang w:bidi="ar-EG"/>
        </w:rPr>
        <w:t>application error disclosure.</w:t>
      </w:r>
      <w:r w:rsidR="00A11404">
        <w:rPr>
          <w:rFonts w:asciiTheme="minorBidi" w:hAnsiTheme="minorBidi" w:cstheme="minorBidi"/>
          <w:sz w:val="20"/>
          <w:szCs w:val="20"/>
          <w:lang w:bidi="ar-EG"/>
        </w:rPr>
        <w:br/>
      </w:r>
    </w:p>
    <w:p w14:paraId="65442927" w14:textId="77777777" w:rsidR="005C5E96" w:rsidRDefault="00782FED" w:rsidP="005C5E96">
      <w:pPr>
        <w:pStyle w:val="Heading1"/>
        <w:rPr>
          <w:rFonts w:asciiTheme="minorBidi" w:hAnsiTheme="minorBidi" w:cstheme="minorBidi"/>
        </w:rPr>
      </w:pPr>
      <w:bookmarkStart w:id="31" w:name="_Toc70524419"/>
      <w:r w:rsidRPr="00F524C8">
        <w:rPr>
          <w:rFonts w:asciiTheme="minorBidi" w:hAnsiTheme="minorBidi" w:cstheme="minorBidi"/>
        </w:rPr>
        <w:lastRenderedPageBreak/>
        <w:t>Project Structure</w:t>
      </w:r>
      <w:bookmarkEnd w:id="31"/>
    </w:p>
    <w:p w14:paraId="02EBB163" w14:textId="77777777" w:rsidR="00EC6646" w:rsidRPr="00EC6646" w:rsidRDefault="00EC6646" w:rsidP="00EC6646">
      <w:pPr>
        <w:pStyle w:val="Heading2"/>
      </w:pPr>
      <w:bookmarkStart w:id="32" w:name="_Toc70524420"/>
      <w:r w:rsidRPr="00EC6646">
        <w:rPr>
          <w:rFonts w:asciiTheme="minorBidi" w:hAnsiTheme="minorBidi" w:cstheme="minorBidi"/>
        </w:rPr>
        <w:t>Projects</w:t>
      </w:r>
      <w:r>
        <w:t xml:space="preserve"> and Packages design</w:t>
      </w:r>
      <w:bookmarkEnd w:id="32"/>
    </w:p>
    <w:p w14:paraId="2700CBE1" w14:textId="77777777" w:rsidR="004E2C32" w:rsidRDefault="00FF2B3B"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p>
    <w:p w14:paraId="649A30F5" w14:textId="77777777" w:rsidR="00FF2B3B" w:rsidRPr="00FF2B3B" w:rsidRDefault="00FF2B3B"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presentation layer:</w:t>
      </w:r>
    </w:p>
    <w:p w14:paraId="0A551D05" w14:textId="77777777" w:rsidR="004E2C32" w:rsidRDefault="004E2C32" w:rsidP="00701012">
      <w:pPr>
        <w:pStyle w:val="ListParagraph"/>
        <w:numPr>
          <w:ilvl w:val="1"/>
          <w:numId w:val="33"/>
        </w:numPr>
        <w:rPr>
          <w:rFonts w:asciiTheme="minorBidi" w:hAnsiTheme="minorBidi" w:cstheme="minorBidi"/>
          <w:sz w:val="20"/>
          <w:szCs w:val="20"/>
        </w:rPr>
      </w:pPr>
      <w:r w:rsidRPr="00FF2B3B">
        <w:rPr>
          <w:rFonts w:asciiTheme="minorBidi" w:hAnsiTheme="minorBidi" w:cstheme="minorBidi"/>
          <w:sz w:val="20"/>
          <w:szCs w:val="20"/>
        </w:rPr>
        <w:t>com.</w:t>
      </w:r>
      <w:r w:rsidR="00FF2B3B">
        <w:rPr>
          <w:rFonts w:asciiTheme="minorBidi" w:hAnsiTheme="minorBidi" w:cstheme="minorBidi"/>
          <w:sz w:val="20"/>
          <w:szCs w:val="20"/>
        </w:rPr>
        <w:t>code</w:t>
      </w:r>
      <w:r w:rsidRPr="00FF2B3B">
        <w:rPr>
          <w:rFonts w:asciiTheme="minorBidi" w:hAnsiTheme="minorBidi" w:cstheme="minorBidi"/>
          <w:sz w:val="20"/>
          <w:szCs w:val="20"/>
        </w:rPr>
        <w:t>.</w:t>
      </w:r>
      <w:r w:rsidR="00FF2B3B">
        <w:rPr>
          <w:rFonts w:asciiTheme="minorBidi" w:hAnsiTheme="minorBidi" w:cstheme="minorBidi"/>
          <w:sz w:val="20"/>
          <w:szCs w:val="20"/>
        </w:rPr>
        <w:t>contextlistener (for application context listener).</w:t>
      </w:r>
    </w:p>
    <w:p w14:paraId="7E46FF83" w14:textId="77777777" w:rsidR="00FF2B3B" w:rsidRPr="00FF2B3B" w:rsidRDefault="00FF2B3B"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com.code.resources (for configuration file).</w:t>
      </w:r>
    </w:p>
    <w:p w14:paraId="04C5355C" w14:textId="77777777" w:rsidR="004E2C32" w:rsidRDefault="004E2C32" w:rsidP="00910F24">
      <w:pPr>
        <w:pStyle w:val="ListParagraph"/>
        <w:numPr>
          <w:ilvl w:val="1"/>
          <w:numId w:val="33"/>
        </w:numPr>
        <w:rPr>
          <w:rFonts w:asciiTheme="minorBidi" w:hAnsiTheme="minorBidi" w:cstheme="minorBidi"/>
          <w:sz w:val="20"/>
          <w:szCs w:val="20"/>
        </w:rPr>
      </w:pPr>
      <w:r w:rsidRPr="00FF2B3B">
        <w:rPr>
          <w:rFonts w:asciiTheme="minorBidi" w:hAnsiTheme="minorBidi" w:cstheme="minorBidi"/>
          <w:sz w:val="20"/>
          <w:szCs w:val="20"/>
        </w:rPr>
        <w:t>com.</w:t>
      </w:r>
      <w:r w:rsidR="00910F24">
        <w:rPr>
          <w:rFonts w:asciiTheme="minorBidi" w:hAnsiTheme="minorBidi" w:cstheme="minorBidi"/>
          <w:sz w:val="20"/>
          <w:szCs w:val="20"/>
        </w:rPr>
        <w:t>code</w:t>
      </w:r>
      <w:r w:rsidRPr="00FF2B3B">
        <w:rPr>
          <w:rFonts w:asciiTheme="minorBidi" w:hAnsiTheme="minorBidi" w:cstheme="minorBidi"/>
          <w:sz w:val="20"/>
          <w:szCs w:val="20"/>
        </w:rPr>
        <w:t>.services</w:t>
      </w:r>
      <w:r w:rsidR="00FF2B3B">
        <w:rPr>
          <w:rFonts w:asciiTheme="minorBidi" w:hAnsiTheme="minorBidi" w:cstheme="minorBidi"/>
          <w:sz w:val="20"/>
          <w:szCs w:val="20"/>
        </w:rPr>
        <w:t xml:space="preserve"> (for security service).</w:t>
      </w:r>
    </w:p>
    <w:p w14:paraId="1C9CCC23" w14:textId="77777777" w:rsidR="00FF2B3B" w:rsidRPr="00FF2B3B" w:rsidRDefault="00FF2B3B"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com.code.integration.webservicesclients.</w:t>
      </w:r>
    </w:p>
    <w:p w14:paraId="465019A8" w14:textId="77777777" w:rsidR="004E2C32" w:rsidRPr="00FF2B3B" w:rsidRDefault="00FF2B3B"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com.code.ui (base – home – components – phaseslistener – business packages).</w:t>
      </w:r>
    </w:p>
    <w:p w14:paraId="09F50BB0" w14:textId="77777777" w:rsidR="001520BE" w:rsidRDefault="00FF2B3B"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WEBContent.</w:t>
      </w:r>
    </w:p>
    <w:p w14:paraId="18CE279F" w14:textId="77777777" w:rsidR="001520BE" w:rsidRDefault="001520BE"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37D2B995" w14:textId="77777777" w:rsidR="001520BE" w:rsidRPr="00FF2B3B"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com.code.resources (for configuration file).</w:t>
      </w:r>
    </w:p>
    <w:p w14:paraId="2A265329" w14:textId="77777777" w:rsidR="00F76FCC"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com.code.dal.</w:t>
      </w:r>
    </w:p>
    <w:p w14:paraId="1B51110E" w14:textId="77777777" w:rsidR="001520BE"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com.code.integration.webservices.</w:t>
      </w:r>
    </w:p>
    <w:p w14:paraId="100812AA" w14:textId="77777777" w:rsidR="001520BE"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com.code.integration.webservicesclients.</w:t>
      </w:r>
    </w:p>
    <w:p w14:paraId="20C0CFAA" w14:textId="77777777" w:rsidR="001520BE"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com.code.services.</w:t>
      </w:r>
    </w:p>
    <w:p w14:paraId="1FEB6050" w14:textId="77777777" w:rsidR="001520BE"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com.code.services.workflow.</w:t>
      </w:r>
    </w:p>
    <w:p w14:paraId="23DA8F57" w14:textId="77777777" w:rsidR="001520BE" w:rsidRDefault="001520BE"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core non business functionality (all projects will depend on it):</w:t>
      </w:r>
    </w:p>
    <w:p w14:paraId="12B9D1E1" w14:textId="77777777"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com.code.resources (messages and other resources).</w:t>
      </w:r>
    </w:p>
    <w:p w14:paraId="7DB54CF9" w14:textId="77777777"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com.code.enums.</w:t>
      </w:r>
    </w:p>
    <w:p w14:paraId="2F56DB0D" w14:textId="77777777" w:rsidR="00827484" w:rsidRPr="00FF2B3B"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com.code.exceptions.</w:t>
      </w:r>
    </w:p>
    <w:p w14:paraId="321E5F76" w14:textId="77777777"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com.code.dal.</w:t>
      </w:r>
    </w:p>
    <w:p w14:paraId="5240EE42" w14:textId="77777777"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com.code.services.</w:t>
      </w:r>
    </w:p>
    <w:p w14:paraId="20014341" w14:textId="77777777" w:rsidR="00EC6646" w:rsidRDefault="00827484" w:rsidP="009A22DD">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com.code.services.workflow.</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3" w:name="_Toc70524421"/>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3"/>
    </w:p>
    <w:p w14:paraId="0F5A1088" w14:textId="77777777" w:rsidR="00EC6646" w:rsidRDefault="00EC6646" w:rsidP="008C62C5">
      <w:pPr>
        <w:pStyle w:val="ListParagraph"/>
        <w:numPr>
          <w:ilvl w:val="0"/>
          <w:numId w:val="57"/>
        </w:numPr>
      </w:pPr>
      <w:r>
        <w:t>For core project:</w:t>
      </w:r>
    </w:p>
    <w:p w14:paraId="0D38E137" w14:textId="77777777" w:rsidR="00D4673F" w:rsidRDefault="00D4673F" w:rsidP="008C62C5">
      <w:pPr>
        <w:pStyle w:val="ListParagraph"/>
        <w:numPr>
          <w:ilvl w:val="1"/>
          <w:numId w:val="57"/>
        </w:numPr>
      </w:pPr>
      <w:r>
        <w:t xml:space="preserve">Make a new </w:t>
      </w:r>
      <w:r w:rsidRPr="00D4673F">
        <w:rPr>
          <w:b/>
          <w:bCs/>
        </w:rPr>
        <w:t>Java Project</w:t>
      </w:r>
      <w:r>
        <w:t xml:space="preserve"> (name: core).</w:t>
      </w:r>
    </w:p>
    <w:p w14:paraId="5A24AA1C" w14:textId="77777777" w:rsidR="002260F9" w:rsidRDefault="002260F9" w:rsidP="008C62C5">
      <w:pPr>
        <w:pStyle w:val="ListParagraph"/>
        <w:numPr>
          <w:ilvl w:val="1"/>
          <w:numId w:val="57"/>
        </w:numPr>
      </w:pPr>
      <w:r>
        <w:t>Make sure from the execution JRE (For example: IBM SDK).</w:t>
      </w:r>
    </w:p>
    <w:p w14:paraId="4B9ED7AD" w14:textId="77777777" w:rsidR="00EC6646" w:rsidRDefault="00EC6646" w:rsidP="008C62C5">
      <w:pPr>
        <w:pStyle w:val="ListParagraph"/>
        <w:numPr>
          <w:ilvl w:val="0"/>
          <w:numId w:val="57"/>
        </w:numPr>
      </w:pPr>
      <w:r>
        <w:t>For business component project:</w:t>
      </w:r>
    </w:p>
    <w:p w14:paraId="27C4EA15" w14:textId="77777777" w:rsidR="00516D02" w:rsidRDefault="00516D02" w:rsidP="008C62C5">
      <w:pPr>
        <w:pStyle w:val="ListParagraph"/>
        <w:numPr>
          <w:ilvl w:val="1"/>
          <w:numId w:val="57"/>
        </w:numPr>
      </w:pPr>
      <w:r>
        <w:t xml:space="preserve">Make a new </w:t>
      </w:r>
      <w:r w:rsidRPr="00516D02">
        <w:rPr>
          <w:b/>
          <w:bCs/>
        </w:rPr>
        <w:t>Dynamic Web Project</w:t>
      </w:r>
      <w:r>
        <w:t xml:space="preserve"> (For example: Billing).</w:t>
      </w:r>
    </w:p>
    <w:p w14:paraId="4854E020" w14:textId="77777777" w:rsidR="00516D02" w:rsidRDefault="00516D02" w:rsidP="008C62C5">
      <w:pPr>
        <w:pStyle w:val="ListParagraph"/>
        <w:numPr>
          <w:ilvl w:val="1"/>
          <w:numId w:val="57"/>
        </w:numPr>
      </w:pPr>
      <w:r>
        <w:t>Make sure from the target runtime (For example: WebSphere).</w:t>
      </w:r>
    </w:p>
    <w:p w14:paraId="7B2703D0" w14:textId="77777777" w:rsidR="00516D02" w:rsidRDefault="00516D02" w:rsidP="008C62C5">
      <w:pPr>
        <w:pStyle w:val="ListParagraph"/>
        <w:numPr>
          <w:ilvl w:val="1"/>
          <w:numId w:val="57"/>
        </w:numPr>
      </w:pPr>
      <w:r>
        <w:t>Uncheck “Add project to an EAR”.</w:t>
      </w:r>
    </w:p>
    <w:p w14:paraId="22CA3AC0" w14:textId="77777777" w:rsidR="00516D02" w:rsidRDefault="00516D02" w:rsidP="008C62C5">
      <w:pPr>
        <w:pStyle w:val="ListParagraph"/>
        <w:numPr>
          <w:ilvl w:val="1"/>
          <w:numId w:val="57"/>
        </w:numPr>
      </w:pPr>
      <w:r>
        <w:t>Check “generate web.xml”.</w:t>
      </w:r>
    </w:p>
    <w:p w14:paraId="433C98B7" w14:textId="77777777" w:rsidR="00EC6646" w:rsidRDefault="00EC6646" w:rsidP="008C62C5">
      <w:pPr>
        <w:pStyle w:val="ListParagraph"/>
        <w:numPr>
          <w:ilvl w:val="0"/>
          <w:numId w:val="57"/>
        </w:numPr>
      </w:pPr>
      <w:r>
        <w:t>For presentation layer project:</w:t>
      </w:r>
    </w:p>
    <w:p w14:paraId="06BB6A78" w14:textId="77777777" w:rsidR="00357F09" w:rsidRDefault="00357F09" w:rsidP="008C62C5">
      <w:pPr>
        <w:pStyle w:val="ListParagraph"/>
        <w:numPr>
          <w:ilvl w:val="1"/>
          <w:numId w:val="57"/>
        </w:numPr>
      </w:pPr>
      <w:r>
        <w:t xml:space="preserve">Make a new </w:t>
      </w:r>
      <w:r w:rsidRPr="00516D02">
        <w:rPr>
          <w:b/>
          <w:bCs/>
        </w:rPr>
        <w:t>Dynamic Web Project</w:t>
      </w:r>
      <w:r>
        <w:t xml:space="preserve"> (For example: </w:t>
      </w:r>
      <w:r w:rsidR="00341190">
        <w:t>tahseel</w:t>
      </w:r>
      <w:r>
        <w:t>).</w:t>
      </w:r>
    </w:p>
    <w:p w14:paraId="5EF023BB" w14:textId="77777777" w:rsidR="00357F09" w:rsidRDefault="00357F09" w:rsidP="008C62C5">
      <w:pPr>
        <w:pStyle w:val="ListParagraph"/>
        <w:numPr>
          <w:ilvl w:val="1"/>
          <w:numId w:val="57"/>
        </w:numPr>
      </w:pPr>
      <w:r>
        <w:t>Make sure from the target runtime (For example: WebSphere).</w:t>
      </w:r>
    </w:p>
    <w:p w14:paraId="3D97A83B" w14:textId="77777777" w:rsidR="00357F09" w:rsidRDefault="00357F09" w:rsidP="008C62C5">
      <w:pPr>
        <w:pStyle w:val="ListParagraph"/>
        <w:numPr>
          <w:ilvl w:val="1"/>
          <w:numId w:val="57"/>
        </w:numPr>
      </w:pPr>
      <w:r>
        <w:t>Uncheck “Add project to an EAR”.</w:t>
      </w:r>
    </w:p>
    <w:p w14:paraId="7E1DBD77" w14:textId="77777777" w:rsidR="00357F09" w:rsidRDefault="00357F09" w:rsidP="008C62C5">
      <w:pPr>
        <w:pStyle w:val="ListParagraph"/>
        <w:numPr>
          <w:ilvl w:val="1"/>
          <w:numId w:val="57"/>
        </w:numPr>
      </w:pPr>
      <w:r>
        <w:t>Check “generate web.xml”.</w:t>
      </w:r>
    </w:p>
    <w:p w14:paraId="55FA7CDC" w14:textId="77777777" w:rsidR="000F56D6" w:rsidRDefault="000F56D6" w:rsidP="008C62C5">
      <w:pPr>
        <w:pStyle w:val="ListParagraph"/>
        <w:numPr>
          <w:ilvl w:val="1"/>
          <w:numId w:val="57"/>
        </w:numPr>
      </w:pPr>
      <w:r>
        <w:t>Add JSF and Primefaces JARs to (tahseel\WebContent\WEB-INF\lib) and add them to the project class path libraries.</w:t>
      </w:r>
    </w:p>
    <w:p w14:paraId="0594DCDE" w14:textId="77777777" w:rsidR="00357F09" w:rsidRDefault="00357F09" w:rsidP="008C62C5">
      <w:pPr>
        <w:pStyle w:val="ListParagraph"/>
        <w:numPr>
          <w:ilvl w:val="0"/>
          <w:numId w:val="57"/>
        </w:numPr>
      </w:pPr>
      <w:r>
        <w:t>For the Devel</w:t>
      </w:r>
      <w:r w:rsidR="0041388A">
        <w:t>opment EAR:</w:t>
      </w:r>
    </w:p>
    <w:p w14:paraId="3AE9D510" w14:textId="77777777" w:rsidR="0041388A" w:rsidRDefault="00341190" w:rsidP="008C62C5">
      <w:pPr>
        <w:pStyle w:val="ListParagraph"/>
        <w:numPr>
          <w:ilvl w:val="1"/>
          <w:numId w:val="57"/>
        </w:numPr>
      </w:pPr>
      <w:r>
        <w:t xml:space="preserve">Make a new </w:t>
      </w:r>
      <w:r w:rsidRPr="00341190">
        <w:rPr>
          <w:b/>
          <w:bCs/>
        </w:rPr>
        <w:t>EAR Application Project</w:t>
      </w:r>
      <w:r>
        <w:t xml:space="preserve"> (For example: tahseelDev).</w:t>
      </w:r>
    </w:p>
    <w:p w14:paraId="379FAB4B" w14:textId="77777777" w:rsidR="00FD317D" w:rsidRDefault="00FD317D" w:rsidP="008C62C5">
      <w:pPr>
        <w:pStyle w:val="ListParagraph"/>
        <w:numPr>
          <w:ilvl w:val="1"/>
          <w:numId w:val="57"/>
        </w:numPr>
      </w:pPr>
      <w:r>
        <w:t>Make sure from the target runtime (For example: WebSphere).</w:t>
      </w:r>
    </w:p>
    <w:p w14:paraId="037B25FB" w14:textId="77777777" w:rsidR="00FD317D" w:rsidRDefault="00FD317D" w:rsidP="008C62C5">
      <w:pPr>
        <w:pStyle w:val="ListParagraph"/>
        <w:numPr>
          <w:ilvl w:val="1"/>
          <w:numId w:val="57"/>
        </w:numPr>
      </w:pPr>
      <w:r>
        <w:t>Choose EAR modules (projects).</w:t>
      </w:r>
    </w:p>
    <w:p w14:paraId="266CB779" w14:textId="77777777" w:rsidR="00FD317D" w:rsidRDefault="00FD317D" w:rsidP="008C62C5">
      <w:pPr>
        <w:pStyle w:val="ListParagraph"/>
        <w:numPr>
          <w:ilvl w:val="1"/>
          <w:numId w:val="57"/>
        </w:numPr>
      </w:pPr>
      <w:r>
        <w:t>Write in “Content directory” (EarContent).</w:t>
      </w:r>
    </w:p>
    <w:p w14:paraId="33C753A8" w14:textId="77777777" w:rsidR="00E43701" w:rsidRDefault="00E43701" w:rsidP="008C62C5">
      <w:pPr>
        <w:pStyle w:val="ListParagraph"/>
        <w:numPr>
          <w:ilvl w:val="1"/>
          <w:numId w:val="57"/>
        </w:numPr>
      </w:pPr>
      <w:r>
        <w:t>Check “generate application.xml”.</w:t>
      </w:r>
    </w:p>
    <w:p w14:paraId="00E11E70" w14:textId="77777777" w:rsidR="00C22CE4" w:rsidRDefault="00C22CE4" w:rsidP="008C62C5">
      <w:pPr>
        <w:pStyle w:val="ListParagraph"/>
        <w:numPr>
          <w:ilvl w:val="1"/>
          <w:numId w:val="57"/>
        </w:numPr>
      </w:pPr>
      <w:r>
        <w:t>Make a new folder in “EarContent” named “lib” and add to it your common JARs.</w:t>
      </w:r>
    </w:p>
    <w:p w14:paraId="57597053" w14:textId="77777777" w:rsidR="009C4475" w:rsidRDefault="009C4475" w:rsidP="008C62C5">
      <w:pPr>
        <w:pStyle w:val="ListParagraph"/>
        <w:numPr>
          <w:ilvl w:val="0"/>
          <w:numId w:val="57"/>
        </w:numPr>
      </w:pPr>
      <w:r>
        <w:t>Dynamic Web Project Dependencies:</w:t>
      </w:r>
    </w:p>
    <w:p w14:paraId="1D36FE7E" w14:textId="77777777" w:rsidR="00E16110" w:rsidRDefault="00E16110" w:rsidP="008C62C5">
      <w:pPr>
        <w:pStyle w:val="ListParagraph"/>
        <w:numPr>
          <w:ilvl w:val="1"/>
          <w:numId w:val="57"/>
        </w:numPr>
      </w:pPr>
      <w:r>
        <w:t xml:space="preserve">Project Properties </w:t>
      </w:r>
      <w:r>
        <w:sym w:font="Wingdings" w:char="F0E0"/>
      </w:r>
      <w:r>
        <w:t xml:space="preserve"> Deployment Assembly </w:t>
      </w:r>
      <w:r>
        <w:sym w:font="Wingdings" w:char="F0E0"/>
      </w:r>
      <w:r>
        <w:t xml:space="preserve"> Add </w:t>
      </w:r>
      <w:r>
        <w:sym w:font="Wingdings" w:char="F0E0"/>
      </w:r>
      <w:r>
        <w:t xml:space="preserve"> Project </w:t>
      </w:r>
      <w:r>
        <w:sym w:font="Wingdings" w:char="F0E0"/>
      </w:r>
      <w:r>
        <w:t xml:space="preserve"> </w:t>
      </w:r>
      <w:r w:rsidR="00A016DF">
        <w:t>Select core</w:t>
      </w:r>
      <w:r>
        <w:t>.</w:t>
      </w:r>
    </w:p>
    <w:p w14:paraId="61CDDAA6" w14:textId="77777777" w:rsidR="00E16110" w:rsidRDefault="0016545A" w:rsidP="008C62C5">
      <w:pPr>
        <w:pStyle w:val="ListParagraph"/>
        <w:numPr>
          <w:ilvl w:val="1"/>
          <w:numId w:val="57"/>
        </w:numPr>
      </w:pPr>
      <w:r>
        <w:t xml:space="preserve">Project Properties </w:t>
      </w:r>
      <w:r>
        <w:sym w:font="Wingdings" w:char="F0E0"/>
      </w:r>
      <w:r>
        <w:t xml:space="preserve"> Deployment Assembly </w:t>
      </w:r>
      <w:r>
        <w:sym w:font="Wingdings" w:char="F0E0"/>
      </w:r>
      <w:r>
        <w:t xml:space="preserve"> Add </w:t>
      </w:r>
      <w:r>
        <w:sym w:font="Wingdings" w:char="F0E0"/>
      </w:r>
      <w:r>
        <w:t xml:space="preserve"> Archives from Workspace </w:t>
      </w:r>
      <w:r>
        <w:sym w:font="Wingdings" w:char="F0E0"/>
      </w:r>
      <w:r>
        <w:t xml:space="preserve">Add </w:t>
      </w:r>
      <w:r>
        <w:sym w:font="Wingdings" w:char="F0E0"/>
      </w:r>
      <w:r>
        <w:t xml:space="preserve"> tahseelDev </w:t>
      </w:r>
      <w:r>
        <w:sym w:font="Wingdings" w:char="F0E0"/>
      </w:r>
      <w:r>
        <w:t xml:space="preserve"> EarContent </w:t>
      </w:r>
      <w:r>
        <w:sym w:font="Wingdings" w:char="F0E0"/>
      </w:r>
      <w:r>
        <w:t xml:space="preserve"> lib </w:t>
      </w:r>
      <w:r>
        <w:sym w:font="Wingdings" w:char="F0E0"/>
      </w:r>
      <w:r>
        <w:t xml:space="preserve"> Select your JARs.</w:t>
      </w:r>
    </w:p>
    <w:p w14:paraId="3149F8F5" w14:textId="77777777" w:rsidR="00E43701" w:rsidRPr="00EC6646" w:rsidRDefault="00E43701" w:rsidP="00E43701">
      <w:pPr>
        <w:pStyle w:val="ListParagraph"/>
        <w:ind w:left="1440"/>
      </w:pPr>
    </w:p>
    <w:p w14:paraId="7DE0A2FF" w14:textId="77777777" w:rsidR="009A22DD" w:rsidRPr="00EC6646" w:rsidRDefault="009A22DD" w:rsidP="00EC6646">
      <w:pPr>
        <w:rPr>
          <w:rFonts w:asciiTheme="minorBidi" w:hAnsiTheme="minorBidi" w:cstheme="minorBidi"/>
          <w:sz w:val="20"/>
          <w:szCs w:val="20"/>
        </w:rPr>
      </w:pPr>
    </w:p>
    <w:p w14:paraId="2DDA023B" w14:textId="4592B7E7" w:rsidR="005C5E96" w:rsidRDefault="00AA21DE" w:rsidP="005C5E96">
      <w:pPr>
        <w:pStyle w:val="Heading1"/>
        <w:rPr>
          <w:rFonts w:asciiTheme="minorBidi" w:hAnsiTheme="minorBidi" w:cstheme="minorBidi"/>
        </w:rPr>
      </w:pPr>
      <w:bookmarkStart w:id="34" w:name="_Toc70524422"/>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4"/>
    </w:p>
    <w:p w14:paraId="03B2884D" w14:textId="76F84BF7" w:rsidR="0067632C" w:rsidRDefault="0067632C" w:rsidP="00E64D25">
      <w:pPr>
        <w:pStyle w:val="Heading2"/>
        <w:rPr>
          <w:rFonts w:asciiTheme="minorBidi" w:hAnsiTheme="minorBidi" w:cstheme="minorBidi"/>
        </w:rPr>
      </w:pPr>
      <w:bookmarkStart w:id="35" w:name="_Toc70524423"/>
      <w:r>
        <w:rPr>
          <w:rFonts w:asciiTheme="minorBidi" w:hAnsiTheme="minorBidi" w:cstheme="minorBidi"/>
        </w:rPr>
        <w:t>Common</w:t>
      </w:r>
    </w:p>
    <w:p w14:paraId="155F10B4" w14:textId="77777777" w:rsidR="0067632C" w:rsidRPr="00F524C8" w:rsidRDefault="0067632C" w:rsidP="006763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It is not allowed at any circumstance to </w:t>
      </w:r>
      <w:r>
        <w:rPr>
          <w:rFonts w:asciiTheme="minorBidi" w:hAnsiTheme="minorBidi" w:cstheme="minorBidi"/>
          <w:lang w:bidi="ar-EG"/>
        </w:rPr>
        <w:t>COMMIT</w:t>
      </w:r>
      <w:r w:rsidRPr="00F524C8">
        <w:rPr>
          <w:rFonts w:asciiTheme="minorBidi" w:hAnsiTheme="minorBidi" w:cstheme="minorBidi"/>
          <w:lang w:bidi="ar-EG"/>
        </w:rPr>
        <w:t xml:space="preserve"> any snippet of code contains errors or could cause errors at other parts of the code base.</w:t>
      </w:r>
    </w:p>
    <w:p w14:paraId="7B1082EF" w14:textId="38BFA3EA" w:rsidR="0067632C" w:rsidRDefault="0067632C" w:rsidP="0067632C">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COMMIT</w:t>
      </w:r>
      <w:r w:rsidRPr="00F524C8">
        <w:rPr>
          <w:rFonts w:asciiTheme="minorBidi" w:hAnsiTheme="minorBidi" w:cstheme="minorBidi"/>
          <w:lang w:bidi="ar-EG"/>
        </w:rPr>
        <w:t xml:space="preserve"> only complete tasks</w:t>
      </w:r>
      <w:r w:rsidR="004A3410">
        <w:rPr>
          <w:rFonts w:asciiTheme="minorBidi" w:hAnsiTheme="minorBidi" w:cstheme="minorBidi"/>
          <w:lang w:bidi="ar-EG"/>
        </w:rPr>
        <w:t xml:space="preserve"> (</w:t>
      </w:r>
      <w:r w:rsidR="004A3410" w:rsidRPr="0045722C">
        <w:rPr>
          <w:rFonts w:asciiTheme="minorBidi" w:hAnsiTheme="minorBidi" w:cstheme="minorBidi"/>
          <w:lang w:bidi="ar-EG"/>
        </w:rPr>
        <w:t>try to make each commit a logically separate changeset</w:t>
      </w:r>
      <w:r w:rsidR="004A3410">
        <w:rPr>
          <w:rFonts w:asciiTheme="minorBidi" w:hAnsiTheme="minorBidi" w:cstheme="minorBidi"/>
          <w:lang w:bidi="ar-EG"/>
        </w:rPr>
        <w:t>)</w:t>
      </w:r>
      <w:r w:rsidRPr="00F524C8">
        <w:rPr>
          <w:rFonts w:asciiTheme="minorBidi" w:hAnsiTheme="minorBidi" w:cstheme="minorBidi"/>
          <w:lang w:bidi="ar-EG"/>
        </w:rPr>
        <w:t>.</w:t>
      </w:r>
    </w:p>
    <w:p w14:paraId="171D419B" w14:textId="4F0105A7" w:rsidR="004A3410" w:rsidRDefault="004A3410" w:rsidP="008F28D5">
      <w:pPr>
        <w:pStyle w:val="ListParagraph"/>
        <w:keepNext w:val="0"/>
        <w:numPr>
          <w:ilvl w:val="0"/>
          <w:numId w:val="23"/>
        </w:numPr>
        <w:spacing w:after="200" w:line="276" w:lineRule="auto"/>
        <w:jc w:val="left"/>
        <w:rPr>
          <w:rFonts w:asciiTheme="minorBidi" w:hAnsiTheme="minorBidi" w:cstheme="minorBidi"/>
          <w:lang w:bidi="ar-EG"/>
        </w:rPr>
      </w:pPr>
      <w:r w:rsidRPr="004A3410">
        <w:rPr>
          <w:rFonts w:asciiTheme="minorBidi" w:hAnsiTheme="minorBidi" w:cstheme="minorBidi"/>
          <w:lang w:bidi="ar-EG"/>
        </w:rPr>
        <w:t xml:space="preserve">COMMIT only with </w:t>
      </w:r>
      <w:r w:rsidR="0045722C" w:rsidRPr="004A3410">
        <w:rPr>
          <w:rFonts w:asciiTheme="minorBidi" w:hAnsiTheme="minorBidi" w:cstheme="minorBidi"/>
          <w:lang w:bidi="ar-EG"/>
        </w:rPr>
        <w:t>quality commit messages</w:t>
      </w:r>
      <w:r w:rsidR="00927F83">
        <w:rPr>
          <w:rFonts w:asciiTheme="minorBidi" w:hAnsiTheme="minorBidi" w:cstheme="minorBidi"/>
          <w:lang w:bidi="ar-EG"/>
        </w:rPr>
        <w:t>:</w:t>
      </w:r>
    </w:p>
    <w:p w14:paraId="16B4D4F9" w14:textId="4741874F" w:rsidR="004A3410" w:rsidRDefault="004A3410" w:rsidP="004A3410">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S</w:t>
      </w:r>
      <w:r w:rsidR="0045722C" w:rsidRPr="004A3410">
        <w:rPr>
          <w:rFonts w:asciiTheme="minorBidi" w:hAnsiTheme="minorBidi" w:cstheme="minorBidi"/>
          <w:lang w:bidi="ar-EG"/>
        </w:rPr>
        <w:t xml:space="preserve">tart with a single line </w:t>
      </w:r>
      <w:r>
        <w:rPr>
          <w:rFonts w:asciiTheme="minorBidi" w:hAnsiTheme="minorBidi" w:cstheme="minorBidi"/>
          <w:lang w:bidi="ar-EG"/>
        </w:rPr>
        <w:t xml:space="preserve">commit description summary </w:t>
      </w:r>
      <w:r w:rsidR="0045722C" w:rsidRPr="004A3410">
        <w:rPr>
          <w:rFonts w:asciiTheme="minorBidi" w:hAnsiTheme="minorBidi" w:cstheme="minorBidi"/>
          <w:lang w:bidi="ar-EG"/>
        </w:rPr>
        <w:t xml:space="preserve">that’s no more than about </w:t>
      </w:r>
      <w:r w:rsidR="00F7240C" w:rsidRPr="003753F5">
        <w:rPr>
          <w:rFonts w:asciiTheme="minorBidi" w:hAnsiTheme="minorBidi" w:cstheme="minorBidi"/>
          <w:highlight w:val="yellow"/>
          <w:lang w:bidi="ar-EG"/>
        </w:rPr>
        <w:t>1</w:t>
      </w:r>
      <w:r w:rsidR="0045722C" w:rsidRPr="003753F5">
        <w:rPr>
          <w:rFonts w:asciiTheme="minorBidi" w:hAnsiTheme="minorBidi" w:cstheme="minorBidi"/>
          <w:highlight w:val="yellow"/>
          <w:lang w:bidi="ar-EG"/>
        </w:rPr>
        <w:t>50</w:t>
      </w:r>
      <w:r w:rsidR="0045722C" w:rsidRPr="004A3410">
        <w:rPr>
          <w:rFonts w:asciiTheme="minorBidi" w:hAnsiTheme="minorBidi" w:cstheme="minorBidi"/>
          <w:lang w:bidi="ar-EG"/>
        </w:rPr>
        <w:t xml:space="preserve"> characters</w:t>
      </w:r>
      <w:r>
        <w:rPr>
          <w:rFonts w:asciiTheme="minorBidi" w:hAnsiTheme="minorBidi" w:cstheme="minorBidi"/>
          <w:lang w:bidi="ar-EG"/>
        </w:rPr>
        <w:t>.</w:t>
      </w:r>
    </w:p>
    <w:p w14:paraId="4D303CD7" w14:textId="683CBA83" w:rsidR="0045722C" w:rsidRPr="004A3410" w:rsidRDefault="004A3410" w:rsidP="004A3410">
      <w:pPr>
        <w:pStyle w:val="ListParagraph"/>
        <w:keepNext w:val="0"/>
        <w:numPr>
          <w:ilvl w:val="1"/>
          <w:numId w:val="23"/>
        </w:numPr>
        <w:spacing w:after="200" w:line="276" w:lineRule="auto"/>
        <w:ind w:left="1080"/>
        <w:jc w:val="left"/>
        <w:rPr>
          <w:rFonts w:asciiTheme="minorBidi" w:hAnsiTheme="minorBidi" w:cstheme="minorBidi"/>
          <w:lang w:bidi="ar-EG"/>
        </w:rPr>
      </w:pPr>
      <w:r w:rsidRPr="004A3410">
        <w:rPr>
          <w:rFonts w:asciiTheme="minorBidi" w:hAnsiTheme="minorBidi" w:cstheme="minorBidi"/>
          <w:lang w:bidi="ar-EG"/>
        </w:rPr>
        <w:t>If there are more details about the commit add first blank line</w:t>
      </w:r>
      <w:r>
        <w:rPr>
          <w:rFonts w:asciiTheme="minorBidi" w:hAnsiTheme="minorBidi" w:cstheme="minorBidi"/>
          <w:lang w:bidi="ar-EG"/>
        </w:rPr>
        <w:t xml:space="preserve"> after the summary line</w:t>
      </w:r>
      <w:r w:rsidRPr="004A3410">
        <w:rPr>
          <w:rFonts w:asciiTheme="minorBidi" w:hAnsiTheme="minorBidi" w:cstheme="minorBidi"/>
          <w:lang w:bidi="ar-EG"/>
        </w:rPr>
        <w:t xml:space="preserve"> </w:t>
      </w:r>
      <w:r w:rsidR="0045722C" w:rsidRPr="004A3410">
        <w:rPr>
          <w:rFonts w:asciiTheme="minorBidi" w:hAnsiTheme="minorBidi" w:cstheme="minorBidi"/>
          <w:lang w:bidi="ar-EG"/>
        </w:rPr>
        <w:t>followed by a more detailed explanation</w:t>
      </w:r>
      <w:r>
        <w:rPr>
          <w:rFonts w:asciiTheme="minorBidi" w:hAnsiTheme="minorBidi" w:cstheme="minorBidi"/>
          <w:lang w:bidi="ar-EG"/>
        </w:rPr>
        <w:t xml:space="preserve"> </w:t>
      </w:r>
      <w:r w:rsidR="0045722C" w:rsidRPr="004A3410">
        <w:rPr>
          <w:rFonts w:asciiTheme="minorBidi" w:hAnsiTheme="minorBidi" w:cstheme="minorBidi"/>
          <w:lang w:bidi="ar-EG"/>
        </w:rPr>
        <w:t>message</w:t>
      </w:r>
      <w:r>
        <w:rPr>
          <w:rFonts w:asciiTheme="minorBidi" w:hAnsiTheme="minorBidi" w:cstheme="minorBidi"/>
          <w:lang w:bidi="ar-EG"/>
        </w:rPr>
        <w:t>.</w:t>
      </w:r>
    </w:p>
    <w:p w14:paraId="437BF7D8" w14:textId="6574C176" w:rsidR="0067632C" w:rsidRDefault="0067632C" w:rsidP="004572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Don’t </w:t>
      </w:r>
      <w:r>
        <w:rPr>
          <w:rFonts w:asciiTheme="minorBidi" w:hAnsiTheme="minorBidi" w:cstheme="minorBidi"/>
          <w:lang w:bidi="ar-EG"/>
        </w:rPr>
        <w:t>COMMIT</w:t>
      </w:r>
      <w:r w:rsidRPr="00F524C8">
        <w:rPr>
          <w:rFonts w:asciiTheme="minorBidi" w:hAnsiTheme="minorBidi" w:cstheme="minorBidi"/>
          <w:lang w:bidi="ar-EG"/>
        </w:rPr>
        <w:t xml:space="preserve"> any class before “Auto-Formatting” it</w:t>
      </w:r>
      <w:r w:rsidR="0045722C">
        <w:rPr>
          <w:rFonts w:asciiTheme="minorBidi" w:hAnsiTheme="minorBidi" w:cstheme="minorBidi"/>
          <w:lang w:bidi="ar-EG"/>
        </w:rPr>
        <w:t xml:space="preserve"> based on the agreed formatting rules.</w:t>
      </w:r>
    </w:p>
    <w:p w14:paraId="6196C8E6" w14:textId="52A83D11" w:rsidR="0045722C" w:rsidRPr="00F524C8"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Eclipse plug-ins which affect the code and agreed to be used must be unified within the team.</w:t>
      </w:r>
    </w:p>
    <w:p w14:paraId="2F0373D3" w14:textId="18387238" w:rsidR="0045722C"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Eclipse plug-ins which </w:t>
      </w:r>
      <w:r w:rsidR="003753F5">
        <w:rPr>
          <w:rFonts w:asciiTheme="minorBidi" w:hAnsiTheme="minorBidi" w:cstheme="minorBidi"/>
          <w:lang w:bidi="ar-EG"/>
        </w:rPr>
        <w:t>do</w:t>
      </w:r>
      <w:r w:rsidRPr="00F524C8">
        <w:rPr>
          <w:rFonts w:asciiTheme="minorBidi" w:hAnsiTheme="minorBidi" w:cstheme="minorBidi"/>
          <w:lang w:bidi="ar-EG"/>
        </w:rPr>
        <w:t xml:space="preserve"> not affect any sources or the final war can be used freely without committing its settings</w:t>
      </w:r>
      <w:r>
        <w:rPr>
          <w:rFonts w:asciiTheme="minorBidi" w:hAnsiTheme="minorBidi" w:cstheme="minorBidi"/>
          <w:lang w:bidi="ar-EG"/>
        </w:rPr>
        <w:t>.</w:t>
      </w:r>
    </w:p>
    <w:p w14:paraId="487364CE" w14:textId="77777777" w:rsidR="0045722C"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Workspace metadata / generated classes and any team member preference data should be ignored from source control.</w:t>
      </w:r>
    </w:p>
    <w:p w14:paraId="0DEF0F60" w14:textId="402CC3AE" w:rsidR="0045722C"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It is highly recommended to compare and UPDATE/PULL every day.</w:t>
      </w:r>
    </w:p>
    <w:p w14:paraId="653FF494" w14:textId="7542AA89" w:rsidR="0045722C" w:rsidRDefault="0045722C" w:rsidP="0045722C">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A review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r w:rsidRPr="00E64D25">
        <w:rPr>
          <w:rFonts w:asciiTheme="minorBidi" w:hAnsiTheme="minorBidi" w:cstheme="minorBidi"/>
        </w:rPr>
        <w:t>SVN</w:t>
      </w:r>
      <w:bookmarkEnd w:id="35"/>
    </w:p>
    <w:p w14:paraId="5A2A154B" w14:textId="1C6CB66C" w:rsidR="00C11BF3" w:rsidRDefault="00C11BF3" w:rsidP="00225F1A">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Manipulate renaming and moving files through SVN tools.</w:t>
      </w:r>
    </w:p>
    <w:p w14:paraId="135A44C3" w14:textId="6DB14A92" w:rsidR="00790868" w:rsidRDefault="00790868" w:rsidP="00A87B49">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Shared project settings</w:t>
      </w:r>
      <w:r w:rsidR="005F4654">
        <w:rPr>
          <w:rFonts w:asciiTheme="minorBidi" w:hAnsiTheme="minorBidi" w:cstheme="minorBidi"/>
          <w:lang w:bidi="ar-EG"/>
        </w:rPr>
        <w:t>, class path and lib</w:t>
      </w:r>
      <w:r>
        <w:rPr>
          <w:rFonts w:asciiTheme="minorBidi" w:hAnsiTheme="minorBidi" w:cstheme="minorBidi"/>
          <w:lang w:bidi="ar-EG"/>
        </w:rPr>
        <w:t xml:space="preserve"> should be committed and locked.</w:t>
      </w:r>
    </w:p>
    <w:p w14:paraId="5B2B73A8" w14:textId="3880C2BF" w:rsidR="004D3AC8" w:rsidRPr="00A87B49" w:rsidRDefault="004D3AC8" w:rsidP="004D3AC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Always UPDATE before COMMIT unless in very special cases</w:t>
      </w:r>
      <w:r w:rsidR="0018444F">
        <w:rPr>
          <w:rFonts w:asciiTheme="minorBidi" w:hAnsiTheme="minorBidi" w:cstheme="minorBidi"/>
          <w:lang w:bidi="ar-EG"/>
        </w:rPr>
        <w:t xml:space="preserve"> related to different files</w:t>
      </w:r>
      <w:r>
        <w:rPr>
          <w:rFonts w:asciiTheme="minorBidi" w:hAnsiTheme="minorBidi" w:cstheme="minorBidi"/>
          <w:lang w:bidi="ar-EG"/>
        </w:rPr>
        <w:t>.</w:t>
      </w:r>
    </w:p>
    <w:p w14:paraId="304C5A25" w14:textId="53EB8BC2" w:rsidR="00C51A61" w:rsidRDefault="00C51A61" w:rsidP="00A87B49">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Recommended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36" w:name="_Toc70524424"/>
      <w:r>
        <w:rPr>
          <w:rFonts w:asciiTheme="minorBidi" w:hAnsiTheme="minorBidi" w:cstheme="minorBidi"/>
        </w:rPr>
        <w:lastRenderedPageBreak/>
        <w:t>Git</w:t>
      </w:r>
      <w:bookmarkEnd w:id="36"/>
    </w:p>
    <w:p w14:paraId="1BF015D9" w14:textId="77777777" w:rsidR="00AF24F7" w:rsidRDefault="00AF24F7"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Use different r</w:t>
      </w:r>
      <w:r w:rsidRPr="00AF24F7">
        <w:rPr>
          <w:rFonts w:asciiTheme="minorBidi" w:hAnsiTheme="minorBidi" w:cstheme="minorBidi"/>
          <w:lang w:bidi="ar-EG"/>
        </w:rPr>
        <w:t>epository for every workspace</w:t>
      </w:r>
      <w:r>
        <w:rPr>
          <w:rFonts w:asciiTheme="minorBidi" w:hAnsiTheme="minorBidi" w:cstheme="minorBidi"/>
          <w:lang w:bidi="ar-EG"/>
        </w:rPr>
        <w:t>. Also recommended to use Git for code only.</w:t>
      </w:r>
    </w:p>
    <w:p w14:paraId="602D8203" w14:textId="6482DC3A"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Shared project settings</w:t>
      </w:r>
      <w:r w:rsidR="005F4654">
        <w:rPr>
          <w:rFonts w:asciiTheme="minorBidi" w:hAnsiTheme="minorBidi" w:cstheme="minorBidi"/>
          <w:lang w:bidi="ar-EG"/>
        </w:rPr>
        <w:t>, class path and lib</w:t>
      </w:r>
      <w:r>
        <w:rPr>
          <w:rFonts w:asciiTheme="minorBidi" w:hAnsiTheme="minorBidi" w:cstheme="minorBidi"/>
          <w:lang w:bidi="ar-EG"/>
        </w:rPr>
        <w:t xml:space="preserve"> should be </w:t>
      </w:r>
      <w:r w:rsidR="005F4654">
        <w:rPr>
          <w:rFonts w:asciiTheme="minorBidi" w:hAnsiTheme="minorBidi" w:cstheme="minorBidi"/>
          <w:lang w:bidi="ar-EG"/>
        </w:rPr>
        <w:t>pushed</w:t>
      </w:r>
      <w:r>
        <w:rPr>
          <w:rFonts w:asciiTheme="minorBidi" w:hAnsiTheme="minorBidi" w:cstheme="minorBidi"/>
          <w:lang w:bidi="ar-EG"/>
        </w:rPr>
        <w:t xml:space="preserve"> and </w:t>
      </w:r>
      <w:r w:rsidR="001525DE">
        <w:rPr>
          <w:rFonts w:asciiTheme="minorBidi" w:hAnsiTheme="minorBidi" w:cstheme="minorBidi"/>
          <w:lang w:bidi="ar-EG"/>
        </w:rPr>
        <w:t>never changed unless agreed</w:t>
      </w:r>
      <w:r>
        <w:rPr>
          <w:rFonts w:asciiTheme="minorBidi" w:hAnsiTheme="minorBidi" w:cstheme="minorBidi"/>
          <w:lang w:bidi="ar-EG"/>
        </w:rPr>
        <w:t>.</w:t>
      </w:r>
    </w:p>
    <w:p w14:paraId="34678A0A" w14:textId="0705C59D" w:rsidR="004A3410" w:rsidRDefault="005F75F0" w:rsidP="005F75F0">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Always align with the commit guidelines above</w:t>
      </w:r>
      <w:r w:rsidR="00902808">
        <w:rPr>
          <w:rFonts w:asciiTheme="minorBidi" w:hAnsiTheme="minorBidi" w:cstheme="minorBidi"/>
          <w:lang w:bidi="ar-EG"/>
        </w:rPr>
        <w:t>. When we</w:t>
      </w:r>
      <w:r>
        <w:rPr>
          <w:rFonts w:asciiTheme="minorBidi" w:hAnsiTheme="minorBidi" w:cstheme="minorBidi"/>
          <w:lang w:bidi="ar-EG"/>
        </w:rPr>
        <w:t xml:space="preserve"> need history </w:t>
      </w:r>
      <w:r w:rsidR="00902808">
        <w:rPr>
          <w:rFonts w:asciiTheme="minorBidi" w:hAnsiTheme="minorBidi" w:cstheme="minorBidi"/>
          <w:lang w:bidi="ar-EG"/>
        </w:rPr>
        <w:t>adjustment,</w:t>
      </w:r>
      <w:r>
        <w:rPr>
          <w:rFonts w:asciiTheme="minorBidi" w:hAnsiTheme="minorBidi" w:cstheme="minorBidi"/>
          <w:lang w:bidi="ar-EG"/>
        </w:rPr>
        <w:t xml:space="preserve"> we can make use of r</w:t>
      </w:r>
      <w:r w:rsidR="004A3410" w:rsidRPr="0045722C">
        <w:rPr>
          <w:rFonts w:asciiTheme="minorBidi" w:hAnsiTheme="minorBidi" w:cstheme="minorBidi"/>
          <w:lang w:bidi="ar-EG"/>
        </w:rPr>
        <w:t xml:space="preserve">ewriting </w:t>
      </w:r>
      <w:r>
        <w:rPr>
          <w:rFonts w:asciiTheme="minorBidi" w:hAnsiTheme="minorBidi" w:cstheme="minorBidi"/>
          <w:lang w:bidi="ar-EG"/>
        </w:rPr>
        <w:t>h</w:t>
      </w:r>
      <w:r w:rsidR="004A3410" w:rsidRPr="0045722C">
        <w:rPr>
          <w:rFonts w:asciiTheme="minorBidi" w:hAnsiTheme="minorBidi" w:cstheme="minorBidi"/>
          <w:lang w:bidi="ar-EG"/>
        </w:rPr>
        <w:t xml:space="preserve">istory </w:t>
      </w:r>
      <w:r>
        <w:rPr>
          <w:rFonts w:asciiTheme="minorBidi" w:hAnsiTheme="minorBidi" w:cstheme="minorBidi"/>
          <w:lang w:bidi="ar-EG"/>
        </w:rPr>
        <w:t>c</w:t>
      </w:r>
      <w:r w:rsidR="004A3410" w:rsidRPr="0045722C">
        <w:rPr>
          <w:rFonts w:asciiTheme="minorBidi" w:hAnsiTheme="minorBidi" w:cstheme="minorBidi"/>
          <w:lang w:bidi="ar-EG"/>
        </w:rPr>
        <w:t>apabilities (amend - edit comments - delete - reorder - split - squash)</w:t>
      </w:r>
      <w:r>
        <w:rPr>
          <w:rFonts w:asciiTheme="minorBidi" w:hAnsiTheme="minorBidi" w:cstheme="minorBidi"/>
          <w:lang w:bidi="ar-EG"/>
        </w:rPr>
        <w:t>.</w:t>
      </w:r>
    </w:p>
    <w:p w14:paraId="2AE80233" w14:textId="1690ECC7" w:rsidR="00AF24F7" w:rsidRDefault="00AF24F7" w:rsidP="00AF24F7">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Do not REBASE commits that you have pushed already unless it is in your branch</w:t>
      </w:r>
      <w:r w:rsidRPr="00AF24F7">
        <w:rPr>
          <w:rFonts w:asciiTheme="minorBidi" w:hAnsiTheme="minorBidi" w:cstheme="minorBidi"/>
          <w:lang w:bidi="ar-EG"/>
        </w:rPr>
        <w:t xml:space="preserve"> </w:t>
      </w:r>
      <w:r>
        <w:rPr>
          <w:rFonts w:asciiTheme="minorBidi" w:hAnsiTheme="minorBidi" w:cstheme="minorBidi"/>
          <w:lang w:bidi="ar-EG"/>
        </w:rPr>
        <w:t>that you only use and before merging with the master branch by the team leader.</w:t>
      </w:r>
    </w:p>
    <w:p w14:paraId="50D84225" w14:textId="6B6ED407" w:rsidR="00902808" w:rsidRPr="00761F01" w:rsidRDefault="00902808" w:rsidP="008325D6">
      <w:pPr>
        <w:pStyle w:val="ListParagraph"/>
        <w:keepNext w:val="0"/>
        <w:numPr>
          <w:ilvl w:val="0"/>
          <w:numId w:val="23"/>
        </w:numPr>
        <w:spacing w:after="0" w:line="240" w:lineRule="auto"/>
        <w:jc w:val="left"/>
        <w:rPr>
          <w:rFonts w:asciiTheme="minorBidi" w:hAnsiTheme="minorBidi" w:cstheme="minorBidi"/>
          <w:lang w:bidi="ar-EG"/>
        </w:rPr>
      </w:pPr>
      <w:r w:rsidRPr="00761F01">
        <w:rPr>
          <w:rFonts w:asciiTheme="minorBidi" w:hAnsiTheme="minorBidi" w:cstheme="minorBidi"/>
          <w:lang w:bidi="ar-EG"/>
        </w:rPr>
        <w:t xml:space="preserve">During rebasing resolve the conflicts if happened and use mark as merged to continue rebase. If there are many local commits use interactive rebase to rebase every commit. </w:t>
      </w:r>
    </w:p>
    <w:p w14:paraId="0B110358" w14:textId="77777777" w:rsidR="002C6577" w:rsidRDefault="002C6577" w:rsidP="005F75F0">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It is recommended to PULL everyday using:</w:t>
      </w:r>
    </w:p>
    <w:p w14:paraId="1E052BE8" w14:textId="77777777"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Compare with the remote master.</w:t>
      </w:r>
    </w:p>
    <w:p w14:paraId="29E7FB95" w14:textId="47723747"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Stash any uncommitted work.</w:t>
      </w:r>
    </w:p>
    <w:p w14:paraId="788A6761" w14:textId="061926DC"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PULL if there is no local commits or FETCH if there are any local commits.</w:t>
      </w:r>
    </w:p>
    <w:p w14:paraId="50026712" w14:textId="1A5DA58D"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In case of FETCH, REBASE your work (only MERGE in very rare situations in case we need to preserve the written code that will be changed according to the rebase or merge. MERGE need team leader approval).</w:t>
      </w:r>
    </w:p>
    <w:p w14:paraId="78519651" w14:textId="6DFDA09D" w:rsidR="002C6577" w:rsidRDefault="002C6577" w:rsidP="00AF24F7">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Apply stash changes and continue the work</w:t>
      </w:r>
      <w:r w:rsidR="00AE42A5">
        <w:rPr>
          <w:rFonts w:asciiTheme="minorBidi" w:hAnsiTheme="minorBidi" w:cstheme="minorBidi"/>
          <w:lang w:bidi="ar-EG"/>
        </w:rPr>
        <w:t xml:space="preserve"> (Always remove the stash after usage)</w:t>
      </w:r>
      <w:r>
        <w:rPr>
          <w:rFonts w:asciiTheme="minorBidi" w:hAnsiTheme="minorBidi" w:cstheme="minorBidi"/>
          <w:lang w:bidi="ar-EG"/>
        </w:rPr>
        <w:t>.</w:t>
      </w:r>
    </w:p>
    <w:p w14:paraId="2EB60902" w14:textId="738B55CD" w:rsidR="007A3745" w:rsidRDefault="000A2E5D" w:rsidP="00AF24F7">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Tagging</w:t>
      </w:r>
      <w:r w:rsidR="007A3745">
        <w:rPr>
          <w:rFonts w:asciiTheme="minorBidi" w:hAnsiTheme="minorBidi" w:cstheme="minorBidi"/>
          <w:lang w:bidi="ar-EG"/>
        </w:rPr>
        <w:t>:</w:t>
      </w:r>
    </w:p>
    <w:p w14:paraId="7DD7F8B4" w14:textId="09DAACAA" w:rsidR="007A3745" w:rsidRDefault="007A3745" w:rsidP="007A3745">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Always Tag commits that represent production version: “PRD-DD-MM-YYYY{-DESC}”.</w:t>
      </w:r>
    </w:p>
    <w:p w14:paraId="251EA93C" w14:textId="5D5FCC94" w:rsidR="007A3745" w:rsidRDefault="007A3745" w:rsidP="007A3745">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Always Tag commits that represent quality control version: “QC-DD-MM-YYYY{-DESC}”</w:t>
      </w:r>
    </w:p>
    <w:p w14:paraId="39472C54" w14:textId="542F5C06" w:rsidR="007A3745" w:rsidRDefault="007A3745" w:rsidP="007A3745">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Always Tag commits that represent demo, training, UAT, SIT or any implementation version: “IMPL-DD-MM-YYYY{-DESC}”</w:t>
      </w:r>
    </w:p>
    <w:p w14:paraId="02F7B9E1" w14:textId="346AF818" w:rsidR="003A47E6" w:rsidRPr="003A47E6" w:rsidRDefault="003A47E6" w:rsidP="003A47E6">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 xml:space="preserve">In case of tags maintenance, </w:t>
      </w:r>
      <w:r w:rsidRPr="003A47E6">
        <w:rPr>
          <w:rFonts w:asciiTheme="minorBidi" w:hAnsiTheme="minorBidi" w:cstheme="minorBidi"/>
          <w:lang w:bidi="ar-EG"/>
        </w:rPr>
        <w:t>remove all and pull from remote</w:t>
      </w:r>
      <w:r>
        <w:rPr>
          <w:rFonts w:asciiTheme="minorBidi" w:hAnsiTheme="minorBidi" w:cstheme="minorBidi"/>
          <w:lang w:bidi="ar-EG"/>
        </w:rPr>
        <w:t>.</w:t>
      </w:r>
    </w:p>
    <w:p w14:paraId="32081E66" w14:textId="5765DBB2" w:rsidR="007A3745" w:rsidRDefault="00C110F3" w:rsidP="007A3745">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Tags is the responsibility of the configuration and deployment leader in the project.</w:t>
      </w:r>
    </w:p>
    <w:p w14:paraId="7A5459DB" w14:textId="3C990371" w:rsidR="00AE42A5" w:rsidRDefault="00AE42A5" w:rsidP="00AF24F7">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Branching.</w:t>
      </w:r>
    </w:p>
    <w:p w14:paraId="5525E4E9" w14:textId="25DF7676" w:rsidR="00AE42A5" w:rsidRDefault="00AE42A5"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Always use branches according to the working and review methodology.</w:t>
      </w:r>
    </w:p>
    <w:p w14:paraId="3817B23D" w14:textId="001D8F0D" w:rsidR="00AE42A5" w:rsidRDefault="00AE42A5"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Teams always collaborate on core branches (like master, production, …).</w:t>
      </w:r>
    </w:p>
    <w:p w14:paraId="08D04358" w14:textId="6A4537BD" w:rsidR="00AE42A5" w:rsidRPr="00E032C2" w:rsidRDefault="00AE42A5"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If noncore branch is need</w:t>
      </w:r>
      <w:r w:rsidR="00761F01">
        <w:rPr>
          <w:rFonts w:asciiTheme="minorBidi" w:hAnsiTheme="minorBidi" w:cstheme="minorBidi"/>
          <w:lang w:bidi="ar-EG"/>
        </w:rPr>
        <w:t>ed</w:t>
      </w:r>
      <w:r>
        <w:rPr>
          <w:rFonts w:asciiTheme="minorBidi" w:hAnsiTheme="minorBidi" w:cstheme="minorBidi"/>
          <w:lang w:bidi="ar-EG"/>
        </w:rPr>
        <w:t xml:space="preserve"> to handle task, qc-fix, prd-fix, … then it should be named “username-task id or desc</w:t>
      </w:r>
      <w:r w:rsidRPr="00E032C2">
        <w:rPr>
          <w:rFonts w:asciiTheme="minorBidi" w:hAnsiTheme="minorBidi" w:cstheme="minorBidi"/>
          <w:lang w:bidi="ar-EG"/>
        </w:rPr>
        <w:t>”</w:t>
      </w:r>
      <w:r w:rsidR="00A051DC" w:rsidRPr="00E032C2">
        <w:rPr>
          <w:rFonts w:asciiTheme="minorBidi" w:hAnsiTheme="minorBidi" w:cstheme="minorBidi"/>
          <w:lang w:bidi="ar-EG"/>
        </w:rPr>
        <w:t xml:space="preserve"> or “team/group name- task id or desc”</w:t>
      </w:r>
      <w:r w:rsidRPr="00E032C2">
        <w:rPr>
          <w:rFonts w:asciiTheme="minorBidi" w:hAnsiTheme="minorBidi" w:cstheme="minorBidi"/>
          <w:lang w:bidi="ar-EG"/>
        </w:rPr>
        <w:t>.</w:t>
      </w:r>
    </w:p>
    <w:p w14:paraId="3CCD9525" w14:textId="39574727" w:rsidR="00AE42A5" w:rsidRDefault="000A2E5D"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 xml:space="preserve">Noncore branches should be used only by the same </w:t>
      </w:r>
      <w:r w:rsidRPr="00E032C2">
        <w:rPr>
          <w:rFonts w:asciiTheme="minorBidi" w:hAnsiTheme="minorBidi" w:cstheme="minorBidi"/>
          <w:lang w:bidi="ar-EG"/>
        </w:rPr>
        <w:t>developer</w:t>
      </w:r>
      <w:r w:rsidR="00A051DC" w:rsidRPr="00E032C2">
        <w:rPr>
          <w:rFonts w:asciiTheme="minorBidi" w:hAnsiTheme="minorBidi" w:cstheme="minorBidi"/>
          <w:lang w:bidi="ar-EG"/>
        </w:rPr>
        <w:t>/team/group</w:t>
      </w:r>
      <w:r>
        <w:rPr>
          <w:rFonts w:asciiTheme="minorBidi" w:hAnsiTheme="minorBidi" w:cstheme="minorBidi"/>
          <w:lang w:bidi="ar-EG"/>
        </w:rPr>
        <w:t xml:space="preserve"> and his team leader for review. </w:t>
      </w:r>
      <w:r w:rsidR="00E032C2">
        <w:rPr>
          <w:rFonts w:asciiTheme="minorBidi" w:hAnsiTheme="minorBidi" w:cstheme="minorBidi"/>
          <w:lang w:bidi="ar-EG"/>
        </w:rPr>
        <w:t>When team uses noncore branches, they should use REBASE strategy.</w:t>
      </w:r>
    </w:p>
    <w:p w14:paraId="4C61BEB5" w14:textId="4C16939B" w:rsidR="000A2E5D" w:rsidRDefault="000A2E5D" w:rsidP="00325D3E">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Noncore branches should be removed after merge.</w:t>
      </w:r>
    </w:p>
    <w:p w14:paraId="20F01049" w14:textId="3DE83895" w:rsidR="00AF24F7" w:rsidRDefault="00AF24F7" w:rsidP="00AF24F7">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Working and Review Methodology:</w:t>
      </w:r>
    </w:p>
    <w:p w14:paraId="3C438C01" w14:textId="02A60A12" w:rsidR="007A3745" w:rsidRPr="00013510" w:rsidRDefault="00325D3E" w:rsidP="002747D8">
      <w:pPr>
        <w:pStyle w:val="ListParagraph"/>
        <w:keepNext w:val="0"/>
        <w:numPr>
          <w:ilvl w:val="1"/>
          <w:numId w:val="23"/>
        </w:numPr>
        <w:spacing w:after="200" w:line="276" w:lineRule="auto"/>
        <w:ind w:left="1080"/>
        <w:jc w:val="left"/>
        <w:rPr>
          <w:rFonts w:asciiTheme="minorBidi" w:hAnsiTheme="minorBidi" w:cstheme="minorBidi"/>
          <w:lang w:bidi="ar-EG"/>
        </w:rPr>
      </w:pPr>
      <w:r w:rsidRPr="00013510">
        <w:rPr>
          <w:rFonts w:asciiTheme="minorBidi" w:hAnsiTheme="minorBidi" w:cstheme="minorBidi"/>
          <w:lang w:bidi="ar-EG"/>
        </w:rPr>
        <w:t xml:space="preserve">Only </w:t>
      </w:r>
      <w:r w:rsidR="003753F5">
        <w:rPr>
          <w:rFonts w:asciiTheme="minorBidi" w:hAnsiTheme="minorBidi" w:cstheme="minorBidi"/>
          <w:lang w:bidi="ar-EG"/>
        </w:rPr>
        <w:t>one core branch: “</w:t>
      </w:r>
      <w:r w:rsidR="007A3745" w:rsidRPr="00013510">
        <w:rPr>
          <w:rFonts w:asciiTheme="minorBidi" w:hAnsiTheme="minorBidi" w:cstheme="minorBidi"/>
          <w:lang w:bidi="ar-EG"/>
        </w:rPr>
        <w:t>master</w:t>
      </w:r>
      <w:r w:rsidR="003753F5">
        <w:rPr>
          <w:rFonts w:asciiTheme="minorBidi" w:hAnsiTheme="minorBidi" w:cstheme="minorBidi"/>
          <w:lang w:bidi="ar-EG"/>
        </w:rPr>
        <w:t>”</w:t>
      </w:r>
      <w:r w:rsidR="00013510">
        <w:rPr>
          <w:rFonts w:asciiTheme="minorBidi" w:hAnsiTheme="minorBidi" w:cstheme="minorBidi"/>
          <w:lang w:bidi="ar-EG"/>
        </w:rPr>
        <w:t xml:space="preserve"> branch</w:t>
      </w:r>
      <w:r w:rsidR="007A3745" w:rsidRPr="00013510">
        <w:rPr>
          <w:rFonts w:asciiTheme="minorBidi" w:hAnsiTheme="minorBidi" w:cstheme="minorBidi"/>
          <w:lang w:bidi="ar-EG"/>
        </w:rPr>
        <w:t xml:space="preserve"> </w:t>
      </w:r>
      <w:r w:rsidR="003753F5">
        <w:rPr>
          <w:rFonts w:asciiTheme="minorBidi" w:hAnsiTheme="minorBidi" w:cstheme="minorBidi"/>
          <w:lang w:bidi="ar-EG"/>
        </w:rPr>
        <w:t>(</w:t>
      </w:r>
      <w:r w:rsidR="007A3745" w:rsidRPr="00013510">
        <w:rPr>
          <w:rFonts w:asciiTheme="minorBidi" w:hAnsiTheme="minorBidi" w:cstheme="minorBidi"/>
          <w:lang w:bidi="ar-EG"/>
        </w:rPr>
        <w:t>for dev</w:t>
      </w:r>
      <w:r w:rsidR="003753F5">
        <w:rPr>
          <w:rFonts w:asciiTheme="minorBidi" w:hAnsiTheme="minorBidi" w:cstheme="minorBidi"/>
          <w:lang w:bidi="ar-EG"/>
        </w:rPr>
        <w:t xml:space="preserve">, </w:t>
      </w:r>
      <w:r w:rsidR="007A3745" w:rsidRPr="00013510">
        <w:rPr>
          <w:rFonts w:asciiTheme="minorBidi" w:hAnsiTheme="minorBidi" w:cstheme="minorBidi"/>
          <w:lang w:bidi="ar-EG"/>
        </w:rPr>
        <w:t>qc</w:t>
      </w:r>
      <w:r w:rsidR="003753F5">
        <w:rPr>
          <w:rFonts w:asciiTheme="minorBidi" w:hAnsiTheme="minorBidi" w:cstheme="minorBidi"/>
          <w:lang w:bidi="ar-EG"/>
        </w:rPr>
        <w:t xml:space="preserve">, </w:t>
      </w:r>
      <w:r w:rsidR="007A3745" w:rsidRPr="00013510">
        <w:rPr>
          <w:rFonts w:asciiTheme="minorBidi" w:hAnsiTheme="minorBidi" w:cstheme="minorBidi"/>
          <w:lang w:bidi="ar-EG"/>
        </w:rPr>
        <w:t>prd</w:t>
      </w:r>
      <w:r w:rsidR="003753F5">
        <w:rPr>
          <w:rFonts w:asciiTheme="minorBidi" w:hAnsiTheme="minorBidi" w:cstheme="minorBidi"/>
          <w:lang w:bidi="ar-EG"/>
        </w:rPr>
        <w:t>, …</w:t>
      </w:r>
      <w:r w:rsidR="007A3745" w:rsidRPr="00013510">
        <w:rPr>
          <w:rFonts w:asciiTheme="minorBidi" w:hAnsiTheme="minorBidi" w:cstheme="minorBidi"/>
          <w:lang w:bidi="ar-EG"/>
        </w:rPr>
        <w:t>)</w:t>
      </w:r>
      <w:r w:rsidR="003753F5">
        <w:rPr>
          <w:rFonts w:asciiTheme="minorBidi" w:hAnsiTheme="minorBidi" w:cstheme="minorBidi"/>
          <w:lang w:bidi="ar-EG"/>
        </w:rPr>
        <w:t>.</w:t>
      </w:r>
    </w:p>
    <w:p w14:paraId="2516D590" w14:textId="77777777" w:rsidR="00A051DC" w:rsidRDefault="00A051DC" w:rsidP="00D77319">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None core branches should be for:</w:t>
      </w:r>
    </w:p>
    <w:p w14:paraId="6CF72270" w14:textId="77777777" w:rsidR="00A051DC" w:rsidRDefault="00A051DC" w:rsidP="00A051DC">
      <w:pPr>
        <w:pStyle w:val="ListParagraph"/>
        <w:keepNext w:val="0"/>
        <w:numPr>
          <w:ilvl w:val="2"/>
          <w:numId w:val="23"/>
        </w:numPr>
        <w:spacing w:after="200" w:line="276" w:lineRule="auto"/>
        <w:ind w:left="1440"/>
        <w:jc w:val="left"/>
        <w:rPr>
          <w:rFonts w:asciiTheme="minorBidi" w:hAnsiTheme="minorBidi" w:cstheme="minorBidi"/>
          <w:lang w:bidi="ar-EG"/>
        </w:rPr>
      </w:pPr>
      <w:r>
        <w:rPr>
          <w:rFonts w:asciiTheme="minorBidi" w:hAnsiTheme="minorBidi" w:cstheme="minorBidi"/>
          <w:lang w:bidi="ar-EG"/>
        </w:rPr>
        <w:t>Every task not planned for the next production deployment. (REBASE Strategy).</w:t>
      </w:r>
    </w:p>
    <w:p w14:paraId="5FD3DE68" w14:textId="627A0D95" w:rsidR="00AF24F7" w:rsidRPr="005F75F0" w:rsidRDefault="00A051DC" w:rsidP="00D30023">
      <w:pPr>
        <w:pStyle w:val="ListParagraph"/>
        <w:keepNext w:val="0"/>
        <w:numPr>
          <w:ilvl w:val="2"/>
          <w:numId w:val="23"/>
        </w:numPr>
        <w:spacing w:after="200" w:line="276" w:lineRule="auto"/>
        <w:ind w:left="1440"/>
        <w:jc w:val="left"/>
        <w:rPr>
          <w:rFonts w:asciiTheme="minorBidi" w:hAnsiTheme="minorBidi" w:cstheme="minorBidi"/>
          <w:lang w:bidi="ar-EG"/>
        </w:rPr>
      </w:pPr>
      <w:r>
        <w:rPr>
          <w:rFonts w:asciiTheme="minorBidi" w:hAnsiTheme="minorBidi" w:cstheme="minorBidi"/>
          <w:lang w:bidi="ar-EG"/>
        </w:rPr>
        <w:t>Fixes</w:t>
      </w:r>
      <w:r w:rsidR="00D30023">
        <w:rPr>
          <w:rFonts w:asciiTheme="minorBidi" w:hAnsiTheme="minorBidi" w:cstheme="minorBidi"/>
          <w:lang w:bidi="ar-EG"/>
        </w:rPr>
        <w:t xml:space="preserve"> in case that master branch includes work that should not be shipped with the fix</w:t>
      </w:r>
      <w:r>
        <w:rPr>
          <w:rFonts w:asciiTheme="minorBidi" w:hAnsiTheme="minorBidi" w:cstheme="minorBidi"/>
          <w:lang w:bidi="ar-EG"/>
        </w:rPr>
        <w:t>. (Merge Strategy</w:t>
      </w:r>
      <w:r w:rsidR="00D30023">
        <w:rPr>
          <w:rFonts w:asciiTheme="minorBidi" w:hAnsiTheme="minorBidi" w:cstheme="minorBidi"/>
          <w:lang w:bidi="ar-EG"/>
        </w:rPr>
        <w:t xml:space="preserve"> to preserve the deployment tag).</w:t>
      </w:r>
    </w:p>
    <w:p w14:paraId="75068A4A" w14:textId="4C140222" w:rsidR="00AF24F7" w:rsidRDefault="00D30023" w:rsidP="00D77319">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 xml:space="preserve">Regular tasks that planned for next production deployment should be done </w:t>
      </w:r>
      <w:r w:rsidR="00635E06">
        <w:rPr>
          <w:rFonts w:asciiTheme="minorBidi" w:hAnsiTheme="minorBidi" w:cstheme="minorBidi"/>
          <w:lang w:bidi="ar-EG"/>
        </w:rPr>
        <w:t xml:space="preserve">and committed </w:t>
      </w:r>
      <w:r>
        <w:rPr>
          <w:rFonts w:asciiTheme="minorBidi" w:hAnsiTheme="minorBidi" w:cstheme="minorBidi"/>
          <w:lang w:bidi="ar-EG"/>
        </w:rPr>
        <w:t xml:space="preserve">on the master, </w:t>
      </w:r>
      <w:r w:rsidR="00635E06">
        <w:rPr>
          <w:rFonts w:asciiTheme="minorBidi" w:hAnsiTheme="minorBidi" w:cstheme="minorBidi"/>
          <w:lang w:bidi="ar-EG"/>
        </w:rPr>
        <w:t xml:space="preserve">then </w:t>
      </w:r>
      <w:r>
        <w:rPr>
          <w:rFonts w:asciiTheme="minorBidi" w:hAnsiTheme="minorBidi" w:cstheme="minorBidi"/>
          <w:lang w:bidi="ar-EG"/>
        </w:rPr>
        <w:t>pushed</w:t>
      </w:r>
      <w:r w:rsidR="00635E06">
        <w:rPr>
          <w:rFonts w:asciiTheme="minorBidi" w:hAnsiTheme="minorBidi" w:cstheme="minorBidi"/>
          <w:lang w:bidi="ar-EG"/>
        </w:rPr>
        <w:t xml:space="preserve"> only</w:t>
      </w:r>
      <w:r>
        <w:rPr>
          <w:rFonts w:asciiTheme="minorBidi" w:hAnsiTheme="minorBidi" w:cstheme="minorBidi"/>
          <w:lang w:bidi="ar-EG"/>
        </w:rPr>
        <w:t xml:space="preserve"> during the review process (</w:t>
      </w:r>
      <w:r w:rsidR="00635E06">
        <w:rPr>
          <w:rFonts w:asciiTheme="minorBidi" w:hAnsiTheme="minorBidi" w:cstheme="minorBidi"/>
          <w:lang w:bidi="ar-EG"/>
        </w:rPr>
        <w:t xml:space="preserve">always make sure to </w:t>
      </w:r>
      <w:r>
        <w:rPr>
          <w:rFonts w:asciiTheme="minorBidi" w:hAnsiTheme="minorBidi" w:cstheme="minorBidi"/>
          <w:lang w:bidi="ar-EG"/>
        </w:rPr>
        <w:t>compare and rebase first</w:t>
      </w:r>
      <w:r w:rsidR="00635E06">
        <w:rPr>
          <w:rFonts w:asciiTheme="minorBidi" w:hAnsiTheme="minorBidi" w:cstheme="minorBidi"/>
          <w:lang w:bidi="ar-EG"/>
        </w:rPr>
        <w:t xml:space="preserve"> before PUSH</w:t>
      </w:r>
      <w:r>
        <w:rPr>
          <w:rFonts w:asciiTheme="minorBidi" w:hAnsiTheme="minorBidi" w:cstheme="minorBidi"/>
          <w:lang w:bidi="ar-EG"/>
        </w:rPr>
        <w:t>).</w:t>
      </w:r>
    </w:p>
    <w:p w14:paraId="1F6B1FC2" w14:textId="4B0442D9" w:rsidR="00D30023" w:rsidRDefault="00D30023" w:rsidP="00D77319">
      <w:pPr>
        <w:pStyle w:val="ListParagraph"/>
        <w:keepNext w:val="0"/>
        <w:numPr>
          <w:ilvl w:val="1"/>
          <w:numId w:val="23"/>
        </w:numPr>
        <w:spacing w:after="200" w:line="276" w:lineRule="auto"/>
        <w:ind w:left="1080"/>
        <w:jc w:val="left"/>
        <w:rPr>
          <w:rFonts w:asciiTheme="minorBidi" w:hAnsiTheme="minorBidi" w:cstheme="minorBidi"/>
          <w:lang w:bidi="ar-EG"/>
        </w:rPr>
      </w:pPr>
      <w:r>
        <w:rPr>
          <w:rFonts w:asciiTheme="minorBidi" w:hAnsiTheme="minorBidi" w:cstheme="minorBidi"/>
          <w:lang w:bidi="ar-EG"/>
        </w:rPr>
        <w:t>Emergency tasks that planned for next production deployment:</w:t>
      </w:r>
    </w:p>
    <w:p w14:paraId="7D855E36" w14:textId="0DC77C99" w:rsidR="00D30023" w:rsidRDefault="00D30023" w:rsidP="00D30023">
      <w:pPr>
        <w:pStyle w:val="ListParagraph"/>
        <w:keepNext w:val="0"/>
        <w:numPr>
          <w:ilvl w:val="2"/>
          <w:numId w:val="23"/>
        </w:numPr>
        <w:spacing w:after="200" w:line="276" w:lineRule="auto"/>
        <w:ind w:left="1440"/>
        <w:jc w:val="left"/>
        <w:rPr>
          <w:rFonts w:asciiTheme="minorBidi" w:hAnsiTheme="minorBidi" w:cstheme="minorBidi"/>
          <w:lang w:bidi="ar-EG"/>
        </w:rPr>
      </w:pPr>
      <w:r>
        <w:rPr>
          <w:rFonts w:asciiTheme="minorBidi" w:hAnsiTheme="minorBidi" w:cstheme="minorBidi"/>
          <w:lang w:bidi="ar-EG"/>
        </w:rPr>
        <w:t>If no local commits: stash your work, do the emergency task</w:t>
      </w:r>
      <w:r w:rsidR="00635E06">
        <w:rPr>
          <w:rFonts w:asciiTheme="minorBidi" w:hAnsiTheme="minorBidi" w:cstheme="minorBidi"/>
          <w:lang w:bidi="ar-EG"/>
        </w:rPr>
        <w:t xml:space="preserve"> (as a regular task) then apply </w:t>
      </w:r>
      <w:r>
        <w:rPr>
          <w:rFonts w:asciiTheme="minorBidi" w:hAnsiTheme="minorBidi" w:cstheme="minorBidi"/>
          <w:lang w:bidi="ar-EG"/>
        </w:rPr>
        <w:t>the stash changes</w:t>
      </w:r>
      <w:r w:rsidR="00635E06">
        <w:rPr>
          <w:rFonts w:asciiTheme="minorBidi" w:hAnsiTheme="minorBidi" w:cstheme="minorBidi"/>
          <w:lang w:bidi="ar-EG"/>
        </w:rPr>
        <w:t>.</w:t>
      </w:r>
    </w:p>
    <w:p w14:paraId="15BD0D4A" w14:textId="32D4948F" w:rsidR="00AF24F7" w:rsidRPr="00761F01" w:rsidRDefault="00635E06" w:rsidP="009421BF">
      <w:pPr>
        <w:pStyle w:val="ListParagraph"/>
        <w:keepNext w:val="0"/>
        <w:numPr>
          <w:ilvl w:val="2"/>
          <w:numId w:val="23"/>
        </w:numPr>
        <w:spacing w:after="200" w:line="276" w:lineRule="auto"/>
        <w:ind w:left="1440"/>
        <w:jc w:val="left"/>
        <w:rPr>
          <w:rFonts w:asciiTheme="minorBidi" w:hAnsiTheme="minorBidi" w:cstheme="minorBidi"/>
          <w:lang w:bidi="ar-EG"/>
        </w:rPr>
      </w:pPr>
      <w:r w:rsidRPr="00761F01">
        <w:rPr>
          <w:rFonts w:asciiTheme="minorBidi" w:hAnsiTheme="minorBidi" w:cstheme="minorBidi"/>
          <w:lang w:bidi="ar-EG"/>
        </w:rPr>
        <w:t>If local commits exist: Make a noncore branch from the origin/master, do the emergency task (as a regular task but on the new branch) then rebase your local master commits</w:t>
      </w:r>
      <w:r w:rsidR="00761F01" w:rsidRPr="00761F01">
        <w:rPr>
          <w:rFonts w:asciiTheme="minorBidi" w:hAnsiTheme="minorBidi" w:cstheme="minorBidi"/>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1D772F77" w14:textId="660FC13F" w:rsidR="0048655B" w:rsidRDefault="0048655B" w:rsidP="0048655B">
      <w:pPr>
        <w:pStyle w:val="UnnumberedHeading"/>
        <w:rPr>
          <w:rFonts w:asciiTheme="minorBidi" w:hAnsiTheme="minorBidi" w:cstheme="minorBidi"/>
        </w:rPr>
      </w:pPr>
      <w:bookmarkStart w:id="37" w:name="_Toc70524425"/>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Pr>
          <w:rFonts w:asciiTheme="minorBidi" w:hAnsiTheme="minorBidi" w:cstheme="minorBidi"/>
        </w:rPr>
        <w:t>Installation Guide</w:t>
      </w:r>
      <w:r w:rsidR="00C652E5">
        <w:rPr>
          <w:rFonts w:asciiTheme="minorBidi" w:hAnsiTheme="minorBidi" w:cstheme="minorBidi"/>
        </w:rPr>
        <w:t xml:space="preserve"> JDK11 – WebLogic 14c</w:t>
      </w:r>
      <w:bookmarkEnd w:id="37"/>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CD13A5" w:rsidP="00C652E5">
            <w:pPr>
              <w:pStyle w:val="ListParagraph"/>
              <w:ind w:left="0"/>
              <w:rPr>
                <w:sz w:val="20"/>
                <w:szCs w:val="20"/>
              </w:rPr>
            </w:pPr>
            <w:hyperlink r:id="rId17"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CD13A5" w:rsidP="00C652E5">
            <w:pPr>
              <w:pStyle w:val="ListParagraph"/>
              <w:ind w:left="0"/>
              <w:rPr>
                <w:sz w:val="20"/>
                <w:szCs w:val="20"/>
              </w:rPr>
            </w:pPr>
            <w:hyperlink r:id="rId18"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CD13A5" w:rsidP="00C652E5">
            <w:pPr>
              <w:pStyle w:val="ListParagraph"/>
              <w:ind w:left="0"/>
              <w:rPr>
                <w:sz w:val="18"/>
                <w:szCs w:val="18"/>
              </w:rPr>
            </w:pPr>
            <w:hyperlink r:id="rId19"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27A72E88" w:rsidR="00C652E5" w:rsidRPr="004859FC" w:rsidRDefault="00C652E5" w:rsidP="004859FC">
      <w:pPr>
        <w:pStyle w:val="Heading2"/>
        <w:numPr>
          <w:ilvl w:val="0"/>
          <w:numId w:val="0"/>
        </w:numPr>
        <w:ind w:left="576" w:hanging="576"/>
        <w:rPr>
          <w:rFonts w:asciiTheme="minorBidi" w:hAnsiTheme="minorBidi" w:cstheme="minorBidi"/>
        </w:rPr>
      </w:pPr>
      <w:bookmarkStart w:id="38" w:name="_Toc70524426"/>
      <w:r>
        <w:rPr>
          <w:rFonts w:asciiTheme="minorBidi" w:hAnsiTheme="minorBidi" w:cstheme="minorBidi"/>
        </w:rPr>
        <w:t>A</w:t>
      </w:r>
      <w:r w:rsidRPr="00F524C8">
        <w:rPr>
          <w:rFonts w:asciiTheme="minorBidi" w:hAnsiTheme="minorBidi" w:cstheme="minorBidi"/>
        </w:rPr>
        <w:t xml:space="preserve">.1 </w:t>
      </w:r>
      <w:r>
        <w:rPr>
          <w:rFonts w:asciiTheme="minorBidi" w:hAnsiTheme="minorBidi" w:cstheme="minorBidi"/>
        </w:rPr>
        <w:t>JDK 11</w:t>
      </w:r>
      <w:r w:rsidR="00AB516C">
        <w:rPr>
          <w:rFonts w:asciiTheme="minorBidi" w:hAnsiTheme="minorBidi" w:cstheme="minorBidi"/>
        </w:rPr>
        <w:t>.0.10</w:t>
      </w:r>
      <w:r>
        <w:rPr>
          <w:rFonts w:asciiTheme="minorBidi" w:hAnsiTheme="minorBidi" w:cstheme="minorBidi"/>
        </w:rPr>
        <w:t xml:space="preserve"> LTS</w:t>
      </w:r>
      <w:bookmarkEnd w:id="38"/>
    </w:p>
    <w:p w14:paraId="5F5A1EE3" w14:textId="01820FD8" w:rsidR="00C652E5" w:rsidRDefault="00C652E5" w:rsidP="00AB516C">
      <w:pPr>
        <w:pStyle w:val="ListParagraph"/>
        <w:keepNext w:val="0"/>
        <w:numPr>
          <w:ilvl w:val="0"/>
          <w:numId w:val="34"/>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AB516C">
      <w:pPr>
        <w:pStyle w:val="ListParagraph"/>
        <w:keepNext w:val="0"/>
        <w:numPr>
          <w:ilvl w:val="0"/>
          <w:numId w:val="34"/>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AB516C">
      <w:pPr>
        <w:pStyle w:val="ListParagraph"/>
        <w:keepNext w:val="0"/>
        <w:numPr>
          <w:ilvl w:val="0"/>
          <w:numId w:val="34"/>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AB516C">
      <w:pPr>
        <w:pStyle w:val="ListParagraph"/>
        <w:keepNext w:val="0"/>
        <w:numPr>
          <w:ilvl w:val="0"/>
          <w:numId w:val="34"/>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6E8CF096" w:rsidR="00C652E5" w:rsidRDefault="00AB516C" w:rsidP="00AB516C">
      <w:pPr>
        <w:pStyle w:val="Heading2"/>
        <w:numPr>
          <w:ilvl w:val="0"/>
          <w:numId w:val="0"/>
        </w:numPr>
        <w:ind w:left="576" w:hanging="576"/>
      </w:pPr>
      <w:bookmarkStart w:id="39" w:name="_Toc70524427"/>
      <w:r>
        <w:t xml:space="preserve">A.2 </w:t>
      </w:r>
      <w:r w:rsidR="00C652E5">
        <w:t xml:space="preserve">WLS </w:t>
      </w:r>
      <w:r w:rsidRPr="00AB516C">
        <w:t>14.1.1.0.</w:t>
      </w:r>
      <w:r>
        <w:t>0</w:t>
      </w:r>
      <w:bookmarkEnd w:id="39"/>
    </w:p>
    <w:p w14:paraId="61331D41" w14:textId="77777777" w:rsidR="00C652E5" w:rsidRDefault="00C652E5" w:rsidP="00AB516C">
      <w:pPr>
        <w:pStyle w:val="ListParagraph"/>
        <w:keepNext w:val="0"/>
        <w:numPr>
          <w:ilvl w:val="0"/>
          <w:numId w:val="65"/>
        </w:numPr>
        <w:spacing w:after="160" w:line="256" w:lineRule="auto"/>
        <w:jc w:val="left"/>
      </w:pPr>
      <w:r>
        <w:t>Run your command prompt (</w:t>
      </w:r>
      <w:r w:rsidRPr="00AB516C">
        <w:t>cmd</w:t>
      </w:r>
      <w:r>
        <w:t xml:space="preserve">) as </w:t>
      </w:r>
      <w:r w:rsidRPr="00AB516C">
        <w:rPr>
          <w:b/>
          <w:bCs/>
        </w:rPr>
        <w:t>administrator</w:t>
      </w:r>
      <w:r>
        <w:t>.</w:t>
      </w:r>
    </w:p>
    <w:p w14:paraId="00F62D6B" w14:textId="77777777" w:rsidR="00C652E5" w:rsidRDefault="00C652E5" w:rsidP="00AB516C">
      <w:pPr>
        <w:pStyle w:val="ListParagraph"/>
        <w:keepNext w:val="0"/>
        <w:numPr>
          <w:ilvl w:val="0"/>
          <w:numId w:val="65"/>
        </w:numPr>
        <w:spacing w:after="160" w:line="256" w:lineRule="auto"/>
        <w:jc w:val="left"/>
      </w:pPr>
      <w:r>
        <w:t>Change directory to the path that contains the downloaded Weblogic source jar file</w:t>
      </w:r>
    </w:p>
    <w:p w14:paraId="49BFE663" w14:textId="010C14A8" w:rsidR="00606F3B" w:rsidRDefault="00C652E5" w:rsidP="00AB516C">
      <w:pPr>
        <w:pStyle w:val="ListParagraph"/>
        <w:keepNext w:val="0"/>
        <w:numPr>
          <w:ilvl w:val="0"/>
          <w:numId w:val="65"/>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then follow the normal process to install Weblogic</w:t>
      </w:r>
      <w:r w:rsidR="00606F3B">
        <w:t>.</w:t>
      </w:r>
    </w:p>
    <w:p w14:paraId="7F391D70" w14:textId="110B1103" w:rsidR="00C652E5" w:rsidRDefault="00606F3B" w:rsidP="00AB516C">
      <w:pPr>
        <w:pStyle w:val="ListParagraph"/>
        <w:keepNext w:val="0"/>
        <w:numPr>
          <w:ilvl w:val="0"/>
          <w:numId w:val="65"/>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(weblogic/weblogic1)</w:t>
      </w:r>
      <w:r w:rsidR="00C652E5">
        <w:t>.</w:t>
      </w:r>
    </w:p>
    <w:p w14:paraId="4D2B3B0A" w14:textId="77777777" w:rsidR="00C652E5" w:rsidRDefault="00C652E5" w:rsidP="00AB516C">
      <w:pPr>
        <w:pStyle w:val="ListParagraph"/>
        <w:keepNext w:val="0"/>
        <w:numPr>
          <w:ilvl w:val="0"/>
          <w:numId w:val="65"/>
        </w:numPr>
        <w:spacing w:after="160" w:line="256" w:lineRule="auto"/>
        <w:jc w:val="left"/>
      </w:pPr>
      <w:r>
        <w:t>Adjusting memory parameters:</w:t>
      </w:r>
    </w:p>
    <w:p w14:paraId="0E84BC7D" w14:textId="58DD4679" w:rsidR="00C652E5" w:rsidRDefault="00C652E5" w:rsidP="00AB516C">
      <w:pPr>
        <w:pStyle w:val="ListParagraph"/>
        <w:keepNext w:val="0"/>
        <w:numPr>
          <w:ilvl w:val="1"/>
          <w:numId w:val="65"/>
        </w:numPr>
        <w:spacing w:after="160" w:line="256" w:lineRule="auto"/>
        <w:jc w:val="left"/>
      </w:pPr>
      <w:r>
        <w:t>Open the file “</w:t>
      </w:r>
      <w:r w:rsidRPr="00591CBA">
        <w:rPr>
          <w:b/>
          <w:bCs/>
        </w:rPr>
        <w:t>commBaseEnv.cmd</w:t>
      </w:r>
      <w:r>
        <w:t>” which should be located in your Weblogic installation folder which is by default “</w:t>
      </w:r>
      <w:r w:rsidRPr="00591CBA">
        <w:rPr>
          <w:b/>
          <w:bCs/>
        </w:rPr>
        <w:t>C:\Oracle\Middleware\Oracle_Home\oracle_common\common\bin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AB516C">
      <w:pPr>
        <w:pStyle w:val="ListParagraph"/>
        <w:keepNext w:val="0"/>
        <w:numPr>
          <w:ilvl w:val="1"/>
          <w:numId w:val="65"/>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AB516C">
      <w:pPr>
        <w:pStyle w:val="ListParagraph"/>
        <w:keepNext w:val="0"/>
        <w:numPr>
          <w:ilvl w:val="0"/>
          <w:numId w:val="65"/>
        </w:numPr>
        <w:spacing w:after="160" w:line="256" w:lineRule="auto"/>
        <w:jc w:val="left"/>
      </w:pPr>
      <w:r>
        <w:t xml:space="preserve">Define </w:t>
      </w:r>
      <w:r w:rsidR="00591CBA">
        <w:t>your data sources.</w:t>
      </w:r>
    </w:p>
    <w:p w14:paraId="134483D2" w14:textId="0888ECA3" w:rsidR="00C652E5" w:rsidRPr="00DF37AF" w:rsidRDefault="00C652E5" w:rsidP="00DF37AF">
      <w:pPr>
        <w:pStyle w:val="ListParagraph"/>
        <w:keepNext w:val="0"/>
        <w:numPr>
          <w:ilvl w:val="0"/>
          <w:numId w:val="65"/>
        </w:numPr>
        <w:spacing w:after="160" w:line="256" w:lineRule="auto"/>
        <w:jc w:val="left"/>
      </w:pPr>
      <w:r>
        <w:t xml:space="preserve">Change JTA timeout from 30 seconds to </w:t>
      </w:r>
      <w:r w:rsidRPr="00591CBA">
        <w:rPr>
          <w:b/>
          <w:bCs/>
        </w:rPr>
        <w:t>1200</w:t>
      </w:r>
      <w:r>
        <w:t xml:space="preserve"> seconds.</w:t>
      </w:r>
      <w:r>
        <w:br/>
        <w:t>(from the console web app -&gt; select the domain “base_domain” -&gt; select “JTA” tab -&gt; update the field “Timeout Seconds”)</w:t>
      </w:r>
      <w:r w:rsidR="00DF37AF">
        <w:t>.</w:t>
      </w:r>
    </w:p>
    <w:p w14:paraId="4681D5F2" w14:textId="02883071" w:rsidR="00C652E5" w:rsidRDefault="00C652E5" w:rsidP="00C652E5">
      <w:pPr>
        <w:pStyle w:val="Heading2"/>
        <w:numPr>
          <w:ilvl w:val="0"/>
          <w:numId w:val="0"/>
        </w:numPr>
        <w:ind w:left="576" w:hanging="576"/>
        <w:rPr>
          <w:rFonts w:asciiTheme="minorBidi" w:hAnsiTheme="minorBidi" w:cstheme="minorBidi"/>
        </w:rPr>
      </w:pPr>
      <w:bookmarkStart w:id="40" w:name="_Toc70524428"/>
      <w:r>
        <w:rPr>
          <w:rFonts w:asciiTheme="minorBidi" w:hAnsiTheme="minorBidi" w:cstheme="minorBidi"/>
        </w:rPr>
        <w:lastRenderedPageBreak/>
        <w:t>A</w:t>
      </w:r>
      <w:r w:rsidRPr="00F524C8">
        <w:rPr>
          <w:rFonts w:asciiTheme="minorBidi" w:hAnsiTheme="minorBidi" w:cstheme="minorBidi"/>
        </w:rPr>
        <w:t>.</w:t>
      </w:r>
      <w:r>
        <w:rPr>
          <w:rFonts w:asciiTheme="minorBidi" w:hAnsiTheme="minorBidi" w:cstheme="minorBidi"/>
        </w:rPr>
        <w:t>3</w:t>
      </w:r>
      <w:r w:rsidRPr="00F524C8">
        <w:rPr>
          <w:rFonts w:asciiTheme="minorBidi" w:hAnsiTheme="minorBidi" w:cstheme="minorBidi"/>
        </w:rPr>
        <w:t xml:space="preserve"> </w:t>
      </w:r>
      <w:r>
        <w:rPr>
          <w:rFonts w:asciiTheme="minorBidi" w:hAnsiTheme="minorBidi" w:cstheme="minorBidi"/>
        </w:rPr>
        <w:t xml:space="preserve">Eclipse </w:t>
      </w:r>
      <w:r w:rsidR="00DD5139">
        <w:rPr>
          <w:rFonts w:asciiTheme="minorBidi" w:hAnsiTheme="minorBidi" w:cstheme="minorBidi"/>
        </w:rPr>
        <w:t>2020</w:t>
      </w:r>
      <w:r>
        <w:rPr>
          <w:rFonts w:asciiTheme="minorBidi" w:hAnsiTheme="minorBidi" w:cstheme="minorBidi"/>
        </w:rPr>
        <w:t>-</w:t>
      </w:r>
      <w:r w:rsidR="00DD5139">
        <w:rPr>
          <w:rFonts w:asciiTheme="minorBidi" w:hAnsiTheme="minorBidi" w:cstheme="minorBidi"/>
        </w:rPr>
        <w:t>06</w:t>
      </w:r>
      <w:bookmarkEnd w:id="40"/>
    </w:p>
    <w:p w14:paraId="4D80F454"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40BFCCAB"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0"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hyperlink>
      <w:r w:rsidR="00A33F36" w:rsidRPr="00A33F36">
        <w:rPr>
          <w:rStyle w:val="Hyperlink"/>
          <w:rFonts w:asciiTheme="minorBidi" w:hAnsiTheme="minorBidi" w:cstheme="minorBidi"/>
          <w:sz w:val="20"/>
          <w:szCs w:val="20"/>
          <w:lang w:bidi="ar-EG"/>
        </w:rPr>
        <w:t>BuildingSkillsWorkspace</w:t>
      </w:r>
      <w:r w:rsidRPr="00F524C8">
        <w:rPr>
          <w:rFonts w:asciiTheme="minorBidi" w:hAnsiTheme="minorBidi" w:cstheme="minorBidi"/>
          <w:sz w:val="20"/>
          <w:szCs w:val="20"/>
          <w:lang w:bidi="ar-EG"/>
        </w:rPr>
        <w:t xml:space="preserve"> and </w:t>
      </w:r>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 folder.</w:t>
      </w:r>
    </w:p>
    <w:p w14:paraId="2E556A40" w14:textId="5045DD91" w:rsidR="00DF37AF" w:rsidRPr="0041485B" w:rsidRDefault="00DF37AF" w:rsidP="0041485B">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A536F3">
      <w:pPr>
        <w:pStyle w:val="ListParagraph"/>
        <w:keepNext w:val="0"/>
        <w:numPr>
          <w:ilvl w:val="1"/>
          <w:numId w:val="61"/>
        </w:numPr>
        <w:spacing w:after="160" w:line="240" w:lineRule="auto"/>
        <w:ind w:left="630"/>
        <w:jc w:val="left"/>
        <w:rPr>
          <w:lang w:bidi="ar-EG"/>
        </w:rPr>
      </w:pPr>
      <w:r w:rsidRPr="00A536F3">
        <w:rPr>
          <w:b/>
          <w:bCs/>
        </w:rPr>
        <w:t>Oracle Weblogic Server Tools</w:t>
      </w:r>
      <w:r w:rsidR="002D7CD1">
        <w:rPr>
          <w:b/>
          <w:bCs/>
        </w:rPr>
        <w:t xml:space="preserve"> </w:t>
      </w:r>
    </w:p>
    <w:p w14:paraId="0855FA65" w14:textId="67DEC56C" w:rsidR="002D7CD1" w:rsidRDefault="002D7CD1" w:rsidP="00A536F3">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A536F3">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1"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2D7CD1">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“Weblogic Home” to be “</w:t>
      </w:r>
      <w:r w:rsidRPr="00950C56">
        <w:rPr>
          <w:rFonts w:asciiTheme="minorBidi" w:hAnsiTheme="minorBidi" w:cstheme="minorBidi"/>
          <w:sz w:val="20"/>
          <w:szCs w:val="20"/>
          <w:lang w:bidi="ar-EG"/>
        </w:rPr>
        <w:t>C:\Oracle\Middleware\Oracle_Home\wlserver</w:t>
      </w:r>
      <w:r>
        <w:rPr>
          <w:rFonts w:asciiTheme="minorBidi" w:hAnsiTheme="minorBidi" w:cstheme="minorBidi"/>
          <w:sz w:val="20"/>
          <w:szCs w:val="20"/>
          <w:lang w:bidi="ar-EG"/>
        </w:rPr>
        <w:t>”.</w:t>
      </w:r>
    </w:p>
    <w:p w14:paraId="772A98D9" w14:textId="2E52F79F" w:rsidR="00950C56" w:rsidRDefault="00950C5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“base_domain”.</w:t>
      </w:r>
      <w:r>
        <w:rPr>
          <w:rFonts w:asciiTheme="minorBidi" w:hAnsiTheme="minorBidi" w:cstheme="minorBidi"/>
          <w:sz w:val="20"/>
          <w:szCs w:val="20"/>
          <w:lang w:bidi="ar-EG"/>
        </w:rPr>
        <w:br/>
      </w:r>
    </w:p>
    <w:p w14:paraId="58DE8A7B" w14:textId="6848B0D9"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033180D7"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07A4E491"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5C6447">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68041FBB"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2FD8D32E" w14:textId="0238DFCC"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B4659D">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“Comments / Never join lines”.</w:t>
      </w:r>
    </w:p>
    <w:p w14:paraId="70746B6D" w14:textId="77777777" w:rsidR="00DF37AF" w:rsidRPr="00F524C8" w:rsidRDefault="00DF37AF" w:rsidP="005C6447">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3D4A27EA"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308902FD" w14:textId="7CE9AD11" w:rsidR="00C652E5" w:rsidRPr="00224CA9" w:rsidRDefault="00DF37AF" w:rsidP="00224CA9">
      <w:pPr>
        <w:pStyle w:val="ListParagraph"/>
        <w:keepNext w:val="0"/>
        <w:numPr>
          <w:ilvl w:val="5"/>
          <w:numId w:val="61"/>
        </w:numPr>
        <w:spacing w:after="160" w:line="240" w:lineRule="auto"/>
        <w:ind w:left="990"/>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05A722F5" w14:textId="4D6B2829" w:rsidR="003742BA" w:rsidRPr="00F524C8" w:rsidRDefault="00224B8E" w:rsidP="00BA4F7B">
      <w:pPr>
        <w:pStyle w:val="UnnumberedHeading"/>
        <w:rPr>
          <w:rFonts w:asciiTheme="minorBidi" w:hAnsiTheme="minorBidi" w:cstheme="minorBidi"/>
        </w:rPr>
      </w:pPr>
      <w:bookmarkStart w:id="41" w:name="_Toc70524429"/>
      <w:r w:rsidRPr="00F524C8">
        <w:rPr>
          <w:rFonts w:asciiTheme="minorBidi" w:hAnsiTheme="minorBidi" w:cstheme="minorBidi"/>
        </w:rPr>
        <w:lastRenderedPageBreak/>
        <w:t xml:space="preserve">Appendix </w:t>
      </w:r>
      <w:r w:rsidR="00E72D04">
        <w:rPr>
          <w:rFonts w:asciiTheme="minorBidi" w:hAnsiTheme="minorBidi" w:cstheme="minorBidi"/>
        </w:rPr>
        <w:t>B</w:t>
      </w:r>
      <w:r w:rsidRPr="00F524C8">
        <w:rPr>
          <w:rFonts w:asciiTheme="minorBidi" w:hAnsiTheme="minorBidi" w:cstheme="minorBidi"/>
        </w:rPr>
        <w:t xml:space="preserve">: </w:t>
      </w:r>
      <w:r w:rsidR="0048655B">
        <w:rPr>
          <w:rFonts w:asciiTheme="minorBidi" w:hAnsiTheme="minorBidi" w:cstheme="minorBidi"/>
        </w:rPr>
        <w:t>WAS and DB2</w:t>
      </w:r>
      <w:bookmarkEnd w:id="41"/>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28A7998D" w:rsidR="00BA4F7B" w:rsidRPr="00F524C8" w:rsidRDefault="00E72D04" w:rsidP="008F109E">
      <w:pPr>
        <w:pStyle w:val="Heading2"/>
        <w:numPr>
          <w:ilvl w:val="0"/>
          <w:numId w:val="0"/>
        </w:numPr>
        <w:ind w:left="576" w:hanging="576"/>
        <w:rPr>
          <w:rFonts w:asciiTheme="minorBidi" w:hAnsiTheme="minorBidi" w:cstheme="minorBidi"/>
        </w:rPr>
      </w:pPr>
      <w:bookmarkStart w:id="42" w:name="_Toc513637285"/>
      <w:bookmarkStart w:id="43" w:name="_Toc70524430"/>
      <w:r>
        <w:rPr>
          <w:rFonts w:asciiTheme="minorBidi" w:hAnsiTheme="minorBidi" w:cstheme="minorBidi"/>
        </w:rPr>
        <w:t>B</w:t>
      </w:r>
      <w:r w:rsidR="00BA4F7B" w:rsidRPr="00F524C8">
        <w:rPr>
          <w:rFonts w:asciiTheme="minorBidi" w:hAnsiTheme="minorBidi" w:cstheme="minorBidi"/>
        </w:rPr>
        <w:t xml:space="preserve">.1 </w:t>
      </w:r>
      <w:bookmarkEnd w:id="42"/>
      <w:r w:rsidR="0039132F" w:rsidRPr="00F524C8">
        <w:rPr>
          <w:rFonts w:asciiTheme="minorBidi" w:hAnsiTheme="minorBidi" w:cstheme="minorBidi"/>
        </w:rPr>
        <w:t>IBM Installation Manager</w:t>
      </w:r>
      <w:bookmarkEnd w:id="43"/>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2"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(i.e.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osgi.nl=en</w:t>
      </w:r>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4D52C8B8" w:rsidR="00613A6F" w:rsidRPr="00F524C8" w:rsidRDefault="00E72D04" w:rsidP="008F109E">
      <w:pPr>
        <w:pStyle w:val="Heading2"/>
        <w:numPr>
          <w:ilvl w:val="0"/>
          <w:numId w:val="0"/>
        </w:numPr>
        <w:ind w:left="576" w:hanging="576"/>
        <w:rPr>
          <w:rFonts w:asciiTheme="minorBidi" w:hAnsiTheme="minorBidi" w:cstheme="minorBidi"/>
        </w:rPr>
      </w:pPr>
      <w:bookmarkStart w:id="44" w:name="_Toc513637286"/>
      <w:bookmarkStart w:id="45" w:name="_Toc70524431"/>
      <w:r>
        <w:rPr>
          <w:rFonts w:asciiTheme="minorBidi" w:hAnsiTheme="minorBidi" w:cstheme="minorBidi"/>
        </w:rPr>
        <w:lastRenderedPageBreak/>
        <w:t>B</w:t>
      </w:r>
      <w:r w:rsidR="00BA4F7B" w:rsidRPr="00F524C8">
        <w:rPr>
          <w:rFonts w:asciiTheme="minorBidi" w:hAnsiTheme="minorBidi" w:cstheme="minorBidi"/>
        </w:rPr>
        <w:t xml:space="preserve">.2 </w:t>
      </w:r>
      <w:bookmarkEnd w:id="44"/>
      <w:r w:rsidR="004A1F3B" w:rsidRPr="00F524C8">
        <w:rPr>
          <w:rFonts w:asciiTheme="minorBidi" w:hAnsiTheme="minorBidi" w:cstheme="minorBidi"/>
        </w:rPr>
        <w:t>IBM SDK and W</w:t>
      </w:r>
      <w:r w:rsidR="00DE5B3C" w:rsidRPr="00F524C8">
        <w:rPr>
          <w:rFonts w:asciiTheme="minorBidi" w:hAnsiTheme="minorBidi" w:cstheme="minorBidi"/>
        </w:rPr>
        <w:t>AS</w:t>
      </w:r>
      <w:bookmarkEnd w:id="45"/>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824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8240"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9264"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9264"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07F207CE" w:rsidR="003A6A1E" w:rsidRPr="00F524C8" w:rsidRDefault="00E72D04" w:rsidP="007775CB">
      <w:pPr>
        <w:pStyle w:val="Heading3"/>
        <w:numPr>
          <w:ilvl w:val="0"/>
          <w:numId w:val="0"/>
        </w:numPr>
        <w:ind w:left="720" w:hanging="720"/>
        <w:rPr>
          <w:rFonts w:asciiTheme="minorBidi" w:hAnsiTheme="minorBidi" w:cstheme="minorBidi"/>
        </w:rPr>
      </w:pPr>
      <w:bookmarkStart w:id="46" w:name="_Toc70524432"/>
      <w:r>
        <w:rPr>
          <w:rFonts w:asciiTheme="minorBidi" w:hAnsiTheme="minorBidi" w:cstheme="minorBidi"/>
        </w:rPr>
        <w:lastRenderedPageBreak/>
        <w:t>B</w:t>
      </w:r>
      <w:r w:rsidR="003A6A1E" w:rsidRPr="00F524C8">
        <w:rPr>
          <w:rFonts w:asciiTheme="minorBidi" w:hAnsiTheme="minorBidi" w:cstheme="minorBidi"/>
        </w:rPr>
        <w:t>.</w:t>
      </w:r>
      <w:r w:rsidR="007775CB">
        <w:rPr>
          <w:rFonts w:asciiTheme="minorBidi" w:hAnsiTheme="minorBidi" w:cstheme="minorBidi"/>
        </w:rPr>
        <w:t>2</w:t>
      </w:r>
      <w:r w:rsidR="003A6A1E" w:rsidRPr="00F524C8">
        <w:rPr>
          <w:rFonts w:asciiTheme="minorBidi" w:hAnsiTheme="minorBidi" w:cstheme="minorBidi"/>
        </w:rPr>
        <w:t>.1 Install IBM SDK and WAS</w:t>
      </w:r>
      <w:bookmarkEnd w:id="46"/>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CD13A5"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“was.repo.9000.java8”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CD13A5"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CD13A5"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818C8BC" w:rsidR="003A6A1E" w:rsidRPr="00F524C8" w:rsidRDefault="00E72D04" w:rsidP="006E3469">
      <w:pPr>
        <w:pStyle w:val="Heading3"/>
        <w:numPr>
          <w:ilvl w:val="0"/>
          <w:numId w:val="0"/>
        </w:numPr>
        <w:rPr>
          <w:rFonts w:asciiTheme="minorBidi" w:hAnsiTheme="minorBidi" w:cstheme="minorBidi"/>
        </w:rPr>
      </w:pPr>
      <w:bookmarkStart w:id="47" w:name="_Toc70524433"/>
      <w:r>
        <w:rPr>
          <w:rFonts w:asciiTheme="minorBidi" w:hAnsiTheme="minorBidi" w:cstheme="minorBidi"/>
        </w:rPr>
        <w:t>B</w:t>
      </w:r>
      <w:r w:rsidR="0027557F" w:rsidRPr="00F524C8">
        <w:rPr>
          <w:rFonts w:asciiTheme="minorBidi" w:hAnsiTheme="minorBidi" w:cstheme="minorBidi"/>
        </w:rPr>
        <w:t>.</w:t>
      </w:r>
      <w:r w:rsidR="006E3469">
        <w:rPr>
          <w:rFonts w:asciiTheme="minorBidi" w:hAnsiTheme="minorBidi" w:cstheme="minorBidi"/>
        </w:rPr>
        <w:t>2</w:t>
      </w:r>
      <w:r w:rsidR="0027557F" w:rsidRPr="00F524C8">
        <w:rPr>
          <w:rFonts w:asciiTheme="minorBidi" w:hAnsiTheme="minorBidi" w:cstheme="minorBidi"/>
        </w:rPr>
        <w:t>.2 Create a Profile</w:t>
      </w:r>
      <w:bookmarkEnd w:id="47"/>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“Enable administrative security” and set the user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7">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0"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1"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“cmd”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Files\IBM\WebSphere\AppServer\profiles\AppSrv01\logs\server1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7C48656C" w:rsidR="00014CA9" w:rsidRPr="00F524C8" w:rsidRDefault="00E72D04" w:rsidP="006E3469">
      <w:pPr>
        <w:pStyle w:val="Heading3"/>
        <w:numPr>
          <w:ilvl w:val="0"/>
          <w:numId w:val="0"/>
        </w:numPr>
        <w:ind w:left="720" w:hanging="720"/>
        <w:rPr>
          <w:rFonts w:asciiTheme="minorBidi" w:hAnsiTheme="minorBidi" w:cstheme="minorBidi"/>
        </w:rPr>
      </w:pPr>
      <w:bookmarkStart w:id="48" w:name="_Toc70524434"/>
      <w:r>
        <w:rPr>
          <w:rFonts w:asciiTheme="minorBidi" w:hAnsiTheme="minorBidi" w:cstheme="minorBidi"/>
        </w:rPr>
        <w:lastRenderedPageBreak/>
        <w:t>B</w:t>
      </w:r>
      <w:r w:rsidR="004818A2" w:rsidRPr="00F524C8">
        <w:rPr>
          <w:rFonts w:asciiTheme="minorBidi" w:hAnsiTheme="minorBidi" w:cstheme="minorBidi"/>
        </w:rPr>
        <w:t>.</w:t>
      </w:r>
      <w:r w:rsidR="006E3469">
        <w:rPr>
          <w:rFonts w:asciiTheme="minorBidi" w:hAnsiTheme="minorBidi" w:cstheme="minorBidi"/>
        </w:rPr>
        <w:t>2</w:t>
      </w:r>
      <w:r w:rsidR="004818A2" w:rsidRPr="00F524C8">
        <w:rPr>
          <w:rFonts w:asciiTheme="minorBidi" w:hAnsiTheme="minorBidi" w:cstheme="minorBidi"/>
        </w:rPr>
        <w:t>.3 Data Source</w:t>
      </w:r>
      <w:bookmarkEnd w:id="48"/>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“jdbc/TAHSEEL_POC”.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5"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6"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cmd as administrator and 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0195F91E" w14:textId="2AC6C9B2" w:rsidR="007775CB" w:rsidRPr="00F524C8" w:rsidRDefault="004E6A50" w:rsidP="001356A1">
      <w:pPr>
        <w:pStyle w:val="Heading3"/>
        <w:numPr>
          <w:ilvl w:val="0"/>
          <w:numId w:val="0"/>
        </w:numPr>
        <w:ind w:left="720" w:hanging="720"/>
        <w:rPr>
          <w:rFonts w:asciiTheme="minorBidi" w:hAnsiTheme="minorBidi" w:cstheme="minorBidi"/>
        </w:rPr>
      </w:pPr>
      <w:r w:rsidRPr="00F524C8">
        <w:rPr>
          <w:rFonts w:asciiTheme="minorBidi" w:hAnsiTheme="minorBidi" w:cstheme="minorBidi"/>
          <w:sz w:val="20"/>
          <w:szCs w:val="20"/>
        </w:rPr>
        <w:br w:type="page"/>
      </w:r>
      <w:bookmarkStart w:id="49" w:name="_Toc70524435"/>
      <w:r w:rsidR="00E72D04">
        <w:rPr>
          <w:rFonts w:asciiTheme="minorBidi" w:hAnsiTheme="minorBidi" w:cstheme="minorBidi"/>
        </w:rPr>
        <w:lastRenderedPageBreak/>
        <w:t>B</w:t>
      </w:r>
      <w:r w:rsidR="007775CB" w:rsidRPr="00F524C8">
        <w:rPr>
          <w:rFonts w:asciiTheme="minorBidi" w:hAnsiTheme="minorBidi" w:cstheme="minorBidi"/>
        </w:rPr>
        <w:t>.</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Pr>
          <w:rFonts w:asciiTheme="minorBidi" w:hAnsiTheme="minorBidi" w:cstheme="minorBidi"/>
        </w:rPr>
        <w:t>Configuring Encoding</w:t>
      </w:r>
      <w:bookmarkEnd w:id="49"/>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-Dfile.encoding=UTF-8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24F59E24" w:rsidR="004E6A50" w:rsidRPr="00F524C8" w:rsidRDefault="00E72D04" w:rsidP="00613A6F">
      <w:pPr>
        <w:pStyle w:val="Heading2"/>
        <w:numPr>
          <w:ilvl w:val="0"/>
          <w:numId w:val="0"/>
        </w:numPr>
        <w:rPr>
          <w:rFonts w:asciiTheme="minorBidi" w:hAnsiTheme="minorBidi" w:cstheme="minorBidi"/>
        </w:rPr>
      </w:pPr>
      <w:bookmarkStart w:id="50" w:name="_Toc70524436"/>
      <w:r>
        <w:rPr>
          <w:rFonts w:asciiTheme="minorBidi" w:hAnsiTheme="minorBidi" w:cstheme="minorBidi"/>
        </w:rPr>
        <w:t>B</w:t>
      </w:r>
      <w:r w:rsidR="00DE5B3C" w:rsidRPr="00F524C8">
        <w:rPr>
          <w:rFonts w:asciiTheme="minorBidi" w:hAnsiTheme="minorBidi" w:cstheme="minorBidi"/>
        </w:rPr>
        <w:t>.3 Eclipse and plugins</w:t>
      </w:r>
      <w:bookmarkEnd w:id="50"/>
    </w:p>
    <w:p w14:paraId="1DCFE9A4" w14:textId="77777777" w:rsidR="0079185B" w:rsidRPr="009A5B5A" w:rsidRDefault="0079185B" w:rsidP="008C62C5">
      <w:pPr>
        <w:pStyle w:val="ListParagraph"/>
        <w:keepNext w:val="0"/>
        <w:numPr>
          <w:ilvl w:val="0"/>
          <w:numId w:val="61"/>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1"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2"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and do NOT commit .metadata folder</w:t>
      </w:r>
      <w:r w:rsidR="002E0A02" w:rsidRPr="00F524C8">
        <w:rPr>
          <w:rFonts w:asciiTheme="minorBidi" w:hAnsiTheme="minorBidi" w:cstheme="minorBidi"/>
          <w:sz w:val="20"/>
          <w:szCs w:val="20"/>
          <w:lang w:bidi="ar-EG"/>
        </w:rPr>
        <w:t>.</w:t>
      </w:r>
    </w:p>
    <w:p w14:paraId="4EAB4181"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Jinto</w:t>
      </w:r>
      <w:r w:rsidRPr="00F524C8">
        <w:rPr>
          <w:rFonts w:asciiTheme="minorBidi" w:hAnsiTheme="minorBidi" w:cstheme="minorBidi"/>
          <w:sz w:val="20"/>
          <w:szCs w:val="20"/>
        </w:rPr>
        <w:t xml:space="preserve"> for resource editing </w:t>
      </w:r>
      <w:hyperlink r:id="rId63"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-&gt; Copy the previous Jinto link in the location section and type any name</w:t>
      </w:r>
    </w:p>
    <w:p w14:paraId="1EE92C21" w14:textId="77777777" w:rsidR="000D34B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“Open Source Tools” only.</w:t>
      </w:r>
    </w:p>
    <w:p w14:paraId="724EB0AC" w14:textId="77777777" w:rsidR="0079185B" w:rsidRPr="00F524C8" w:rsidRDefault="000D34B8"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Prevent Jinto from adding date to messages.</w:t>
      </w:r>
      <w:r w:rsidRPr="000D34B8">
        <w:rPr>
          <w:rFonts w:asciiTheme="minorBidi" w:hAnsiTheme="minorBidi" w:cstheme="minorBidi"/>
          <w:sz w:val="20"/>
          <w:szCs w:val="20"/>
          <w:lang w:bidi="ar-EG"/>
        </w:rPr>
        <w:br/>
        <w:t>Window -&gt; preferences -&gt; uncheck include jinto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Subclipse</w:t>
      </w:r>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“Subclipse” and install it.</w:t>
      </w:r>
    </w:p>
    <w:p w14:paraId="57AE33A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4.5.3.Final” and install it.</w:t>
      </w:r>
    </w:p>
    <w:p w14:paraId="7119A536"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RichFaces.</w:t>
      </w:r>
    </w:p>
    <w:p w14:paraId="40373A4A"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For Oxygen (Use Eclipse Marketplace)</w:t>
      </w:r>
    </w:p>
    <w:p w14:paraId="7461EAA4"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–vmargs</w:t>
      </w:r>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-vm</w:t>
      </w:r>
      <w:r w:rsidRPr="00F524C8">
        <w:rPr>
          <w:rFonts w:asciiTheme="minorBidi" w:hAnsiTheme="minorBidi" w:cstheme="minorBidi"/>
          <w:i/>
          <w:iCs/>
          <w:color w:val="C00000"/>
          <w:sz w:val="20"/>
          <w:szCs w:val="20"/>
        </w:rPr>
        <w:br/>
        <w:t>C:\Program Files\IBM\WebSphere\AppServer\java\8.0\jre\bin\javaw.exe</w:t>
      </w:r>
    </w:p>
    <w:p w14:paraId="0567679C"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Choose IBM folder -&gt; WebSphere Application Server traditional V9.0</w:t>
      </w:r>
    </w:p>
    <w:p w14:paraId="3E2C352B" w14:textId="77777777" w:rsidR="00323C62" w:rsidRPr="00F524C8" w:rsidRDefault="00634F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Enter Installation Directory of WebSphere which is </w:t>
      </w:r>
      <w:r w:rsidRPr="00F524C8">
        <w:rPr>
          <w:rFonts w:asciiTheme="minorBidi" w:hAnsiTheme="minorBidi" w:cstheme="minorBidi"/>
          <w:i/>
          <w:iCs/>
          <w:color w:val="C00000"/>
          <w:sz w:val="20"/>
          <w:szCs w:val="20"/>
        </w:rPr>
        <w:t>C:\Program Files\IBM\WebSphere\AppServer</w:t>
      </w:r>
      <w:r w:rsidRPr="00F524C8">
        <w:rPr>
          <w:rFonts w:asciiTheme="minorBidi" w:hAnsiTheme="minorBidi" w:cstheme="minorBidi"/>
          <w:sz w:val="20"/>
          <w:szCs w:val="20"/>
          <w:lang w:bidi="ar-EG"/>
        </w:rPr>
        <w:t xml:space="preserve"> then next.</w:t>
      </w:r>
    </w:p>
    <w:p w14:paraId="4100881D" w14:textId="77777777" w:rsidR="00634F62" w:rsidRPr="00F524C8" w:rsidRDefault="00634F62" w:rsidP="008C62C5">
      <w:pPr>
        <w:pStyle w:val="ListParagraph"/>
        <w:keepNext w:val="0"/>
        <w:numPr>
          <w:ilvl w:val="1"/>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8C62C5">
      <w:pPr>
        <w:pStyle w:val="ListParagraph"/>
        <w:keepNext w:val="0"/>
        <w:numPr>
          <w:ilvl w:val="1"/>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153F608B"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 (suitable line length in java and separated tags in xhtml), change the default settings in eclipse as follows:</w:t>
      </w:r>
    </w:p>
    <w:p w14:paraId="24E054D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4"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10BC72AF"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3D3AED67" w:rsidR="004E6A50" w:rsidRPr="00F524C8" w:rsidRDefault="00E72D04" w:rsidP="00DE5B3C">
      <w:pPr>
        <w:pStyle w:val="Heading2"/>
        <w:numPr>
          <w:ilvl w:val="0"/>
          <w:numId w:val="0"/>
        </w:numPr>
        <w:ind w:left="576" w:hanging="576"/>
        <w:rPr>
          <w:rFonts w:asciiTheme="minorBidi" w:hAnsiTheme="minorBidi" w:cstheme="minorBidi"/>
        </w:rPr>
      </w:pPr>
      <w:bookmarkStart w:id="51" w:name="_Toc70524437"/>
      <w:r>
        <w:rPr>
          <w:rFonts w:asciiTheme="minorBidi" w:hAnsiTheme="minorBidi" w:cstheme="minorBidi"/>
        </w:rPr>
        <w:lastRenderedPageBreak/>
        <w:t>B</w:t>
      </w:r>
      <w:r w:rsidR="00DE5B3C" w:rsidRPr="00F524C8">
        <w:rPr>
          <w:rFonts w:asciiTheme="minorBidi" w:hAnsiTheme="minorBidi" w:cstheme="minorBidi"/>
        </w:rPr>
        <w:t>.4 IBM Database Client for DB2</w:t>
      </w:r>
      <w:bookmarkEnd w:id="51"/>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5"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61F04C" w:rsidR="00DE5B3C" w:rsidRPr="00F524C8" w:rsidRDefault="00E72D04" w:rsidP="00DE5B3C">
      <w:pPr>
        <w:pStyle w:val="Heading2"/>
        <w:numPr>
          <w:ilvl w:val="0"/>
          <w:numId w:val="0"/>
        </w:numPr>
        <w:ind w:left="576" w:hanging="576"/>
        <w:rPr>
          <w:rFonts w:asciiTheme="minorBidi" w:hAnsiTheme="minorBidi" w:cstheme="minorBidi"/>
        </w:rPr>
      </w:pPr>
      <w:bookmarkStart w:id="52" w:name="_Toc70524438"/>
      <w:r>
        <w:rPr>
          <w:rFonts w:asciiTheme="minorBidi" w:hAnsiTheme="minorBidi" w:cstheme="minorBidi"/>
        </w:rPr>
        <w:lastRenderedPageBreak/>
        <w:t>B</w:t>
      </w:r>
      <w:r w:rsidR="00DE5B3C" w:rsidRPr="00F524C8">
        <w:rPr>
          <w:rFonts w:asciiTheme="minorBidi" w:hAnsiTheme="minorBidi" w:cstheme="minorBidi"/>
        </w:rPr>
        <w:t>.5 Toad for DB2</w:t>
      </w:r>
      <w:bookmarkEnd w:id="52"/>
    </w:p>
    <w:p w14:paraId="56AC27A1" w14:textId="325525E0" w:rsidR="001601C0" w:rsidRPr="00F524C8" w:rsidRDefault="00E72D04" w:rsidP="001601C0">
      <w:pPr>
        <w:pStyle w:val="Heading3"/>
        <w:numPr>
          <w:ilvl w:val="0"/>
          <w:numId w:val="0"/>
        </w:numPr>
        <w:ind w:left="720" w:hanging="720"/>
        <w:rPr>
          <w:rFonts w:asciiTheme="minorBidi" w:hAnsiTheme="minorBidi" w:cstheme="minorBidi"/>
        </w:rPr>
      </w:pPr>
      <w:bookmarkStart w:id="53" w:name="_Toc70524439"/>
      <w:r>
        <w:rPr>
          <w:rFonts w:asciiTheme="minorBidi" w:hAnsiTheme="minorBidi" w:cstheme="minorBidi"/>
        </w:rPr>
        <w:t>B</w:t>
      </w:r>
      <w:r w:rsidR="001601C0" w:rsidRPr="00F524C8">
        <w:rPr>
          <w:rFonts w:asciiTheme="minorBidi" w:hAnsiTheme="minorBidi" w:cstheme="minorBidi"/>
        </w:rPr>
        <w:t>.5.1 Installation</w:t>
      </w:r>
      <w:bookmarkEnd w:id="53"/>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B861593" w:rsidR="001601C0" w:rsidRPr="00F524C8" w:rsidRDefault="00E72D04" w:rsidP="001601C0">
      <w:pPr>
        <w:pStyle w:val="Heading3"/>
        <w:numPr>
          <w:ilvl w:val="0"/>
          <w:numId w:val="0"/>
        </w:numPr>
        <w:ind w:left="720" w:hanging="720"/>
        <w:rPr>
          <w:rFonts w:asciiTheme="minorBidi" w:hAnsiTheme="minorBidi" w:cstheme="minorBidi"/>
        </w:rPr>
      </w:pPr>
      <w:bookmarkStart w:id="54" w:name="_Toc70524440"/>
      <w:r>
        <w:rPr>
          <w:rFonts w:asciiTheme="minorBidi" w:hAnsiTheme="minorBidi" w:cstheme="minorBidi"/>
        </w:rPr>
        <w:lastRenderedPageBreak/>
        <w:t>B</w:t>
      </w:r>
      <w:r w:rsidR="001601C0" w:rsidRPr="00F524C8">
        <w:rPr>
          <w:rFonts w:asciiTheme="minorBidi" w:hAnsiTheme="minorBidi" w:cstheme="minorBidi"/>
        </w:rPr>
        <w:t>.5.2 Configuration</w:t>
      </w:r>
      <w:bookmarkEnd w:id="54"/>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lastRenderedPageBreak/>
        <w:t>Change the date format to be shown at the table viewer (grid) to be “</w:t>
      </w:r>
      <w:r w:rsidRPr="00F524C8">
        <w:rPr>
          <w:rFonts w:asciiTheme="minorBidi" w:hAnsiTheme="minorBidi" w:cstheme="minorBidi"/>
          <w:i/>
          <w:iCs/>
          <w:color w:val="C00000"/>
          <w:sz w:val="20"/>
          <w:szCs w:val="20"/>
        </w:rPr>
        <w:t>dd/MM/yyyy HH:mm:ss</w:t>
      </w:r>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28963A35" w:rsidR="00A74DC9" w:rsidRPr="00F524C8" w:rsidRDefault="00E72D04" w:rsidP="00A74DC9">
      <w:pPr>
        <w:pStyle w:val="Heading2"/>
        <w:numPr>
          <w:ilvl w:val="0"/>
          <w:numId w:val="0"/>
        </w:numPr>
        <w:ind w:left="576" w:hanging="576"/>
        <w:rPr>
          <w:rFonts w:asciiTheme="minorBidi" w:hAnsiTheme="minorBidi" w:cstheme="minorBidi"/>
        </w:rPr>
      </w:pPr>
      <w:bookmarkStart w:id="55" w:name="_Toc70524441"/>
      <w:r>
        <w:rPr>
          <w:rFonts w:asciiTheme="minorBidi" w:hAnsiTheme="minorBidi" w:cstheme="minorBidi"/>
        </w:rPr>
        <w:lastRenderedPageBreak/>
        <w:t>B</w:t>
      </w:r>
      <w:r w:rsidR="00A74DC9" w:rsidRPr="00F524C8">
        <w:rPr>
          <w:rFonts w:asciiTheme="minorBidi" w:hAnsiTheme="minorBidi" w:cstheme="minorBidi"/>
        </w:rPr>
        <w:t>.</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55"/>
    </w:p>
    <w:p w14:paraId="2B9211B8" w14:textId="109A8087" w:rsidR="00A74DC9" w:rsidRPr="00F524C8" w:rsidRDefault="00E72D04" w:rsidP="00A74DC9">
      <w:pPr>
        <w:pStyle w:val="Heading3"/>
        <w:numPr>
          <w:ilvl w:val="0"/>
          <w:numId w:val="0"/>
        </w:numPr>
        <w:ind w:left="720" w:hanging="720"/>
        <w:rPr>
          <w:rFonts w:asciiTheme="minorBidi" w:hAnsiTheme="minorBidi" w:cstheme="minorBidi"/>
        </w:rPr>
      </w:pPr>
      <w:bookmarkStart w:id="56" w:name="_Toc70524442"/>
      <w:r>
        <w:rPr>
          <w:rFonts w:asciiTheme="minorBidi" w:hAnsiTheme="minorBidi" w:cstheme="minorBidi"/>
        </w:rPr>
        <w:t>B</w:t>
      </w:r>
      <w:r w:rsidR="00A74DC9" w:rsidRPr="00F524C8">
        <w:rPr>
          <w:rFonts w:asciiTheme="minorBidi" w:hAnsiTheme="minorBidi" w:cstheme="minorBidi"/>
        </w:rPr>
        <w:t>.</w:t>
      </w:r>
      <w:r w:rsidR="00A74DC9">
        <w:rPr>
          <w:rFonts w:asciiTheme="minorBidi" w:hAnsiTheme="minorBidi" w:cstheme="minorBidi"/>
        </w:rPr>
        <w:t>6</w:t>
      </w:r>
      <w:r w:rsidR="00A74DC9" w:rsidRPr="00F524C8">
        <w:rPr>
          <w:rFonts w:asciiTheme="minorBidi" w:hAnsiTheme="minorBidi" w:cstheme="minorBidi"/>
        </w:rPr>
        <w:t>.1 Installation</w:t>
      </w:r>
      <w:bookmarkEnd w:id="56"/>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75F9F64D" w:rsidR="00E908AE" w:rsidRDefault="00E72D04" w:rsidP="009012B5">
      <w:pPr>
        <w:pStyle w:val="Heading2"/>
        <w:numPr>
          <w:ilvl w:val="0"/>
          <w:numId w:val="0"/>
        </w:numPr>
        <w:rPr>
          <w:rFonts w:asciiTheme="minorBidi" w:hAnsiTheme="minorBidi" w:cstheme="minorBidi"/>
        </w:rPr>
      </w:pPr>
      <w:bookmarkStart w:id="57" w:name="_Toc70524443"/>
      <w:r>
        <w:rPr>
          <w:rFonts w:asciiTheme="minorBidi" w:hAnsiTheme="minorBidi" w:cstheme="minorBidi"/>
        </w:rPr>
        <w:lastRenderedPageBreak/>
        <w:t>B</w:t>
      </w:r>
      <w:r w:rsidR="00E908AE">
        <w:rPr>
          <w:rFonts w:asciiTheme="minorBidi" w:hAnsiTheme="minorBidi" w:cstheme="minorBidi"/>
        </w:rPr>
        <w:t>.</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57"/>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Add db2 JDBC drivers from iReport -&gt; tools -&gt; options -&gt; iReport -&gt; classPath</w:t>
      </w:r>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these information:</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URL: jdbc:db2://192.168.8.116:50000/TAHSEEL</w:t>
      </w:r>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4B740E06" w:rsidR="00975426" w:rsidRPr="00F524C8" w:rsidRDefault="00975426" w:rsidP="00975426">
      <w:pPr>
        <w:pStyle w:val="UnnumberedHeading"/>
        <w:rPr>
          <w:rFonts w:asciiTheme="minorBidi" w:hAnsiTheme="minorBidi" w:cstheme="minorBidi"/>
        </w:rPr>
      </w:pPr>
      <w:bookmarkStart w:id="58" w:name="_Toc70524444"/>
      <w:r w:rsidRPr="00F524C8">
        <w:rPr>
          <w:rFonts w:asciiTheme="minorBidi" w:hAnsiTheme="minorBidi" w:cstheme="minorBidi"/>
        </w:rPr>
        <w:lastRenderedPageBreak/>
        <w:t xml:space="preserve">Appendix </w:t>
      </w:r>
      <w:r w:rsidR="00E72D04">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WebLogic</w:t>
      </w:r>
      <w:r w:rsidR="001328BB">
        <w:rPr>
          <w:rFonts w:asciiTheme="minorBidi" w:hAnsiTheme="minorBidi" w:cstheme="minorBidi"/>
        </w:rPr>
        <w:t xml:space="preserve"> 12.2.1.0.0</w:t>
      </w:r>
      <w:bookmarkEnd w:id="58"/>
    </w:p>
    <w:p w14:paraId="576E06AD" w14:textId="77777777" w:rsidR="00BA4DFC" w:rsidRDefault="00BA4DFC" w:rsidP="00AB516C">
      <w:pPr>
        <w:pStyle w:val="ListParagraph"/>
        <w:keepNext w:val="0"/>
        <w:numPr>
          <w:ilvl w:val="0"/>
          <w:numId w:val="65"/>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CD13A5" w:rsidP="00875388">
            <w:pPr>
              <w:pStyle w:val="ListParagraph"/>
              <w:ind w:left="0"/>
              <w:rPr>
                <w:sz w:val="20"/>
                <w:szCs w:val="20"/>
              </w:rPr>
            </w:pPr>
            <w:hyperlink r:id="rId71"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CD13A5" w:rsidP="00875388">
            <w:pPr>
              <w:pStyle w:val="ListParagraph"/>
              <w:ind w:left="0"/>
              <w:rPr>
                <w:sz w:val="20"/>
                <w:szCs w:val="20"/>
              </w:rPr>
            </w:pPr>
            <w:hyperlink r:id="rId72"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CD13A5" w:rsidP="00875388">
            <w:pPr>
              <w:pStyle w:val="ListParagraph"/>
              <w:ind w:left="0"/>
              <w:rPr>
                <w:sz w:val="18"/>
                <w:szCs w:val="18"/>
              </w:rPr>
            </w:pPr>
            <w:hyperlink r:id="rId73"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AB516C">
      <w:pPr>
        <w:pStyle w:val="ListParagraph"/>
        <w:keepNext w:val="0"/>
        <w:numPr>
          <w:ilvl w:val="0"/>
          <w:numId w:val="65"/>
        </w:numPr>
        <w:spacing w:after="160" w:line="256" w:lineRule="auto"/>
        <w:jc w:val="left"/>
      </w:pPr>
      <w:r>
        <w:t>JDK Installation:</w:t>
      </w:r>
    </w:p>
    <w:p w14:paraId="4B5DBAAF" w14:textId="77777777" w:rsidR="00BA4DFC" w:rsidRDefault="00BA4DFC" w:rsidP="00AB516C">
      <w:pPr>
        <w:pStyle w:val="ListParagraph"/>
        <w:keepNext w:val="0"/>
        <w:numPr>
          <w:ilvl w:val="1"/>
          <w:numId w:val="65"/>
        </w:numPr>
        <w:spacing w:after="160" w:line="256" w:lineRule="auto"/>
        <w:jc w:val="left"/>
      </w:pPr>
      <w:r>
        <w:t>Uninstall any version of JDK 8 installed at your machine.</w:t>
      </w:r>
    </w:p>
    <w:p w14:paraId="65CFA5B6" w14:textId="77777777" w:rsidR="00BA4DFC" w:rsidRDefault="00BA4DFC" w:rsidP="00AB516C">
      <w:pPr>
        <w:pStyle w:val="ListParagraph"/>
        <w:keepNext w:val="0"/>
        <w:numPr>
          <w:ilvl w:val="1"/>
          <w:numId w:val="65"/>
        </w:numPr>
        <w:spacing w:after="160" w:line="256" w:lineRule="auto"/>
        <w:jc w:val="left"/>
      </w:pPr>
      <w:r>
        <w:t>Install the downloaded JDK 8 update 51.</w:t>
      </w:r>
    </w:p>
    <w:p w14:paraId="6A1524A9" w14:textId="77777777" w:rsidR="00BA4DFC" w:rsidRDefault="00BA4DFC" w:rsidP="00AB516C">
      <w:pPr>
        <w:pStyle w:val="ListParagraph"/>
        <w:keepNext w:val="0"/>
        <w:numPr>
          <w:ilvl w:val="1"/>
          <w:numId w:val="65"/>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AB516C">
      <w:pPr>
        <w:pStyle w:val="ListParagraph"/>
        <w:keepNext w:val="0"/>
        <w:numPr>
          <w:ilvl w:val="1"/>
          <w:numId w:val="65"/>
        </w:numPr>
        <w:spacing w:after="160" w:line="256" w:lineRule="auto"/>
        <w:jc w:val="left"/>
      </w:pPr>
      <w:r>
        <w:t xml:space="preserve">Update the </w:t>
      </w:r>
      <w:r>
        <w:rPr>
          <w:b/>
          <w:bCs/>
        </w:rPr>
        <w:t>path</w:t>
      </w:r>
      <w:r>
        <w:t xml:space="preserve"> environment variable by removing “</w:t>
      </w:r>
      <w:r>
        <w:rPr>
          <w:u w:val="single"/>
        </w:rPr>
        <w:t>C:\ProgramData\Oracle\Java\javapath;</w:t>
      </w:r>
      <w:r>
        <w:t>” and add “</w:t>
      </w:r>
      <w:r>
        <w:rPr>
          <w:b/>
          <w:bCs/>
        </w:rPr>
        <w:t>%JAVA_HOME%\bin;</w:t>
      </w:r>
      <w:r w:rsidR="001328BB">
        <w:t>” if it doesn’t exist.</w:t>
      </w:r>
      <w:r w:rsidR="001328BB">
        <w:br/>
      </w:r>
    </w:p>
    <w:p w14:paraId="6805877B" w14:textId="77777777" w:rsidR="00BA4DFC" w:rsidRDefault="00BA4DFC" w:rsidP="00AB516C">
      <w:pPr>
        <w:pStyle w:val="ListParagraph"/>
        <w:keepNext w:val="0"/>
        <w:numPr>
          <w:ilvl w:val="0"/>
          <w:numId w:val="65"/>
        </w:numPr>
        <w:spacing w:after="160" w:line="256" w:lineRule="auto"/>
        <w:jc w:val="left"/>
      </w:pPr>
      <w:r>
        <w:t>WLS 12.2.1.0.0 Installation:</w:t>
      </w:r>
    </w:p>
    <w:p w14:paraId="372B5DB7" w14:textId="77777777" w:rsidR="00BA4DFC" w:rsidRDefault="00BA4DFC" w:rsidP="00AB516C">
      <w:pPr>
        <w:pStyle w:val="ListParagraph"/>
        <w:keepNext w:val="0"/>
        <w:numPr>
          <w:ilvl w:val="1"/>
          <w:numId w:val="65"/>
        </w:numPr>
        <w:spacing w:after="160" w:line="256" w:lineRule="auto"/>
        <w:jc w:val="left"/>
      </w:pPr>
      <w:r>
        <w:t>Run your command prompt (</w:t>
      </w:r>
      <w:r>
        <w:rPr>
          <w:u w:val="single"/>
        </w:rPr>
        <w:t>cmd</w:t>
      </w:r>
      <w:r>
        <w:t xml:space="preserve">) as </w:t>
      </w:r>
      <w:r>
        <w:rPr>
          <w:b/>
          <w:bCs/>
        </w:rPr>
        <w:t>administrator</w:t>
      </w:r>
      <w:r>
        <w:t>.</w:t>
      </w:r>
    </w:p>
    <w:p w14:paraId="15B6FBC4" w14:textId="77777777" w:rsidR="00BA4DFC" w:rsidRDefault="00BA4DFC" w:rsidP="00AB516C">
      <w:pPr>
        <w:pStyle w:val="ListParagraph"/>
        <w:keepNext w:val="0"/>
        <w:numPr>
          <w:ilvl w:val="1"/>
          <w:numId w:val="65"/>
        </w:numPr>
        <w:spacing w:after="160" w:line="256" w:lineRule="auto"/>
        <w:jc w:val="left"/>
      </w:pPr>
      <w:r>
        <w:t>Change directory to the path that contains the downloaded Weblogic source jar file</w:t>
      </w:r>
    </w:p>
    <w:p w14:paraId="27E55037" w14:textId="77777777" w:rsidR="00BA4DFC" w:rsidRDefault="00BA4DFC" w:rsidP="00AB516C">
      <w:pPr>
        <w:pStyle w:val="ListParagraph"/>
        <w:keepNext w:val="0"/>
        <w:numPr>
          <w:ilvl w:val="1"/>
          <w:numId w:val="65"/>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Weblogic and create a domain in </w:t>
      </w:r>
      <w:r>
        <w:rPr>
          <w:b/>
          <w:bCs/>
        </w:rPr>
        <w:t>development</w:t>
      </w:r>
      <w:r>
        <w:t xml:space="preserve"> mode.</w:t>
      </w:r>
    </w:p>
    <w:p w14:paraId="234328CC" w14:textId="77777777" w:rsidR="00BA4DFC" w:rsidRDefault="00BA4DFC" w:rsidP="00AB516C">
      <w:pPr>
        <w:pStyle w:val="ListParagraph"/>
        <w:keepNext w:val="0"/>
        <w:numPr>
          <w:ilvl w:val="1"/>
          <w:numId w:val="65"/>
        </w:numPr>
        <w:spacing w:after="160" w:line="256" w:lineRule="auto"/>
        <w:jc w:val="left"/>
      </w:pPr>
      <w:r>
        <w:t>Adjusting memory parameters:</w:t>
      </w:r>
    </w:p>
    <w:p w14:paraId="6280D347" w14:textId="77777777" w:rsidR="00BA4DFC" w:rsidRDefault="00BA4DFC" w:rsidP="00AB516C">
      <w:pPr>
        <w:pStyle w:val="ListParagraph"/>
        <w:keepNext w:val="0"/>
        <w:numPr>
          <w:ilvl w:val="2"/>
          <w:numId w:val="65"/>
        </w:numPr>
        <w:spacing w:after="160" w:line="256" w:lineRule="auto"/>
        <w:jc w:val="left"/>
        <w:rPr>
          <w:lang w:bidi="ar-EG"/>
        </w:rPr>
      </w:pPr>
      <w:r>
        <w:t>Open the file “</w:t>
      </w:r>
      <w:r>
        <w:rPr>
          <w:b/>
          <w:bCs/>
        </w:rPr>
        <w:t>commBaseEnv.cmd</w:t>
      </w:r>
      <w:r>
        <w:t>” which should be located in your Weblogic installation folder which is by default “C:\Oracle\Middleware\Oracle_Home\oracle_common\common\bin” and change all the MEM_ARGS and UTIL_MEM_ARGS to be as the following</w:t>
      </w:r>
      <w:r>
        <w:br/>
      </w:r>
      <w:r>
        <w:rPr>
          <w:lang w:bidi="ar-EG"/>
        </w:rPr>
        <w:t>set MEM_ARGS=-Xms1024m -Xmx1024m -XX:PermSize=512m -XX:MaxPermSize=512m</w:t>
      </w:r>
      <w:r>
        <w:rPr>
          <w:lang w:bidi="ar-EG"/>
        </w:rPr>
        <w:br/>
        <w:t>set UTILS_MEM_ARGS=-Xms1024m -Xmx1024m -XX:PermSize=512m -XX:MaxPermSize=512m</w:t>
      </w:r>
    </w:p>
    <w:p w14:paraId="03363B57" w14:textId="77777777" w:rsidR="00BA4DFC" w:rsidRDefault="00BA4DFC" w:rsidP="00AB516C">
      <w:pPr>
        <w:pStyle w:val="ListParagraph"/>
        <w:keepNext w:val="0"/>
        <w:numPr>
          <w:ilvl w:val="2"/>
          <w:numId w:val="65"/>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-XX:PermSize=512m -XX:MaxPermSize=512m</w:t>
      </w:r>
      <w:r>
        <w:rPr>
          <w:lang w:bidi="ar-EG"/>
        </w:rPr>
        <w:br/>
        <w:t>set WLS_MEM_ARGS_32BIT=-Xms1024m -Xmx1024m -XX:PermSize=512m -XX:MaxPermSize=512m</w:t>
      </w:r>
    </w:p>
    <w:p w14:paraId="528F2556" w14:textId="77777777" w:rsidR="00BA4DFC" w:rsidRDefault="00BA4DFC" w:rsidP="00AB516C">
      <w:pPr>
        <w:pStyle w:val="ListParagraph"/>
        <w:keepNext w:val="0"/>
        <w:numPr>
          <w:ilvl w:val="1"/>
          <w:numId w:val="65"/>
        </w:numPr>
        <w:spacing w:after="160" w:line="256" w:lineRule="auto"/>
        <w:jc w:val="left"/>
        <w:rPr>
          <w:lang w:bidi="ar-EG"/>
        </w:rPr>
      </w:pPr>
      <w:r>
        <w:rPr>
          <w:lang w:bidi="ar-EG"/>
        </w:rPr>
        <w:t>Define the “BGETR” and “BGETR_TEST” data sources.</w:t>
      </w:r>
    </w:p>
    <w:p w14:paraId="58983EF1"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JTA timeout from 30 seconds to 1200 seconds.</w:t>
      </w:r>
      <w:r>
        <w:rPr>
          <w:lang w:bidi="ar-EG"/>
        </w:rPr>
        <w:br/>
        <w:t>(from the console web app -&gt; select the domain “base_domain” -&gt; select “JTA” tab -&gt; update the field “Timeout Seconds”)</w:t>
      </w:r>
      <w:r>
        <w:rPr>
          <w:lang w:bidi="ar-EG"/>
        </w:rPr>
        <w:br/>
      </w:r>
    </w:p>
    <w:p w14:paraId="63B38734" w14:textId="77777777" w:rsidR="00BA4DFC" w:rsidRDefault="00BA4DFC" w:rsidP="00AB516C">
      <w:pPr>
        <w:pStyle w:val="ListParagraph"/>
        <w:keepNext w:val="0"/>
        <w:numPr>
          <w:ilvl w:val="0"/>
          <w:numId w:val="65"/>
        </w:numPr>
        <w:spacing w:after="160" w:line="256" w:lineRule="auto"/>
        <w:jc w:val="left"/>
        <w:rPr>
          <w:lang w:bidi="ar-EG"/>
        </w:rPr>
      </w:pPr>
      <w:r>
        <w:rPr>
          <w:lang w:bidi="ar-EG"/>
        </w:rPr>
        <w:lastRenderedPageBreak/>
        <w:t>Eclipse Configurations:</w:t>
      </w:r>
    </w:p>
    <w:p w14:paraId="7956C60E" w14:textId="77777777" w:rsidR="00BA4DFC" w:rsidRDefault="00BA4DFC" w:rsidP="00AB516C">
      <w:pPr>
        <w:pStyle w:val="ListParagraph"/>
        <w:keepNext w:val="0"/>
        <w:numPr>
          <w:ilvl w:val="1"/>
          <w:numId w:val="65"/>
        </w:numPr>
        <w:spacing w:after="160" w:line="256" w:lineRule="auto"/>
        <w:jc w:val="left"/>
        <w:rPr>
          <w:lang w:bidi="ar-EG"/>
        </w:rPr>
      </w:pPr>
      <w:r>
        <w:rPr>
          <w:lang w:bidi="ar-EG"/>
        </w:rPr>
        <w:t>Extract eclipse at any directory you prefer.</w:t>
      </w:r>
    </w:p>
    <w:p w14:paraId="10F90412" w14:textId="77777777" w:rsidR="00BA4DFC" w:rsidRDefault="00BA4DFC" w:rsidP="00AB516C">
      <w:pPr>
        <w:pStyle w:val="ListParagraph"/>
        <w:keepNext w:val="0"/>
        <w:numPr>
          <w:ilvl w:val="1"/>
          <w:numId w:val="65"/>
        </w:numPr>
        <w:spacing w:after="160" w:line="256" w:lineRule="auto"/>
        <w:jc w:val="left"/>
        <w:rPr>
          <w:lang w:bidi="ar-EG"/>
        </w:rPr>
      </w:pPr>
      <w:r>
        <w:rPr>
          <w:lang w:bidi="ar-EG"/>
        </w:rPr>
        <w:t>Open eclipse at the same workspace to preserve all the configurations that has been used at Kepler.</w:t>
      </w:r>
    </w:p>
    <w:p w14:paraId="3C1DD91E" w14:textId="77777777" w:rsidR="00BA4DFC" w:rsidRDefault="00BA4DFC" w:rsidP="00AB516C">
      <w:pPr>
        <w:pStyle w:val="ListParagraph"/>
        <w:keepNext w:val="0"/>
        <w:numPr>
          <w:ilvl w:val="1"/>
          <w:numId w:val="65"/>
        </w:numPr>
        <w:spacing w:after="160" w:line="256" w:lineRule="auto"/>
        <w:jc w:val="left"/>
        <w:rPr>
          <w:lang w:bidi="ar-EG"/>
        </w:rPr>
      </w:pPr>
      <w:r>
        <w:rPr>
          <w:lang w:bidi="ar-EG"/>
        </w:rPr>
        <w:t>Install updates for eclipse if exist</w:t>
      </w:r>
    </w:p>
    <w:p w14:paraId="601F1EAD" w14:textId="77777777" w:rsidR="00BA4DFC" w:rsidRDefault="00BA4DFC" w:rsidP="00AB516C">
      <w:pPr>
        <w:pStyle w:val="ListParagraph"/>
        <w:keepNext w:val="0"/>
        <w:numPr>
          <w:ilvl w:val="2"/>
          <w:numId w:val="65"/>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AB516C">
      <w:pPr>
        <w:pStyle w:val="ListParagraph"/>
        <w:keepNext w:val="0"/>
        <w:numPr>
          <w:ilvl w:val="1"/>
          <w:numId w:val="65"/>
        </w:numPr>
        <w:spacing w:after="160" w:line="256" w:lineRule="auto"/>
        <w:jc w:val="left"/>
        <w:rPr>
          <w:lang w:bidi="ar-EG"/>
        </w:rPr>
      </w:pPr>
      <w:r>
        <w:rPr>
          <w:lang w:bidi="ar-EG"/>
        </w:rPr>
        <w:t>Install all the required plugins:</w:t>
      </w:r>
    </w:p>
    <w:p w14:paraId="0ECDDB40" w14:textId="77777777" w:rsidR="00BA4DFC" w:rsidRDefault="00BA4DFC" w:rsidP="00AB516C">
      <w:pPr>
        <w:pStyle w:val="ListParagraph"/>
        <w:keepNext w:val="0"/>
        <w:numPr>
          <w:ilvl w:val="2"/>
          <w:numId w:val="65"/>
        </w:numPr>
        <w:spacing w:after="160" w:line="256" w:lineRule="auto"/>
        <w:jc w:val="left"/>
        <w:rPr>
          <w:lang w:bidi="ar-EG"/>
        </w:rPr>
      </w:pPr>
      <w:r>
        <w:t xml:space="preserve">Jinto for resource editing </w:t>
      </w:r>
      <w:hyperlink r:id="rId74"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“Open Source Tools” only.</w:t>
      </w:r>
      <w:r>
        <w:rPr>
          <w:lang w:bidi="ar-EG"/>
        </w:rPr>
        <w:br/>
      </w:r>
    </w:p>
    <w:p w14:paraId="3F0697D5" w14:textId="77777777" w:rsidR="00BA4DFC" w:rsidRDefault="00BA4DFC" w:rsidP="00AB516C">
      <w:pPr>
        <w:pStyle w:val="ListParagraph"/>
        <w:keepNext w:val="0"/>
        <w:numPr>
          <w:ilvl w:val="2"/>
          <w:numId w:val="65"/>
        </w:numPr>
        <w:spacing w:after="160" w:line="256" w:lineRule="auto"/>
        <w:jc w:val="left"/>
        <w:rPr>
          <w:lang w:bidi="ar-EG"/>
        </w:rPr>
      </w:pPr>
      <w:r>
        <w:t>Subclipse for SVN management (Use Eclipse Marketplace)</w:t>
      </w:r>
    </w:p>
    <w:p w14:paraId="7AFB90C8" w14:textId="77777777" w:rsidR="00BA4DFC" w:rsidRDefault="00BA4DFC" w:rsidP="00AB516C">
      <w:pPr>
        <w:pStyle w:val="ListParagraph"/>
        <w:keepNext w:val="0"/>
        <w:numPr>
          <w:ilvl w:val="3"/>
          <w:numId w:val="65"/>
        </w:numPr>
        <w:spacing w:after="160" w:line="256" w:lineRule="auto"/>
        <w:jc w:val="left"/>
        <w:rPr>
          <w:lang w:bidi="ar-EG"/>
        </w:rPr>
      </w:pPr>
      <w:r>
        <w:t>Search for “Subclipse” and install it.</w:t>
      </w:r>
    </w:p>
    <w:p w14:paraId="1FEE30A9" w14:textId="77777777" w:rsidR="00BA4DFC" w:rsidRDefault="00BA4DFC" w:rsidP="00AB516C">
      <w:pPr>
        <w:pStyle w:val="ListParagraph"/>
        <w:keepNext w:val="0"/>
        <w:numPr>
          <w:ilvl w:val="3"/>
          <w:numId w:val="65"/>
        </w:numPr>
        <w:spacing w:after="160" w:line="256" w:lineRule="auto"/>
        <w:jc w:val="left"/>
        <w:rPr>
          <w:lang w:bidi="ar-EG"/>
        </w:rPr>
      </w:pPr>
      <w:r>
        <w:t>Select all items.</w:t>
      </w:r>
    </w:p>
    <w:p w14:paraId="0FCD7B5F" w14:textId="77777777" w:rsidR="00BA4DFC" w:rsidRDefault="00BA4DFC" w:rsidP="00AB516C">
      <w:pPr>
        <w:pStyle w:val="ListParagraph"/>
        <w:keepNext w:val="0"/>
        <w:numPr>
          <w:ilvl w:val="2"/>
          <w:numId w:val="65"/>
        </w:numPr>
        <w:spacing w:after="160" w:line="256" w:lineRule="auto"/>
        <w:jc w:val="left"/>
        <w:rPr>
          <w:lang w:bidi="ar-EG"/>
        </w:rPr>
      </w:pPr>
      <w:r>
        <w:t>JBoss Tools (Use Eclipse Marketplace)</w:t>
      </w:r>
    </w:p>
    <w:p w14:paraId="590292EC" w14:textId="77777777" w:rsidR="00BA4DFC" w:rsidRDefault="00BA4DFC" w:rsidP="00AB516C">
      <w:pPr>
        <w:pStyle w:val="ListParagraph"/>
        <w:keepNext w:val="0"/>
        <w:numPr>
          <w:ilvl w:val="3"/>
          <w:numId w:val="65"/>
        </w:numPr>
        <w:spacing w:after="160" w:line="256" w:lineRule="auto"/>
        <w:jc w:val="left"/>
        <w:rPr>
          <w:lang w:bidi="ar-EG"/>
        </w:rPr>
      </w:pPr>
      <w:r>
        <w:t>Search for “JBoss Tools”.</w:t>
      </w:r>
    </w:p>
    <w:p w14:paraId="52CB5667"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“JBoss Tools 4.4.1.Final” and install it.</w:t>
      </w:r>
    </w:p>
    <w:p w14:paraId="5DBE921F"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the following items:</w:t>
      </w:r>
    </w:p>
    <w:p w14:paraId="72F88DE5"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Usage Reporting.</w:t>
      </w:r>
    </w:p>
    <w:p w14:paraId="446873D7"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Foundation.</w:t>
      </w:r>
    </w:p>
    <w:p w14:paraId="7630DD70"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Java Standard Tools.</w:t>
      </w:r>
    </w:p>
    <w:p w14:paraId="4BAC05D3"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JSF.</w:t>
      </w:r>
    </w:p>
    <w:p w14:paraId="21685E79"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LiveReload.</w:t>
      </w:r>
    </w:p>
    <w:p w14:paraId="3BFD143C"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RichFaces.</w:t>
      </w:r>
    </w:p>
    <w:p w14:paraId="76FE1830"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AB516C">
      <w:pPr>
        <w:pStyle w:val="ListParagraph"/>
        <w:keepNext w:val="0"/>
        <w:numPr>
          <w:ilvl w:val="2"/>
          <w:numId w:val="65"/>
        </w:numPr>
        <w:spacing w:after="160" w:line="256" w:lineRule="auto"/>
        <w:jc w:val="left"/>
        <w:rPr>
          <w:lang w:bidi="ar-EG"/>
        </w:rPr>
      </w:pPr>
      <w:r>
        <w:t>Oracle Weblogic Server Tools (Use Eclipse Marketplace)</w:t>
      </w:r>
    </w:p>
    <w:p w14:paraId="5AB58FE2" w14:textId="77777777" w:rsidR="00BA4DFC" w:rsidRDefault="00BA4DFC" w:rsidP="00AB516C">
      <w:pPr>
        <w:pStyle w:val="ListParagraph"/>
        <w:keepNext w:val="0"/>
        <w:numPr>
          <w:ilvl w:val="3"/>
          <w:numId w:val="65"/>
        </w:numPr>
        <w:spacing w:after="160" w:line="256" w:lineRule="auto"/>
        <w:jc w:val="left"/>
        <w:rPr>
          <w:lang w:bidi="ar-EG"/>
        </w:rPr>
      </w:pPr>
      <w:r>
        <w:t>Search for “Oracle Weblogic Server Tools”.</w:t>
      </w:r>
    </w:p>
    <w:p w14:paraId="025DB476"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w:t>
      </w:r>
      <w:r>
        <w:t>Oracle Weblogic Server Tools</w:t>
      </w:r>
      <w:r>
        <w:rPr>
          <w:lang w:bidi="ar-EG"/>
        </w:rPr>
        <w:t>” and install it.</w:t>
      </w:r>
    </w:p>
    <w:p w14:paraId="5FE0C0CC" w14:textId="77777777" w:rsidR="00BA4DFC" w:rsidRDefault="00BA4DFC" w:rsidP="00AB516C">
      <w:pPr>
        <w:pStyle w:val="ListParagraph"/>
        <w:keepNext w:val="0"/>
        <w:numPr>
          <w:ilvl w:val="3"/>
          <w:numId w:val="65"/>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AB516C">
      <w:pPr>
        <w:pStyle w:val="ListParagraph"/>
        <w:keepNext w:val="0"/>
        <w:numPr>
          <w:ilvl w:val="1"/>
          <w:numId w:val="65"/>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5"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AB516C">
      <w:pPr>
        <w:pStyle w:val="ListParagraph"/>
        <w:keepNext w:val="0"/>
        <w:numPr>
          <w:ilvl w:val="1"/>
          <w:numId w:val="65"/>
        </w:numPr>
        <w:spacing w:after="160" w:line="256" w:lineRule="auto"/>
        <w:jc w:val="left"/>
        <w:rPr>
          <w:lang w:bidi="ar-EG"/>
        </w:rPr>
      </w:pPr>
      <w:r>
        <w:rPr>
          <w:lang w:bidi="ar-EG"/>
        </w:rPr>
        <w:t>Delete the old Weblogic server instance (10.3.6).</w:t>
      </w:r>
    </w:p>
    <w:p w14:paraId="7A71249C" w14:textId="77777777" w:rsidR="00BA4DFC" w:rsidRDefault="00BA4DFC" w:rsidP="00AB516C">
      <w:pPr>
        <w:pStyle w:val="ListParagraph"/>
        <w:keepNext w:val="0"/>
        <w:numPr>
          <w:ilvl w:val="1"/>
          <w:numId w:val="65"/>
        </w:numPr>
        <w:spacing w:after="160" w:line="256" w:lineRule="auto"/>
        <w:jc w:val="left"/>
        <w:rPr>
          <w:lang w:bidi="ar-EG"/>
        </w:rPr>
      </w:pPr>
      <w:r>
        <w:t>Add a new Weblogic</w:t>
      </w:r>
      <w:r w:rsidR="00875388">
        <w:t xml:space="preserve"> server instance (12.2.1.0.0).</w:t>
      </w:r>
      <w:r w:rsidR="00875388">
        <w:br/>
      </w:r>
    </w:p>
    <w:p w14:paraId="61965FAB" w14:textId="77777777" w:rsidR="00BA4DFC" w:rsidRDefault="00BA4DFC" w:rsidP="00AB516C">
      <w:pPr>
        <w:pStyle w:val="ListParagraph"/>
        <w:keepNext w:val="0"/>
        <w:numPr>
          <w:ilvl w:val="0"/>
          <w:numId w:val="65"/>
        </w:numPr>
        <w:spacing w:after="160" w:line="256" w:lineRule="auto"/>
        <w:jc w:val="left"/>
        <w:rPr>
          <w:lang w:bidi="ar-EG"/>
        </w:rPr>
      </w:pPr>
      <w:r>
        <w:rPr>
          <w:lang w:bidi="ar-EG"/>
        </w:rPr>
        <w:t>Project:</w:t>
      </w:r>
    </w:p>
    <w:p w14:paraId="60E10BA5" w14:textId="77777777" w:rsidR="00BA4DFC" w:rsidRDefault="00BA4DFC" w:rsidP="00AB516C">
      <w:pPr>
        <w:pStyle w:val="ListParagraph"/>
        <w:keepNext w:val="0"/>
        <w:numPr>
          <w:ilvl w:val="1"/>
          <w:numId w:val="65"/>
        </w:numPr>
        <w:spacing w:after="160" w:line="256" w:lineRule="auto"/>
        <w:jc w:val="left"/>
        <w:rPr>
          <w:lang w:bidi="ar-EG"/>
        </w:rPr>
      </w:pPr>
      <w:r>
        <w:rPr>
          <w:lang w:bidi="ar-EG"/>
        </w:rPr>
        <w:t>Update your project to get all the new configuration.</w:t>
      </w:r>
    </w:p>
    <w:p w14:paraId="3488A1B1" w14:textId="77777777" w:rsidR="00BA4DFC" w:rsidRDefault="00BA4DFC" w:rsidP="00AB516C">
      <w:pPr>
        <w:pStyle w:val="ListParagraph"/>
        <w:keepNext w:val="0"/>
        <w:numPr>
          <w:ilvl w:val="1"/>
          <w:numId w:val="65"/>
        </w:numPr>
        <w:spacing w:after="160" w:line="256" w:lineRule="auto"/>
        <w:jc w:val="left"/>
        <w:rPr>
          <w:lang w:bidi="ar-EG"/>
        </w:rPr>
      </w:pPr>
      <w:r>
        <w:rPr>
          <w:lang w:bidi="ar-EG"/>
        </w:rPr>
        <w:t>Right click on the project and select “Migrate Project Runtime”.</w:t>
      </w:r>
    </w:p>
    <w:p w14:paraId="78AFDA97"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the compiler level of the project from “1.6” to “1.8”.</w:t>
      </w:r>
    </w:p>
    <w:p w14:paraId="0D61C427"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the java facet of the project from “1.6” to “1.8”.</w:t>
      </w:r>
    </w:p>
    <w:p w14:paraId="7AAEB1DB" w14:textId="77777777" w:rsidR="00BA4DFC" w:rsidRDefault="00BA4DFC" w:rsidP="00AB516C">
      <w:pPr>
        <w:pStyle w:val="ListParagraph"/>
        <w:keepNext w:val="0"/>
        <w:numPr>
          <w:ilvl w:val="1"/>
          <w:numId w:val="65"/>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AB516C">
      <w:pPr>
        <w:pStyle w:val="ListParagraph"/>
        <w:keepNext w:val="0"/>
        <w:numPr>
          <w:ilvl w:val="1"/>
          <w:numId w:val="65"/>
        </w:numPr>
        <w:spacing w:after="160" w:line="256" w:lineRule="auto"/>
        <w:jc w:val="left"/>
        <w:rPr>
          <w:lang w:bidi="ar-EG"/>
        </w:rPr>
      </w:pPr>
      <w:r>
        <w:t>Sometimes the debug on server doesn’t lunch automatically so when the publishing finish,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AB516C">
      <w:pPr>
        <w:pStyle w:val="ListParagraph"/>
        <w:keepNext w:val="0"/>
        <w:numPr>
          <w:ilvl w:val="0"/>
          <w:numId w:val="65"/>
        </w:numPr>
        <w:spacing w:after="160" w:line="256" w:lineRule="auto"/>
        <w:jc w:val="left"/>
        <w:rPr>
          <w:lang w:bidi="ar-EG"/>
        </w:rPr>
      </w:pPr>
      <w:r>
        <w:rPr>
          <w:lang w:bidi="ar-EG"/>
        </w:rPr>
        <w:t>IReport Configurations:</w:t>
      </w:r>
    </w:p>
    <w:p w14:paraId="137AFC42" w14:textId="77777777" w:rsidR="00BA4DFC" w:rsidRDefault="00BA4DFC" w:rsidP="00AB516C">
      <w:pPr>
        <w:pStyle w:val="ListParagraph"/>
        <w:keepNext w:val="0"/>
        <w:numPr>
          <w:ilvl w:val="1"/>
          <w:numId w:val="65"/>
        </w:numPr>
        <w:spacing w:after="160" w:line="256" w:lineRule="auto"/>
        <w:jc w:val="left"/>
        <w:rPr>
          <w:lang w:bidi="ar-EG"/>
        </w:rPr>
      </w:pPr>
      <w:r>
        <w:rPr>
          <w:lang w:bidi="ar-EG"/>
        </w:rPr>
        <w:t>IReport 5.0.1 is not compatible with JDK 8. Open the file “</w:t>
      </w:r>
      <w:r>
        <w:rPr>
          <w:b/>
          <w:bCs/>
          <w:lang w:bidi="ar-EG"/>
        </w:rPr>
        <w:t>ireport.conf</w:t>
      </w:r>
      <w:r>
        <w:rPr>
          <w:lang w:bidi="ar-EG"/>
        </w:rPr>
        <w:t>” at the path “</w:t>
      </w:r>
      <w:r>
        <w:rPr>
          <w:b/>
          <w:bCs/>
          <w:lang w:bidi="ar-EG"/>
        </w:rPr>
        <w:t>C:\Program Files (x86)\Jaspersoft\iReport-5.0.1\etc</w:t>
      </w:r>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“#jdkhome="/path/to/jdk"” and let it point to your JDK 6 installation for example “</w:t>
      </w:r>
      <w:r>
        <w:rPr>
          <w:b/>
          <w:bCs/>
          <w:lang w:bidi="ar-EG"/>
        </w:rPr>
        <w:t>jdkhome="C:\Program Files\Java\jdk1.6.0_45"</w:t>
      </w:r>
      <w:r>
        <w:rPr>
          <w:lang w:bidi="ar-EG"/>
        </w:rPr>
        <w:t xml:space="preserve">”. </w:t>
      </w:r>
      <w:r>
        <w:rPr>
          <w:lang w:bidi="ar-EG"/>
        </w:rPr>
        <w:br/>
      </w:r>
      <w:r>
        <w:rPr>
          <w:lang w:bidi="ar-EG"/>
        </w:rPr>
        <w:br/>
      </w:r>
    </w:p>
    <w:p w14:paraId="702C2F4A" w14:textId="77777777" w:rsidR="00BA4DFC" w:rsidRDefault="00BA4DFC" w:rsidP="00AB516C">
      <w:pPr>
        <w:pStyle w:val="ListParagraph"/>
        <w:keepNext w:val="0"/>
        <w:numPr>
          <w:ilvl w:val="0"/>
          <w:numId w:val="65"/>
        </w:numPr>
        <w:spacing w:after="160" w:line="256" w:lineRule="auto"/>
        <w:jc w:val="left"/>
        <w:rPr>
          <w:lang w:bidi="ar-EG"/>
        </w:rPr>
      </w:pPr>
      <w:r>
        <w:rPr>
          <w:lang w:bidi="ar-EG"/>
        </w:rPr>
        <w:lastRenderedPageBreak/>
        <w:t>Reports:</w:t>
      </w:r>
    </w:p>
    <w:p w14:paraId="6A1F1660" w14:textId="77777777" w:rsidR="00BA4DFC" w:rsidRDefault="00BA4DFC" w:rsidP="00AB516C">
      <w:pPr>
        <w:pStyle w:val="ListParagraph"/>
        <w:keepNext w:val="0"/>
        <w:numPr>
          <w:ilvl w:val="1"/>
          <w:numId w:val="65"/>
        </w:numPr>
        <w:spacing w:after="160" w:line="256" w:lineRule="auto"/>
        <w:jc w:val="left"/>
        <w:rPr>
          <w:lang w:bidi="ar-EG"/>
        </w:rPr>
      </w:pPr>
      <w:r>
        <w:rPr>
          <w:lang w:bidi="ar-EG"/>
        </w:rPr>
        <w:t xml:space="preserve">Some of the expressions that has been used at our reports are not working now due to some compatibility issues. So we will need to test </w:t>
      </w:r>
      <w:r>
        <w:rPr>
          <w:b/>
          <w:bCs/>
          <w:lang w:bidi="ar-EG"/>
        </w:rPr>
        <w:t>ALL</w:t>
      </w:r>
      <w:r>
        <w:rPr>
          <w:lang w:bidi="ar-EG"/>
        </w:rPr>
        <w:t xml:space="preserve"> the reports.</w:t>
      </w:r>
    </w:p>
    <w:p w14:paraId="45AA61AD" w14:textId="77777777" w:rsidR="00BA4DFC" w:rsidRDefault="00BA4DFC" w:rsidP="00AB516C">
      <w:pPr>
        <w:pStyle w:val="ListParagraph"/>
        <w:keepNext w:val="0"/>
        <w:numPr>
          <w:ilvl w:val="1"/>
          <w:numId w:val="65"/>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AB516C">
      <w:pPr>
        <w:pStyle w:val="ListParagraph"/>
        <w:keepNext w:val="0"/>
        <w:numPr>
          <w:ilvl w:val="2"/>
          <w:numId w:val="65"/>
        </w:numPr>
        <w:spacing w:after="160" w:line="256" w:lineRule="auto"/>
        <w:jc w:val="left"/>
        <w:rPr>
          <w:lang w:bidi="ar-EG"/>
        </w:rPr>
      </w:pPr>
      <w:r>
        <w:rPr>
          <w:lang w:bidi="ar-EG"/>
        </w:rPr>
        <w:t xml:space="preserve">If you are using </w:t>
      </w:r>
      <w:r>
        <w:rPr>
          <w:u w:val="single"/>
          <w:lang w:bidi="ar-EG"/>
        </w:rPr>
        <w:t>String.contains(“”)</w:t>
      </w:r>
      <w:r>
        <w:rPr>
          <w:lang w:bidi="ar-EG"/>
        </w:rPr>
        <w:t xml:space="preserve"> -&gt; replace it with </w:t>
      </w:r>
      <w:r>
        <w:rPr>
          <w:u w:val="single"/>
          <w:lang w:bidi="ar-EG"/>
        </w:rPr>
        <w:t>String.indexOf(“”) &gt; -1</w:t>
      </w:r>
      <w:r>
        <w:rPr>
          <w:lang w:bidi="ar-EG"/>
        </w:rPr>
        <w:t xml:space="preserve">  </w:t>
      </w:r>
    </w:p>
    <w:p w14:paraId="1665D8B5" w14:textId="77777777" w:rsidR="00BA4DFC" w:rsidRDefault="00BA4DFC" w:rsidP="00AB516C">
      <w:pPr>
        <w:pStyle w:val="ListParagraph"/>
        <w:keepNext w:val="0"/>
        <w:numPr>
          <w:ilvl w:val="2"/>
          <w:numId w:val="65"/>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 ? $F{MILITARY_NUMBER} : $F{JOB_CODE}</w:t>
      </w:r>
      <w:r>
        <w:rPr>
          <w:lang w:bidi="ar-EG"/>
        </w:rPr>
        <w:br/>
        <w:t>you should change it to</w:t>
      </w:r>
      <w:r>
        <w:rPr>
          <w:lang w:bidi="ar-EG"/>
        </w:rPr>
        <w:br/>
        <w:t>($P{P_CATEGORY_ID} == 1) ? $F{MILITARY_NUMBER}.</w:t>
      </w:r>
      <w:r>
        <w:rPr>
          <w:b/>
          <w:bCs/>
          <w:lang w:bidi="ar-EG"/>
        </w:rPr>
        <w:t>toString()</w:t>
      </w:r>
      <w:r>
        <w:rPr>
          <w:lang w:bidi="ar-EG"/>
        </w:rPr>
        <w:t xml:space="preserve"> : $F{JOB_CODE}</w:t>
      </w:r>
      <w:r>
        <w:rPr>
          <w:lang w:bidi="ar-EG"/>
        </w:rPr>
        <w:br/>
        <w:t>as “$F{JOB_CODE}” return a String object and “$F{MILITARY_NUMBER}” return a BigDecimal object.</w:t>
      </w:r>
    </w:p>
    <w:p w14:paraId="5C37429D" w14:textId="77777777" w:rsidR="00BA4DFC" w:rsidRDefault="00BA4DFC" w:rsidP="00AB516C">
      <w:pPr>
        <w:pStyle w:val="ListParagraph"/>
        <w:keepNext w:val="0"/>
        <w:numPr>
          <w:ilvl w:val="2"/>
          <w:numId w:val="65"/>
        </w:numPr>
        <w:spacing w:after="160" w:line="256" w:lineRule="auto"/>
        <w:jc w:val="left"/>
        <w:rPr>
          <w:lang w:bidi="ar-EG"/>
        </w:rPr>
      </w:pPr>
      <w:r>
        <w:rPr>
          <w:lang w:bidi="ar-EG"/>
        </w:rPr>
        <w:t xml:space="preserve">Don’t use </w:t>
      </w:r>
      <w:r w:rsidRPr="006B0835">
        <w:rPr>
          <w:u w:val="single"/>
          <w:lang w:bidi="ar-EG"/>
        </w:rPr>
        <w:t>String.replace(“”,””)</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AB516C">
      <w:pPr>
        <w:pStyle w:val="ListParagraph"/>
        <w:keepNext w:val="0"/>
        <w:numPr>
          <w:ilvl w:val="2"/>
          <w:numId w:val="65"/>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 xml:space="preserve">($F{PH_UNIT_FULL_NAME} != null ? $F{PH_UNIT_FULL_NAME} : </w:t>
      </w:r>
      <w:r w:rsidRPr="006B0835">
        <w:rPr>
          <w:b/>
          <w:bCs/>
          <w:lang w:bidi="ar-EG"/>
        </w:rPr>
        <w:t>'-'</w:t>
      </w:r>
      <w:r w:rsidRPr="006B0835">
        <w:rPr>
          <w:lang w:bidi="ar-EG"/>
        </w:rPr>
        <w:t>)</w:t>
      </w:r>
      <w:r>
        <w:rPr>
          <w:lang w:bidi="ar-EG"/>
        </w:rPr>
        <w:br/>
        <w:t>you should change it to</w:t>
      </w:r>
      <w:r>
        <w:rPr>
          <w:lang w:bidi="ar-EG"/>
        </w:rPr>
        <w:br/>
      </w:r>
      <w:r w:rsidRPr="006B0835">
        <w:rPr>
          <w:lang w:bidi="ar-EG"/>
        </w:rPr>
        <w:t xml:space="preserve">($F{PH_UNIT_FULL_NAME} != null ? $F{PH_UNIT_FULL_NAME} :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5AE9CDFE" w:rsidR="00F32306" w:rsidRDefault="00F32306" w:rsidP="00F32306">
      <w:pPr>
        <w:pStyle w:val="UnnumberedHeading"/>
        <w:rPr>
          <w:rFonts w:asciiTheme="minorBidi" w:hAnsiTheme="minorBidi" w:cstheme="minorBidi"/>
        </w:rPr>
      </w:pPr>
      <w:bookmarkStart w:id="59" w:name="_Toc70524445"/>
      <w:r w:rsidRPr="00F524C8">
        <w:rPr>
          <w:rFonts w:asciiTheme="minorBidi" w:hAnsiTheme="minorBidi" w:cstheme="minorBidi"/>
        </w:rPr>
        <w:lastRenderedPageBreak/>
        <w:t xml:space="preserve">Appendix </w:t>
      </w:r>
      <w:r w:rsidR="00E72D04">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Working on Multiple database</w:t>
      </w:r>
      <w:bookmarkEnd w:id="59"/>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77777777" w:rsidR="004C67AE" w:rsidRDefault="004C67AE" w:rsidP="004C67AE">
      <w:pPr>
        <w:pStyle w:val="ListParagraph"/>
        <w:spacing w:after="160" w:line="256" w:lineRule="auto"/>
        <w:ind w:left="810"/>
        <w:jc w:val="left"/>
      </w:pPr>
      <w:r>
        <w:t>The scripts for these functions for each database exist at Helper Files\Packaging</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driver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weblogic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&lt;package-name&gt;org.jboss.logging.*&lt;/package-name&gt;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"connection.datasource"</w:t>
            </w:r>
            <w:r w:rsidRPr="00ED34F4">
              <w:rPr>
                <w:rFonts w:ascii="Consolas" w:hAnsi="Consolas" w:cs="Consolas"/>
                <w:color w:val="008080"/>
                <w:sz w:val="20"/>
                <w:szCs w:val="20"/>
              </w:rPr>
              <w:t>&gt;</w:t>
            </w:r>
            <w:r w:rsidRPr="00ED34F4">
              <w:rPr>
                <w:rFonts w:ascii="Consolas" w:hAnsi="Consolas" w:cs="Consolas"/>
                <w:color w:val="000000"/>
                <w:sz w:val="20"/>
                <w:szCs w:val="20"/>
              </w:rPr>
              <w:t>jdbc/</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"hibernate.transaction.jta.platform"</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"connection.datasource"</w:t>
            </w:r>
            <w:r w:rsidRPr="00E23D04">
              <w:rPr>
                <w:rFonts w:ascii="Consolas" w:hAnsi="Consolas" w:cs="Consolas"/>
                <w:color w:val="008080"/>
                <w:sz w:val="20"/>
                <w:szCs w:val="20"/>
              </w:rPr>
              <w:t>&gt;</w:t>
            </w:r>
            <w:r w:rsidRPr="00E23D04">
              <w:rPr>
                <w:rFonts w:ascii="Consolas" w:hAnsi="Consolas" w:cs="Consolas"/>
                <w:color w:val="000000"/>
                <w:sz w:val="20"/>
                <w:szCs w:val="20"/>
              </w:rPr>
              <w:t>jdbc/</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"hibernate.transaction.jta.platform"</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r w:rsidRPr="00E23D04">
              <w:rPr>
                <w:rFonts w:ascii="Consolas" w:hAnsi="Consolas" w:cs="Consolas"/>
                <w:color w:val="000000"/>
                <w:sz w:val="20"/>
                <w:szCs w:val="20"/>
              </w:rPr>
              <w:t>com.code.dal</w:t>
            </w:r>
            <w:r>
              <w:rPr>
                <w:rFonts w:ascii="Consolas" w:hAnsi="Consolas" w:cs="Consolas"/>
                <w:color w:val="000000"/>
                <w:sz w:val="20"/>
                <w:szCs w:val="20"/>
              </w:rPr>
              <w:t>.dialects</w:t>
            </w:r>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"hibernate.default_schema"</w:t>
            </w:r>
            <w:r w:rsidRPr="00E23D04">
              <w:rPr>
                <w:rFonts w:ascii="Consolas" w:hAnsi="Consolas" w:cs="Consolas"/>
                <w:color w:val="008080"/>
                <w:sz w:val="20"/>
                <w:szCs w:val="20"/>
              </w:rPr>
              <w:t>&gt;</w:t>
            </w:r>
            <w:r w:rsidRPr="00E23D04">
              <w:rPr>
                <w:rFonts w:ascii="Consolas" w:hAnsi="Consolas" w:cs="Consolas"/>
                <w:color w:val="000000"/>
                <w:sz w:val="20"/>
                <w:szCs w:val="20"/>
              </w:rPr>
              <w:t>dbo</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"connection.datasource"</w:t>
            </w:r>
            <w:r w:rsidRPr="00077CC0">
              <w:rPr>
                <w:rFonts w:ascii="Consolas" w:hAnsi="Consolas" w:cs="Consolas"/>
                <w:color w:val="008080"/>
                <w:sz w:val="20"/>
                <w:szCs w:val="20"/>
              </w:rPr>
              <w:t>&gt;</w:t>
            </w:r>
            <w:r w:rsidRPr="00077CC0">
              <w:rPr>
                <w:rFonts w:ascii="Consolas" w:hAnsi="Consolas" w:cs="Consolas"/>
                <w:color w:val="000000"/>
                <w:sz w:val="20"/>
                <w:szCs w:val="20"/>
              </w:rPr>
              <w:t>jdbc/</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"hibernate.transaction.jta.platform"</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r w:rsidRPr="00077CC0">
              <w:rPr>
                <w:rFonts w:ascii="Consolas" w:hAnsi="Consolas" w:cs="Consolas"/>
                <w:color w:val="000000"/>
                <w:sz w:val="20"/>
                <w:szCs w:val="20"/>
              </w:rPr>
              <w:t>com.code.dal</w:t>
            </w:r>
            <w:r>
              <w:rPr>
                <w:rFonts w:ascii="Consolas" w:hAnsi="Consolas" w:cs="Consolas"/>
                <w:color w:val="000000"/>
                <w:sz w:val="20"/>
                <w:szCs w:val="20"/>
              </w:rPr>
              <w:t>.dialects</w:t>
            </w:r>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"hibernate.default_schema"</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r w:rsidRPr="006168A9">
        <w:rPr>
          <w:b/>
          <w:bCs/>
        </w:rPr>
        <w:t>init</w:t>
      </w:r>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StandardServiceRegistry </w:t>
            </w:r>
            <w:r w:rsidRPr="00C42C55">
              <w:rPr>
                <w:rFonts w:ascii="Consolas" w:hAnsi="Consolas" w:cs="Consolas"/>
                <w:color w:val="6A3E3E"/>
                <w:sz w:val="20"/>
                <w:szCs w:val="20"/>
              </w:rPr>
              <w:t>standardRegistry</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StandardServiceRegistryBuilder().configure(</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r w:rsidRPr="00C42C55">
              <w:rPr>
                <w:rFonts w:ascii="Consolas" w:hAnsi="Consolas" w:cs="Consolas"/>
                <w:color w:val="6A3E3E"/>
                <w:sz w:val="20"/>
                <w:szCs w:val="20"/>
              </w:rPr>
              <w:t>metadata</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MetadataSources(</w:t>
            </w:r>
            <w:r w:rsidRPr="00C42C55">
              <w:rPr>
                <w:rFonts w:ascii="Consolas" w:hAnsi="Consolas" w:cs="Consolas"/>
                <w:color w:val="6A3E3E"/>
                <w:sz w:val="20"/>
                <w:szCs w:val="20"/>
              </w:rPr>
              <w:t>standardRegistry</w:t>
            </w:r>
            <w:r w:rsidRPr="00C42C55">
              <w:rPr>
                <w:rFonts w:ascii="Consolas" w:hAnsi="Consolas" w:cs="Consolas"/>
                <w:color w:val="000000"/>
                <w:sz w:val="20"/>
                <w:szCs w:val="20"/>
              </w:rPr>
              <w:t>).getMetadataBuilder().build();</w:t>
            </w:r>
          </w:p>
          <w:p w14:paraId="6A15CF13" w14:textId="77777777" w:rsidR="004C67AE" w:rsidRPr="00C42C55" w:rsidRDefault="004C67AE" w:rsidP="001D609A">
            <w:pPr>
              <w:spacing w:after="160" w:line="256" w:lineRule="auto"/>
              <w:jc w:val="left"/>
              <w:rPr>
                <w:b/>
                <w:bCs/>
                <w:u w:val="single"/>
              </w:rPr>
            </w:pPr>
            <w:r w:rsidRPr="00C42C55">
              <w:rPr>
                <w:rFonts w:ascii="Consolas" w:hAnsi="Consolas" w:cs="Consolas"/>
                <w:i/>
                <w:iCs/>
                <w:color w:val="0000C0"/>
                <w:sz w:val="20"/>
                <w:szCs w:val="20"/>
              </w:rPr>
              <w:t>sessionFactory</w:t>
            </w:r>
            <w:r w:rsidRPr="00C42C55">
              <w:rPr>
                <w:rFonts w:ascii="Consolas" w:hAnsi="Consolas" w:cs="Consolas"/>
                <w:color w:val="000000"/>
                <w:sz w:val="20"/>
                <w:szCs w:val="20"/>
              </w:rPr>
              <w:t xml:space="preserve"> = </w:t>
            </w:r>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r w:rsidRPr="006168A9">
        <w:rPr>
          <w:b/>
          <w:bCs/>
        </w:rPr>
        <w:t>executeQuery</w:t>
      </w:r>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r>
        <w:rPr>
          <w:rFonts w:ascii="Consolas" w:hAnsi="Consolas" w:cs="Consolas"/>
          <w:color w:val="000000"/>
          <w:sz w:val="20"/>
          <w:szCs w:val="20"/>
          <w:highlight w:val="lightGray"/>
        </w:rPr>
        <w:t>createNativeQuery</w:t>
      </w:r>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r>
        <w:rPr>
          <w:rFonts w:ascii="Consolas" w:hAnsi="Consolas" w:cs="Consolas"/>
          <w:color w:val="000000"/>
          <w:sz w:val="20"/>
          <w:szCs w:val="20"/>
          <w:highlight w:val="lightGray"/>
        </w:rPr>
        <w:t>createSQLQuery</w:t>
      </w:r>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org.hibernate.type.IntegerType.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org.hibernate.type.StringType.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r>
              <w:rPr>
                <w:rFonts w:ascii="Consolas" w:hAnsi="Consolas" w:cs="Consolas"/>
                <w:color w:val="6A3E3E"/>
                <w:sz w:val="20"/>
                <w:szCs w:val="20"/>
                <w:highlight w:val="lightGray"/>
              </w:rPr>
              <w:t>q</w:t>
            </w:r>
            <w:r>
              <w:rPr>
                <w:rFonts w:ascii="Consolas" w:hAnsi="Consolas" w:cs="Consolas"/>
                <w:color w:val="000000"/>
                <w:sz w:val="20"/>
                <w:szCs w:val="20"/>
              </w:rPr>
              <w:t>.setParameter(</w:t>
            </w:r>
            <w:r>
              <w:rPr>
                <w:rFonts w:ascii="Consolas" w:hAnsi="Consolas" w:cs="Consolas"/>
                <w:color w:val="6A3E3E"/>
                <w:sz w:val="20"/>
                <w:szCs w:val="20"/>
              </w:rPr>
              <w:t>paramName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org.hibernate.type.LongType.</w:t>
            </w:r>
            <w:r>
              <w:rPr>
                <w:rFonts w:ascii="Consolas" w:hAnsi="Consolas" w:cs="Consolas"/>
                <w:b/>
                <w:bCs/>
                <w:i/>
                <w:iCs/>
                <w:color w:val="0000C0"/>
                <w:sz w:val="20"/>
                <w:szCs w:val="20"/>
              </w:rPr>
              <w:t>INSTANCE</w:t>
            </w:r>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r w:rsidRPr="005C485C">
        <w:rPr>
          <w:b/>
          <w:bCs/>
        </w:rPr>
        <w:t>getNextValFromSequence</w:t>
      </w:r>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r w:rsidRPr="0060032A">
              <w:rPr>
                <w:rFonts w:ascii="Consolas" w:hAnsi="Consolas" w:cs="Consolas"/>
                <w:color w:val="6A3E3E"/>
                <w:sz w:val="20"/>
                <w:szCs w:val="20"/>
              </w:rPr>
              <w:t>session</w:t>
            </w:r>
            <w:r w:rsidRPr="0060032A">
              <w:rPr>
                <w:rFonts w:ascii="Consolas" w:hAnsi="Consolas" w:cs="Consolas"/>
                <w:color w:val="000000"/>
                <w:sz w:val="20"/>
                <w:szCs w:val="20"/>
              </w:rPr>
              <w:t xml:space="preserve"> = </w:t>
            </w:r>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ResourceBundle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ResourceBundle.</w:t>
            </w:r>
            <w:r w:rsidRPr="0060032A">
              <w:rPr>
                <w:rFonts w:ascii="Consolas" w:hAnsi="Consolas" w:cs="Consolas"/>
                <w:i/>
                <w:iCs/>
                <w:color w:val="000000"/>
                <w:sz w:val="20"/>
                <w:szCs w:val="20"/>
              </w:rPr>
              <w:t>getBundle</w:t>
            </w:r>
            <w:r w:rsidRPr="0060032A">
              <w:rPr>
                <w:rFonts w:ascii="Consolas" w:hAnsi="Consolas" w:cs="Consolas"/>
                <w:color w:val="000000"/>
                <w:sz w:val="20"/>
                <w:szCs w:val="20"/>
              </w:rPr>
              <w:t>(</w:t>
            </w:r>
            <w:r w:rsidRPr="0060032A">
              <w:rPr>
                <w:rFonts w:ascii="Consolas" w:hAnsi="Consolas" w:cs="Consolas"/>
                <w:color w:val="2A00FF"/>
                <w:sz w:val="20"/>
                <w:szCs w:val="20"/>
              </w:rPr>
              <w:t>"com.code.resources.config"</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StoredProcedureQuery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.registerStoredProcedureParameter(1, String.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.registerStoredProcedureParameter(2, Long.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OUT</w:t>
            </w:r>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.setParameter(1, </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r w:rsidRPr="0060032A">
              <w:rPr>
                <w:rFonts w:ascii="Consolas" w:hAnsi="Consolas" w:cs="Consolas"/>
                <w:color w:val="6A3E3E"/>
                <w:sz w:val="20"/>
                <w:szCs w:val="20"/>
              </w:rPr>
              <w:t>sequenceName</w:t>
            </w:r>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r w:rsidRPr="0060032A">
              <w:rPr>
                <w:rFonts w:ascii="Consolas" w:hAnsi="Consolas" w:cs="Consolas"/>
                <w:color w:val="6A3E3E"/>
                <w:sz w:val="20"/>
                <w:szCs w:val="20"/>
              </w:rPr>
              <w:t>query</w:t>
            </w:r>
            <w:r w:rsidRPr="0060032A">
              <w:rPr>
                <w:rFonts w:ascii="Consolas" w:hAnsi="Consolas" w:cs="Consolas"/>
                <w:color w:val="000000"/>
                <w:sz w:val="20"/>
                <w:szCs w:val="20"/>
              </w:rPr>
              <w:t>.execute();</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DatabaseException(</w:t>
            </w:r>
            <w:r w:rsidRPr="0060032A">
              <w:rPr>
                <w:rFonts w:ascii="Consolas" w:hAnsi="Consolas" w:cs="Consolas"/>
                <w:color w:val="6A3E3E"/>
                <w:sz w:val="20"/>
                <w:szCs w:val="20"/>
              </w:rPr>
              <w:t>e</w:t>
            </w:r>
            <w:r w:rsidRPr="0060032A">
              <w:rPr>
                <w:rFonts w:ascii="Consolas" w:hAnsi="Consolas" w:cs="Consolas"/>
                <w:color w:val="000000"/>
                <w:sz w:val="20"/>
                <w:szCs w:val="20"/>
              </w:rPr>
              <w:t>.getMessage());</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r w:rsidRPr="00E47773">
              <w:rPr>
                <w:rFonts w:ascii="Consolas" w:hAnsi="Consolas" w:cs="Consolas"/>
                <w:color w:val="6A3E3E"/>
                <w:sz w:val="20"/>
                <w:szCs w:val="20"/>
              </w:rPr>
              <w:t>session</w:t>
            </w:r>
            <w:r w:rsidRPr="00E47773">
              <w:rPr>
                <w:rFonts w:ascii="Consolas" w:hAnsi="Consolas" w:cs="Consolas"/>
                <w:color w:val="000000"/>
                <w:sz w:val="20"/>
                <w:szCs w:val="20"/>
              </w:rPr>
              <w:t xml:space="preserve">.close();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t>config.properties</w:t>
      </w:r>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r w:rsidRPr="004A7E8D">
        <w:rPr>
          <w:b/>
          <w:bCs/>
        </w:rPr>
        <w:t>defaultSchema</w:t>
      </w:r>
      <w:r w:rsidRPr="004A7E8D">
        <w:t xml:space="preserve"> configuration</w:t>
      </w:r>
      <w:r>
        <w:t xml:space="preserve">: </w:t>
      </w:r>
      <w:r w:rsidRPr="00337716">
        <w:t>defaultSchema=</w:t>
      </w:r>
      <w:r w:rsidRPr="00337716">
        <w:rPr>
          <w:i/>
          <w:iCs/>
        </w:rPr>
        <w:t>schema_name</w:t>
      </w:r>
      <w:r>
        <w:rPr>
          <w:i/>
          <w:iCs/>
        </w:rPr>
        <w:t xml:space="preserve"> </w:t>
      </w:r>
      <w:r>
        <w:t xml:space="preserve">which is the same value configured at </w:t>
      </w:r>
      <w:r w:rsidRPr="00FA0A58">
        <w:rPr>
          <w:b/>
          <w:bCs/>
        </w:rPr>
        <w:t>hibernate.cfg.xml</w:t>
      </w:r>
      <w:r>
        <w:t xml:space="preserve"> for </w:t>
      </w:r>
      <w:r w:rsidRPr="00BB0FB4">
        <w:t>"hibernate.default_schema"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registerFunction(</w:t>
            </w:r>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r w:rsidRPr="00392A55">
        <w:rPr>
          <w:b/>
          <w:bCs/>
          <w:u w:val="single"/>
        </w:rPr>
        <w:t>allocationSize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strategy = GenerationType.SEQUENCE</w:t>
      </w:r>
      <w:r w:rsidRPr="00CC648A">
        <w:t xml:space="preserve"> </w:t>
      </w:r>
      <w:r w:rsidRPr="00AC7276">
        <w:t xml:space="preserve">because the default </w:t>
      </w:r>
      <w:r>
        <w:t>strategy</w:t>
      </w:r>
      <w:r w:rsidRPr="00AC7276">
        <w:t xml:space="preserve"> at SQL Server is GenerationType.IDENTITY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The fields to be compared with any database column or the columns to be compared with each other should be with the same data type. i.e.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r w:rsidRPr="007D1736">
              <w:rPr>
                <w:rFonts w:ascii="Consolas" w:hAnsi="Consolas" w:cs="Consolas"/>
                <w:color w:val="000000"/>
                <w:sz w:val="20"/>
                <w:szCs w:val="20"/>
              </w:rPr>
              <w:t>qParams.put(</w:t>
            </w:r>
            <w:r w:rsidRPr="007D1736">
              <w:rPr>
                <w:rFonts w:ascii="Consolas" w:hAnsi="Consolas" w:cs="Consolas"/>
                <w:color w:val="2A00FF"/>
                <w:sz w:val="20"/>
                <w:szCs w:val="20"/>
              </w:rPr>
              <w:t>"P_DECISION_NUMBER"</w:t>
            </w:r>
            <w:r w:rsidRPr="007D1736">
              <w:rPr>
                <w:rFonts w:ascii="Consolas" w:hAnsi="Consolas" w:cs="Consolas"/>
                <w:color w:val="000000"/>
                <w:sz w:val="20"/>
                <w:szCs w:val="20"/>
              </w:rPr>
              <w:t xml:space="preserve">, (decisionNumber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decisionNumber.length() == 0) ? FlagsEnum.ALL.getCode(): decisionNumber);</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getCode()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r w:rsidRPr="00536E14">
              <w:rPr>
                <w:rFonts w:ascii="Consolas" w:hAnsi="Consolas" w:cs="Consolas"/>
                <w:color w:val="000000"/>
                <w:sz w:val="20"/>
                <w:szCs w:val="20"/>
              </w:rPr>
              <w:t>qParams.put(</w:t>
            </w:r>
            <w:r w:rsidRPr="00536E14">
              <w:rPr>
                <w:rFonts w:ascii="Consolas" w:hAnsi="Consolas" w:cs="Consolas"/>
                <w:color w:val="2A00FF"/>
                <w:sz w:val="20"/>
                <w:szCs w:val="20"/>
              </w:rPr>
              <w:t>"P_DECISION_NUMBER"</w:t>
            </w:r>
            <w:r w:rsidRPr="00536E14">
              <w:rPr>
                <w:rFonts w:ascii="Consolas" w:hAnsi="Consolas" w:cs="Consolas"/>
                <w:color w:val="000000"/>
                <w:sz w:val="20"/>
                <w:szCs w:val="20"/>
              </w:rPr>
              <w:t xml:space="preserve">, (decisionNumber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decisionNumber.length() == 0) ? FlagsEnum.ALL.getCode() + </w:t>
            </w:r>
            <w:r w:rsidRPr="00536E14">
              <w:rPr>
                <w:rFonts w:ascii="Consolas" w:hAnsi="Consolas" w:cs="Consolas"/>
                <w:color w:val="2A00FF"/>
                <w:sz w:val="20"/>
                <w:szCs w:val="20"/>
              </w:rPr>
              <w:t>""</w:t>
            </w:r>
            <w:r w:rsidRPr="00536E14">
              <w:rPr>
                <w:rFonts w:ascii="Consolas" w:hAnsi="Consolas" w:cs="Consolas"/>
                <w:color w:val="000000"/>
                <w:sz w:val="20"/>
                <w:szCs w:val="20"/>
              </w:rPr>
              <w:t>: decisionNumber);</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v.decisionNumber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When passing an array to a query, take care to use the toArray(new T[original List.size()]) instead of toArray().</w:t>
      </w:r>
      <w:r>
        <w:br/>
        <w:t xml:space="preserve">For example:  </w:t>
      </w:r>
      <w: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r w:rsidRPr="005630A5">
        <w:rPr>
          <w:rFonts w:ascii="Consolas" w:hAnsi="Consolas" w:cs="Consolas"/>
          <w:color w:val="6A3E3E"/>
          <w:sz w:val="20"/>
          <w:szCs w:val="20"/>
        </w:rPr>
        <w:t>tasksIds</w:t>
      </w:r>
      <w:r w:rsidRPr="005630A5">
        <w:rPr>
          <w:rFonts w:ascii="Consolas" w:hAnsi="Consolas" w:cs="Consolas"/>
          <w:color w:val="000000"/>
          <w:sz w:val="20"/>
          <w:szCs w:val="20"/>
        </w:rPr>
        <w:t>.size()]));</w:t>
      </w:r>
      <w:r>
        <w:rPr>
          <w:rFonts w:ascii="Consolas" w:hAnsi="Consolas" w:cs="Consolas"/>
          <w:color w:val="000000"/>
          <w:sz w:val="20"/>
          <w:szCs w:val="20"/>
        </w:rPr>
        <w:br/>
        <w:t>Instead of</w:t>
      </w:r>
      <w:r>
        <w:rPr>
          <w:rFonts w:ascii="Consolas" w:hAnsi="Consolas" w:cs="Consolas"/>
          <w:color w:val="000000"/>
          <w:sz w:val="20"/>
          <w:szCs w:val="20"/>
        </w:rP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etr_hcm_pkg.cust_sec_web_show_vw_dml()</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etr_hcm_pkg.CUST_SEC_WEB_SHOW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plpgsql;</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cust_sec_web_show_vw_dml_trig </w:t>
            </w:r>
            <w:r w:rsidRPr="00A0614F">
              <w:rPr>
                <w:color w:val="0070C0"/>
              </w:rPr>
              <w:t>INSTEAD OF INSERT ON</w:t>
            </w:r>
          </w:p>
          <w:p w14:paraId="31C31A23" w14:textId="77777777" w:rsidR="004C67AE" w:rsidRDefault="004C67AE" w:rsidP="009A22DD">
            <w:pPr>
              <w:pStyle w:val="NoSpacing"/>
            </w:pPr>
            <w:r>
              <w:t xml:space="preserve">      etr_hcm_pkg.CUST_VW_SEC_WEB_SHOW </w:t>
            </w:r>
            <w:r w:rsidRPr="00A0614F">
              <w:rPr>
                <w:color w:val="0070C0"/>
              </w:rPr>
              <w:t>FOR EACH ROW EXECUTE PROCEDURE</w:t>
            </w:r>
            <w:r>
              <w:t xml:space="preserve"> etr_hcm_pkg. cust_sec_web_show_vw_dml();</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r w:rsidRPr="002A65B3">
        <w:rPr>
          <w:b/>
          <w:bCs/>
        </w:rPr>
        <w:t>getReportData</w:t>
      </w:r>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r w:rsidRPr="00F918A4">
              <w:rPr>
                <w:rFonts w:ascii="Consolas" w:hAnsi="Consolas" w:cs="Consolas"/>
                <w:color w:val="000000"/>
                <w:sz w:val="20"/>
                <w:szCs w:val="20"/>
              </w:rPr>
              <w:t>parameters.put("P_SCHEMA_NAME", BaseService.getConfig("defaultSchema"));</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classpath for SQL Server database connectivity. The file is located at:  </w:t>
      </w:r>
      <w:hyperlink r:id="rId76"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subreports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$P</w:t>
      </w:r>
      <w:r w:rsidRPr="00693C3C">
        <w:rPr>
          <w:b/>
          <w:bCs/>
          <w:color w:val="FF0000"/>
          <w:sz w:val="24"/>
        </w:rPr>
        <w:t>!</w:t>
      </w:r>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subreports like the </w:t>
      </w:r>
      <w:r w:rsidRPr="00182E4A">
        <w:t>DECISION_SIGNATURE</w:t>
      </w:r>
      <w:r>
        <w:t xml:space="preserve"> subreport.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xml:space="preserve">” before the date format pattern to remove the leading zeros from the date so the pattern will be like “(r0)MI/MM/YYYY” or “(r0)YYYY-MM-MI” instead of using the fill mode “fm”.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7D2B7636" w:rsidR="001D609A" w:rsidRDefault="001D609A" w:rsidP="001D609A">
      <w:pPr>
        <w:pStyle w:val="UnnumberedHeading"/>
        <w:rPr>
          <w:rFonts w:asciiTheme="minorBidi" w:hAnsiTheme="minorBidi" w:cstheme="minorBidi"/>
        </w:rPr>
      </w:pPr>
      <w:bookmarkStart w:id="60" w:name="_Toc70524446"/>
      <w:r w:rsidRPr="00F524C8">
        <w:rPr>
          <w:rFonts w:asciiTheme="minorBidi" w:hAnsiTheme="minorBidi" w:cstheme="minorBidi"/>
        </w:rPr>
        <w:lastRenderedPageBreak/>
        <w:t xml:space="preserve">Appendix </w:t>
      </w:r>
      <w:r w:rsidR="00E72D04">
        <w:rPr>
          <w:rFonts w:asciiTheme="minorBidi" w:hAnsiTheme="minorBidi" w:cstheme="minorBidi"/>
        </w:rPr>
        <w:t>E</w:t>
      </w:r>
      <w:r w:rsidRPr="00F524C8">
        <w:rPr>
          <w:rFonts w:asciiTheme="minorBidi" w:hAnsiTheme="minorBidi" w:cstheme="minorBidi"/>
        </w:rPr>
        <w:t xml:space="preserve">: </w:t>
      </w:r>
      <w:r>
        <w:rPr>
          <w:rFonts w:asciiTheme="minorBidi" w:hAnsiTheme="minorBidi" w:cstheme="minorBidi"/>
        </w:rPr>
        <w:t>Conversion from Richfaces to Primefaces</w:t>
      </w:r>
      <w:bookmarkEnd w:id="60"/>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r w:rsidRPr="003A1E73">
              <w:rPr>
                <w:b/>
                <w:bCs/>
              </w:rPr>
              <w:t>RichFaces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r w:rsidRPr="00434749">
              <w:rPr>
                <w:b/>
                <w:bCs/>
              </w:rPr>
              <w:t>PrimeFaces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a4j:ajax</w:t>
            </w:r>
          </w:p>
        </w:tc>
        <w:tc>
          <w:tcPr>
            <w:tcW w:w="2326" w:type="dxa"/>
            <w:vAlign w:val="center"/>
          </w:tcPr>
          <w:p w14:paraId="79B3F6AE" w14:textId="77777777" w:rsidR="001D609A" w:rsidRDefault="001D609A" w:rsidP="00C70493">
            <w:pPr>
              <w:jc w:val="left"/>
              <w:rPr>
                <w:rFonts w:ascii="Calibri" w:hAnsi="Calibri" w:cs="Calibri"/>
                <w:color w:val="000000"/>
              </w:rPr>
            </w:pPr>
            <w:r>
              <w:rPr>
                <w:rFonts w:ascii="Calibri" w:hAnsi="Calibri" w:cs="Calibri"/>
                <w:color w:val="000000"/>
              </w:rPr>
              <w:t>p:ajax</w:t>
            </w:r>
          </w:p>
        </w:tc>
        <w:tc>
          <w:tcPr>
            <w:tcW w:w="3325" w:type="dxa"/>
            <w:vAlign w:val="center"/>
          </w:tcPr>
          <w:p w14:paraId="080B6700" w14:textId="77777777" w:rsidR="001D609A" w:rsidRDefault="001D609A" w:rsidP="00C70493">
            <w:pPr>
              <w:jc w:val="left"/>
              <w:rPr>
                <w:rFonts w:ascii="Calibri" w:hAnsi="Calibri" w:cs="Calibri"/>
                <w:color w:val="000000"/>
              </w:rPr>
            </w:pPr>
            <w:r>
              <w:rPr>
                <w:rFonts w:ascii="Calibri" w:hAnsi="Calibri" w:cs="Calibri"/>
                <w:color w:val="000000"/>
              </w:rPr>
              <w:t>FileUpload.xhtml</w:t>
            </w:r>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a4j:status</w:t>
            </w:r>
          </w:p>
        </w:tc>
        <w:tc>
          <w:tcPr>
            <w:tcW w:w="2326" w:type="dxa"/>
            <w:vAlign w:val="center"/>
          </w:tcPr>
          <w:p w14:paraId="05389BF3" w14:textId="77777777" w:rsidR="001D609A" w:rsidRDefault="001D609A" w:rsidP="00C70493">
            <w:pPr>
              <w:jc w:val="left"/>
              <w:rPr>
                <w:rFonts w:ascii="Calibri" w:hAnsi="Calibri" w:cs="Calibri"/>
                <w:color w:val="000000"/>
              </w:rPr>
            </w:pPr>
            <w:r>
              <w:rPr>
                <w:rFonts w:ascii="Calibri" w:hAnsi="Calibri" w:cs="Calibri"/>
                <w:color w:val="000000"/>
              </w:rPr>
              <w:t>p:ajaxStatus</w:t>
            </w:r>
          </w:p>
        </w:tc>
        <w:tc>
          <w:tcPr>
            <w:tcW w:w="3325" w:type="dxa"/>
            <w:vAlign w:val="center"/>
          </w:tcPr>
          <w:p w14:paraId="67C37824"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a4j:commandButton</w:t>
            </w:r>
          </w:p>
        </w:tc>
        <w:tc>
          <w:tcPr>
            <w:tcW w:w="2326" w:type="dxa"/>
            <w:vAlign w:val="center"/>
          </w:tcPr>
          <w:p w14:paraId="77C19F59" w14:textId="77777777" w:rsidR="001D609A" w:rsidRDefault="001D609A" w:rsidP="00C70493">
            <w:pPr>
              <w:jc w:val="left"/>
              <w:rPr>
                <w:rFonts w:ascii="Calibri" w:hAnsi="Calibri" w:cs="Calibri"/>
                <w:color w:val="000000"/>
              </w:rPr>
            </w:pPr>
            <w:r>
              <w:rPr>
                <w:rFonts w:ascii="Calibri" w:hAnsi="Calibri" w:cs="Calibri"/>
                <w:color w:val="000000"/>
              </w:rPr>
              <w:t>p:commandButton</w:t>
            </w:r>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r>
              <w:rPr>
                <w:rFonts w:ascii="Calibri" w:hAnsi="Calibri" w:cs="Calibri"/>
                <w:color w:val="000000"/>
              </w:rPr>
              <w:t>rich:calendar</w:t>
            </w:r>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r w:rsidRPr="00754946">
              <w:rPr>
                <w:rFonts w:ascii="Calibri" w:hAnsi="Calibri" w:cs="Calibri"/>
                <w:b/>
                <w:bCs/>
                <w:color w:val="000000"/>
              </w:rPr>
              <w:t>AuditInquiry</w:t>
            </w:r>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r>
              <w:rPr>
                <w:rFonts w:ascii="Calibri" w:hAnsi="Calibri" w:cs="Calibri"/>
                <w:color w:val="000000"/>
              </w:rPr>
              <w:t>rich:fileUpload</w:t>
            </w:r>
          </w:p>
        </w:tc>
        <w:tc>
          <w:tcPr>
            <w:tcW w:w="2326" w:type="dxa"/>
            <w:vAlign w:val="center"/>
          </w:tcPr>
          <w:p w14:paraId="005DA401" w14:textId="77777777" w:rsidR="001D609A" w:rsidRDefault="001D609A" w:rsidP="00C70493">
            <w:pPr>
              <w:jc w:val="left"/>
              <w:rPr>
                <w:rFonts w:ascii="Calibri" w:hAnsi="Calibri" w:cs="Calibri"/>
                <w:color w:val="000000"/>
              </w:rPr>
            </w:pPr>
            <w:r>
              <w:rPr>
                <w:rFonts w:ascii="Calibri" w:hAnsi="Calibri" w:cs="Calibri"/>
                <w:color w:val="000000"/>
              </w:rPr>
              <w:t>p:fileUpload</w:t>
            </w:r>
          </w:p>
        </w:tc>
        <w:tc>
          <w:tcPr>
            <w:tcW w:w="3325" w:type="dxa"/>
            <w:vAlign w:val="center"/>
          </w:tcPr>
          <w:p w14:paraId="236968E5" w14:textId="77777777" w:rsidR="001D609A" w:rsidRDefault="001D609A" w:rsidP="00C70493">
            <w:pPr>
              <w:jc w:val="left"/>
              <w:rPr>
                <w:rFonts w:ascii="Calibri" w:hAnsi="Calibri" w:cs="Calibri"/>
                <w:color w:val="000000"/>
              </w:rPr>
            </w:pPr>
            <w:r w:rsidRPr="008536A5">
              <w:rPr>
                <w:rFonts w:ascii="Calibri" w:hAnsi="Calibri" w:cs="Calibri"/>
                <w:color w:val="000000"/>
              </w:rPr>
              <w:t>ImageUpload</w:t>
            </w:r>
            <w:r>
              <w:rPr>
                <w:rFonts w:ascii="Calibri" w:hAnsi="Calibri" w:cs="Calibri"/>
                <w:color w:val="000000"/>
              </w:rPr>
              <w:t>.xhtml</w:t>
            </w:r>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r>
              <w:rPr>
                <w:rFonts w:ascii="Calibri" w:hAnsi="Calibri" w:cs="Calibri"/>
                <w:color w:val="000000"/>
              </w:rPr>
              <w:t>rich:dataTable</w:t>
            </w:r>
          </w:p>
        </w:tc>
        <w:tc>
          <w:tcPr>
            <w:tcW w:w="2326" w:type="dxa"/>
            <w:vAlign w:val="center"/>
          </w:tcPr>
          <w:p w14:paraId="425060E1" w14:textId="77777777" w:rsidR="001D609A" w:rsidRDefault="001D609A" w:rsidP="00C70493">
            <w:pPr>
              <w:jc w:val="left"/>
              <w:rPr>
                <w:rFonts w:ascii="Calibri" w:hAnsi="Calibri" w:cs="Calibri"/>
                <w:color w:val="000000"/>
              </w:rPr>
            </w:pPr>
            <w:r>
              <w:rPr>
                <w:rFonts w:ascii="Calibri" w:hAnsi="Calibri" w:cs="Calibri"/>
                <w:color w:val="000000"/>
              </w:rPr>
              <w:t>p:dataTable</w:t>
            </w:r>
          </w:p>
        </w:tc>
        <w:tc>
          <w:tcPr>
            <w:tcW w:w="3325" w:type="dxa"/>
            <w:vAlign w:val="center"/>
          </w:tcPr>
          <w:p w14:paraId="20A17028"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r>
              <w:rPr>
                <w:rFonts w:ascii="Calibri" w:hAnsi="Calibri" w:cs="Calibri"/>
                <w:color w:val="000000"/>
              </w:rPr>
              <w:t>rich:dataScroller</w:t>
            </w:r>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r>
              <w:rPr>
                <w:rFonts w:ascii="Calibri" w:hAnsi="Calibri" w:cs="Calibri"/>
                <w:color w:val="000000"/>
              </w:rPr>
              <w:t>rich:column</w:t>
            </w:r>
          </w:p>
        </w:tc>
        <w:tc>
          <w:tcPr>
            <w:tcW w:w="2326" w:type="dxa"/>
            <w:vAlign w:val="center"/>
          </w:tcPr>
          <w:p w14:paraId="4997FD38" w14:textId="77777777" w:rsidR="001D609A" w:rsidRDefault="001D609A" w:rsidP="00C70493">
            <w:pPr>
              <w:jc w:val="left"/>
              <w:rPr>
                <w:rFonts w:ascii="Calibri" w:hAnsi="Calibri" w:cs="Calibri"/>
                <w:color w:val="000000"/>
              </w:rPr>
            </w:pPr>
            <w:r>
              <w:rPr>
                <w:rFonts w:ascii="Calibri" w:hAnsi="Calibri" w:cs="Calibri"/>
                <w:color w:val="000000"/>
              </w:rPr>
              <w:t>p:column</w:t>
            </w:r>
          </w:p>
        </w:tc>
        <w:tc>
          <w:tcPr>
            <w:tcW w:w="3325" w:type="dxa"/>
            <w:vAlign w:val="center"/>
          </w:tcPr>
          <w:p w14:paraId="66DA1B4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r>
              <w:rPr>
                <w:rFonts w:ascii="Calibri" w:hAnsi="Calibri" w:cs="Calibri"/>
                <w:color w:val="000000"/>
              </w:rPr>
              <w:t>rich:columnGroup</w:t>
            </w:r>
          </w:p>
        </w:tc>
        <w:tc>
          <w:tcPr>
            <w:tcW w:w="2326" w:type="dxa"/>
            <w:vAlign w:val="center"/>
          </w:tcPr>
          <w:p w14:paraId="25AC7167" w14:textId="77777777" w:rsidR="001D609A" w:rsidRDefault="001D609A" w:rsidP="00C70493">
            <w:pPr>
              <w:jc w:val="left"/>
              <w:rPr>
                <w:rFonts w:ascii="Calibri" w:hAnsi="Calibri" w:cs="Calibri"/>
                <w:color w:val="000000"/>
              </w:rPr>
            </w:pPr>
            <w:r>
              <w:rPr>
                <w:rFonts w:ascii="Calibri" w:hAnsi="Calibri" w:cs="Calibri"/>
                <w:color w:val="000000"/>
              </w:rPr>
              <w:t>p:columnGroup</w:t>
            </w:r>
          </w:p>
        </w:tc>
        <w:tc>
          <w:tcPr>
            <w:tcW w:w="3325" w:type="dxa"/>
            <w:vAlign w:val="center"/>
          </w:tcPr>
          <w:p w14:paraId="63873164" w14:textId="77777777" w:rsidR="001D609A" w:rsidRDefault="001D609A" w:rsidP="00C70493">
            <w:pPr>
              <w:jc w:val="left"/>
              <w:rPr>
                <w:rFonts w:ascii="Calibri" w:hAnsi="Calibri" w:cs="Calibri"/>
                <w:color w:val="000000"/>
              </w:rPr>
            </w:pPr>
            <w:r>
              <w:rPr>
                <w:rFonts w:ascii="Calibri" w:hAnsi="Calibri" w:cs="Calibri"/>
                <w:color w:val="000000"/>
              </w:rPr>
              <w:t>DecisionsPrivileges.xhtml</w:t>
            </w:r>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&lt;p:row&gt;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r>
              <w:rPr>
                <w:rFonts w:ascii="Calibri" w:hAnsi="Calibri" w:cs="Calibri"/>
                <w:color w:val="000000"/>
              </w:rPr>
              <w:t>rich:placeholder</w:t>
            </w:r>
          </w:p>
        </w:tc>
        <w:tc>
          <w:tcPr>
            <w:tcW w:w="2326" w:type="dxa"/>
            <w:vAlign w:val="center"/>
          </w:tcPr>
          <w:p w14:paraId="31A85F09" w14:textId="77777777" w:rsidR="001D609A" w:rsidRDefault="001D609A" w:rsidP="00C70493">
            <w:pPr>
              <w:jc w:val="left"/>
              <w:rPr>
                <w:rFonts w:ascii="Calibri" w:hAnsi="Calibri" w:cs="Calibri"/>
                <w:color w:val="000000"/>
              </w:rPr>
            </w:pPr>
            <w:r>
              <w:rPr>
                <w:rFonts w:ascii="Calibri" w:hAnsi="Calibri" w:cs="Calibri"/>
                <w:color w:val="000000"/>
              </w:rPr>
              <w:t>p:watermark</w:t>
            </w:r>
          </w:p>
        </w:tc>
        <w:tc>
          <w:tcPr>
            <w:tcW w:w="3325" w:type="dxa"/>
            <w:vAlign w:val="center"/>
          </w:tcPr>
          <w:p w14:paraId="2352B224" w14:textId="77777777" w:rsidR="001D609A" w:rsidRDefault="001D609A" w:rsidP="00C70493">
            <w:pPr>
              <w:jc w:val="left"/>
              <w:rPr>
                <w:rFonts w:ascii="Calibri" w:hAnsi="Calibri" w:cs="Calibri"/>
                <w:color w:val="000000"/>
              </w:rPr>
            </w:pPr>
            <w:r>
              <w:rPr>
                <w:rFonts w:ascii="Calibri" w:hAnsi="Calibri" w:cs="Calibri"/>
                <w:color w:val="000000"/>
              </w:rPr>
              <w:t>Login.xhtml</w:t>
            </w:r>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r>
              <w:rPr>
                <w:rFonts w:ascii="Calibri" w:hAnsi="Calibri" w:cs="Calibri"/>
                <w:color w:val="000000"/>
              </w:rPr>
              <w:t>rich:popupPanel</w:t>
            </w:r>
          </w:p>
        </w:tc>
        <w:tc>
          <w:tcPr>
            <w:tcW w:w="2326" w:type="dxa"/>
            <w:vAlign w:val="center"/>
          </w:tcPr>
          <w:p w14:paraId="5053A900" w14:textId="77777777" w:rsidR="001D609A" w:rsidRDefault="001D609A" w:rsidP="00C70493">
            <w:pPr>
              <w:jc w:val="left"/>
              <w:rPr>
                <w:rFonts w:ascii="Calibri" w:hAnsi="Calibri" w:cs="Calibri"/>
                <w:color w:val="000000"/>
              </w:rPr>
            </w:pPr>
            <w:r>
              <w:rPr>
                <w:rFonts w:ascii="Calibri" w:hAnsi="Calibri" w:cs="Calibri"/>
                <w:color w:val="000000"/>
              </w:rPr>
              <w:t>p:dialog</w:t>
            </w:r>
          </w:p>
        </w:tc>
        <w:tc>
          <w:tcPr>
            <w:tcW w:w="3325" w:type="dxa"/>
            <w:vAlign w:val="center"/>
          </w:tcPr>
          <w:p w14:paraId="348742E3"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r>
              <w:rPr>
                <w:rFonts w:ascii="Calibri" w:hAnsi="Calibri" w:cs="Calibri"/>
                <w:color w:val="000000"/>
              </w:rPr>
              <w:t>rich:component('name')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primefaces is the "widgetVar"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r>
              <w:rPr>
                <w:rFonts w:ascii="Calibri" w:hAnsi="Calibri" w:cs="Calibri"/>
                <w:color w:val="000000"/>
              </w:rPr>
              <w:t>rich:notifyStack</w:t>
            </w:r>
          </w:p>
        </w:tc>
        <w:tc>
          <w:tcPr>
            <w:tcW w:w="2326" w:type="dxa"/>
            <w:vAlign w:val="center"/>
          </w:tcPr>
          <w:p w14:paraId="6551CD54"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0E3EEC5B"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r>
              <w:rPr>
                <w:rFonts w:ascii="Calibri" w:hAnsi="Calibri" w:cs="Calibri"/>
                <w:color w:val="000000"/>
              </w:rPr>
              <w:t>rich:notifyMessages</w:t>
            </w:r>
          </w:p>
        </w:tc>
        <w:tc>
          <w:tcPr>
            <w:tcW w:w="2326" w:type="dxa"/>
            <w:vAlign w:val="center"/>
          </w:tcPr>
          <w:p w14:paraId="7B9615BF"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47CD4682"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r>
              <w:rPr>
                <w:rFonts w:ascii="Calibri" w:hAnsi="Calibri" w:cs="Calibri"/>
                <w:color w:val="000000"/>
              </w:rPr>
              <w:t>rich:tree</w:t>
            </w:r>
          </w:p>
        </w:tc>
        <w:tc>
          <w:tcPr>
            <w:tcW w:w="2326" w:type="dxa"/>
            <w:vAlign w:val="center"/>
          </w:tcPr>
          <w:p w14:paraId="6C7DE187" w14:textId="77777777" w:rsidR="001D609A" w:rsidRDefault="001D609A" w:rsidP="00C70493">
            <w:pPr>
              <w:jc w:val="left"/>
              <w:rPr>
                <w:rFonts w:ascii="Calibri" w:hAnsi="Calibri" w:cs="Calibri"/>
                <w:color w:val="000000"/>
              </w:rPr>
            </w:pPr>
            <w:r>
              <w:rPr>
                <w:rFonts w:ascii="Calibri" w:hAnsi="Calibri" w:cs="Calibri"/>
                <w:color w:val="000000"/>
              </w:rPr>
              <w:t>p:tree</w:t>
            </w:r>
          </w:p>
        </w:tc>
        <w:tc>
          <w:tcPr>
            <w:tcW w:w="3325" w:type="dxa"/>
            <w:vAlign w:val="center"/>
          </w:tcPr>
          <w:p w14:paraId="3441F925"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r>
              <w:rPr>
                <w:rFonts w:ascii="Calibri" w:hAnsi="Calibri" w:cs="Calibri"/>
                <w:color w:val="000000"/>
              </w:rPr>
              <w:lastRenderedPageBreak/>
              <w:t>rich:treeNode</w:t>
            </w:r>
          </w:p>
        </w:tc>
        <w:tc>
          <w:tcPr>
            <w:tcW w:w="2326" w:type="dxa"/>
            <w:vAlign w:val="center"/>
          </w:tcPr>
          <w:p w14:paraId="3747BBC3" w14:textId="77777777" w:rsidR="001D609A" w:rsidRDefault="001D609A" w:rsidP="00C70493">
            <w:pPr>
              <w:jc w:val="left"/>
              <w:rPr>
                <w:rFonts w:ascii="Calibri" w:hAnsi="Calibri" w:cs="Calibri"/>
                <w:color w:val="000000"/>
              </w:rPr>
            </w:pPr>
            <w:r>
              <w:rPr>
                <w:rFonts w:ascii="Calibri" w:hAnsi="Calibri" w:cs="Calibri"/>
                <w:color w:val="000000"/>
              </w:rPr>
              <w:t>p:treeNode</w:t>
            </w:r>
          </w:p>
        </w:tc>
        <w:tc>
          <w:tcPr>
            <w:tcW w:w="3325" w:type="dxa"/>
            <w:vAlign w:val="center"/>
          </w:tcPr>
          <w:p w14:paraId="55FB0593"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r>
              <w:rPr>
                <w:rFonts w:ascii="Calibri" w:hAnsi="Calibri" w:cs="Calibri"/>
                <w:color w:val="000000"/>
              </w:rPr>
              <w:t>rich:collapsiblePanel</w:t>
            </w:r>
          </w:p>
        </w:tc>
        <w:tc>
          <w:tcPr>
            <w:tcW w:w="2326" w:type="dxa"/>
            <w:vAlign w:val="center"/>
          </w:tcPr>
          <w:p w14:paraId="05596EF2" w14:textId="77777777" w:rsidR="001D609A" w:rsidRDefault="001D609A" w:rsidP="00C70493">
            <w:pPr>
              <w:jc w:val="left"/>
              <w:rPr>
                <w:rFonts w:ascii="Calibri" w:hAnsi="Calibri" w:cs="Calibri"/>
                <w:color w:val="000000"/>
              </w:rPr>
            </w:pPr>
            <w:r>
              <w:rPr>
                <w:rFonts w:ascii="Calibri" w:hAnsi="Calibri" w:cs="Calibri"/>
                <w:color w:val="000000"/>
              </w:rPr>
              <w:t>p:fieldset</w:t>
            </w:r>
          </w:p>
        </w:tc>
        <w:tc>
          <w:tcPr>
            <w:tcW w:w="3325" w:type="dxa"/>
            <w:vAlign w:val="center"/>
          </w:tcPr>
          <w:p w14:paraId="5301E23A" w14:textId="77777777" w:rsidR="001D609A" w:rsidRDefault="001D609A" w:rsidP="00C70493">
            <w:pPr>
              <w:jc w:val="left"/>
              <w:rPr>
                <w:rFonts w:ascii="Calibri" w:hAnsi="Calibri" w:cs="Calibri"/>
                <w:color w:val="000000"/>
              </w:rPr>
            </w:pPr>
            <w:r>
              <w:rPr>
                <w:rFonts w:ascii="Calibri" w:hAnsi="Calibri" w:cs="Calibri"/>
                <w:color w:val="000000"/>
              </w:rPr>
              <w:t>OrganizationHierarchy.xhtml</w:t>
            </w:r>
          </w:p>
        </w:tc>
        <w:tc>
          <w:tcPr>
            <w:tcW w:w="2310" w:type="dxa"/>
            <w:vAlign w:val="center"/>
          </w:tcPr>
          <w:p w14:paraId="0A509A46" w14:textId="77777777" w:rsidR="001D609A" w:rsidRPr="00BC1CC8" w:rsidRDefault="001D609A" w:rsidP="00C70493">
            <w:pPr>
              <w:pStyle w:val="ListParagraph"/>
              <w:spacing w:after="160" w:line="256" w:lineRule="auto"/>
              <w:ind w:left="0"/>
              <w:jc w:val="left"/>
            </w:pPr>
            <w:r w:rsidRPr="00BC1CC8">
              <w:t>RegularVacation.xhtml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r>
        <w:rPr>
          <w:b/>
          <w:bCs/>
          <w:u w:val="single"/>
        </w:rPr>
        <w:t>d</w:t>
      </w:r>
      <w:r w:rsidRPr="00004F50">
        <w:rPr>
          <w:b/>
          <w:bCs/>
          <w:u w:val="single"/>
        </w:rPr>
        <w:t>atatable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r w:rsidRPr="0095489B">
              <w:rPr>
                <w:b/>
                <w:bCs/>
              </w:rPr>
              <w:t>RichFaces</w:t>
            </w:r>
            <w:r>
              <w:rPr>
                <w:b/>
                <w:bCs/>
              </w:rPr>
              <w:t xml:space="preserve"> datatable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r w:rsidRPr="0095489B">
              <w:rPr>
                <w:b/>
                <w:bCs/>
              </w:rPr>
              <w:t>PrimeFaces</w:t>
            </w:r>
            <w:r>
              <w:rPr>
                <w:b/>
                <w:bCs/>
              </w:rPr>
              <w:t xml:space="preserve"> datatable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r w:rsidRPr="0095489B">
              <w:t>rowKeyVar</w:t>
            </w:r>
          </w:p>
        </w:tc>
        <w:tc>
          <w:tcPr>
            <w:tcW w:w="6204" w:type="dxa"/>
          </w:tcPr>
          <w:p w14:paraId="5B40C6F0" w14:textId="77777777" w:rsidR="004C67AE" w:rsidRPr="0095489B" w:rsidRDefault="004C67AE" w:rsidP="009A22DD">
            <w:pPr>
              <w:pStyle w:val="ListParagraph"/>
              <w:spacing w:after="160" w:line="256" w:lineRule="auto"/>
              <w:ind w:left="0"/>
            </w:pPr>
            <w:r w:rsidRPr="0095489B">
              <w:t>rowIndexVar</w:t>
            </w:r>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r w:rsidRPr="0095489B">
              <w:t>onrowclick="changeSelectedRowStyle(this);"</w:t>
            </w:r>
          </w:p>
        </w:tc>
        <w:tc>
          <w:tcPr>
            <w:tcW w:w="6204" w:type="dxa"/>
          </w:tcPr>
          <w:p w14:paraId="0D26E2EF" w14:textId="77777777" w:rsidR="004C67AE" w:rsidRPr="0095489B" w:rsidRDefault="004C67AE" w:rsidP="009A22DD">
            <w:pPr>
              <w:pStyle w:val="ListParagraph"/>
              <w:spacing w:after="160" w:line="256" w:lineRule="auto"/>
              <w:ind w:left="0"/>
            </w:pPr>
            <w:r w:rsidRPr="0095489B">
              <w:t>selectionMode="single" rowKey="#{</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r>
              <w:t>rich:</w:t>
            </w:r>
            <w:r w:rsidRPr="0095489B">
              <w:t>dataScroller</w:t>
            </w:r>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paginator="true" paginatorPosition="bottom"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r w:rsidRPr="0095489B">
              <w:t>dataScroller</w:t>
            </w:r>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&lt;p:ajax event="page" skipChildren="false" /&gt;</w:t>
            </w:r>
            <w:r>
              <w:t xml:space="preserve"> inside the datatable</w:t>
            </w:r>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r>
              <w:t>o</w:t>
            </w:r>
            <w:r w:rsidRPr="004D2416">
              <w:t>nrowmouseover="changeRowOverStyle(this);"</w:t>
            </w:r>
          </w:p>
          <w:p w14:paraId="062C5B21" w14:textId="77777777" w:rsidR="004C67AE" w:rsidRDefault="004C67AE" w:rsidP="009A22DD">
            <w:pPr>
              <w:pStyle w:val="ListParagraph"/>
              <w:spacing w:after="160" w:line="256" w:lineRule="auto"/>
              <w:ind w:left="0"/>
            </w:pPr>
            <w:r w:rsidRPr="004D2416">
              <w:t>onrowmouseout="resetRowOverStyle(this);"</w:t>
            </w:r>
          </w:p>
          <w:p w14:paraId="6EB0ABD8" w14:textId="77777777" w:rsidR="004C67AE" w:rsidRPr="0095489B" w:rsidRDefault="004C67AE" w:rsidP="009A22DD">
            <w:pPr>
              <w:pStyle w:val="ListParagraph"/>
              <w:spacing w:after="160" w:line="256" w:lineRule="auto"/>
              <w:ind w:left="0"/>
            </w:pPr>
            <w:r>
              <w:t>rowClasses="gridRowOdd,gridRowEven"         styleClass="gridMaster"</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Replaced with CSS classes overriding the default primefaces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r w:rsidRPr="009B7E1A">
        <w:rPr>
          <w:b/>
          <w:bCs/>
          <w:u w:val="single"/>
        </w:rPr>
        <w:t>collapsiblePanel</w:t>
      </w:r>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r w:rsidRPr="0095489B">
              <w:rPr>
                <w:b/>
                <w:bCs/>
              </w:rPr>
              <w:t>RichFaces</w:t>
            </w:r>
            <w:r>
              <w:rPr>
                <w:b/>
                <w:bCs/>
              </w:rPr>
              <w:t xml:space="preserve"> </w:t>
            </w:r>
            <w:r w:rsidRPr="009B7E1A">
              <w:rPr>
                <w:b/>
                <w:bCs/>
              </w:rPr>
              <w:t>collapsiblePanel</w:t>
            </w:r>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r w:rsidRPr="0095489B">
              <w:rPr>
                <w:b/>
                <w:bCs/>
              </w:rPr>
              <w:t>PrimeFaces</w:t>
            </w:r>
            <w:r>
              <w:rPr>
                <w:b/>
                <w:bCs/>
              </w:rPr>
              <w:t xml:space="preserve"> </w:t>
            </w:r>
            <w:r w:rsidRPr="009B7E1A">
              <w:rPr>
                <w:b/>
                <w:bCs/>
              </w:rPr>
              <w:t>fieldset</w:t>
            </w:r>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r>
        <w:rPr>
          <w:b/>
          <w:bCs/>
          <w:u w:val="single"/>
        </w:rPr>
        <w:t>fileUpload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r w:rsidRPr="0095489B">
              <w:rPr>
                <w:b/>
                <w:bCs/>
              </w:rPr>
              <w:t>RichFaces</w:t>
            </w:r>
            <w:r>
              <w:rPr>
                <w:b/>
                <w:bCs/>
              </w:rPr>
              <w:t xml:space="preserve"> fileUpload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r w:rsidRPr="0095489B">
              <w:rPr>
                <w:b/>
                <w:bCs/>
              </w:rPr>
              <w:t>PrimeFaces</w:t>
            </w:r>
            <w:r>
              <w:rPr>
                <w:b/>
                <w:bCs/>
              </w:rPr>
              <w:t xml:space="preserve"> fileUpload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r w:rsidRPr="007C63C0">
              <w:t>immediateUpload</w:t>
            </w:r>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r w:rsidRPr="0020596E">
              <w:t>org.richfaces.fileUpload.maxRequestSize</w:t>
            </w:r>
            <w:r>
              <w:t>”</w:t>
            </w:r>
          </w:p>
        </w:tc>
        <w:tc>
          <w:tcPr>
            <w:tcW w:w="5058" w:type="dxa"/>
          </w:tcPr>
          <w:p w14:paraId="4D2B0344" w14:textId="77777777" w:rsidR="004C67AE" w:rsidRDefault="004C67AE" w:rsidP="009A22DD">
            <w:pPr>
              <w:pStyle w:val="ListParagraph"/>
              <w:spacing w:after="160" w:line="256" w:lineRule="auto"/>
              <w:ind w:left="0"/>
            </w:pPr>
            <w:r w:rsidRPr="007C63C0">
              <w:t>sizeLimit</w:t>
            </w:r>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r w:rsidRPr="007C63C0">
              <w:t>sizeExceededLabel</w:t>
            </w:r>
          </w:p>
        </w:tc>
        <w:tc>
          <w:tcPr>
            <w:tcW w:w="5058" w:type="dxa"/>
          </w:tcPr>
          <w:p w14:paraId="10086732" w14:textId="77777777" w:rsidR="004C67AE" w:rsidRDefault="004C67AE" w:rsidP="009A22DD">
            <w:pPr>
              <w:pStyle w:val="ListParagraph"/>
              <w:spacing w:after="160" w:line="256" w:lineRule="auto"/>
              <w:ind w:left="0"/>
            </w:pPr>
            <w:r w:rsidRPr="007C63C0">
              <w:t>invalidSizeMessage</w:t>
            </w:r>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r w:rsidRPr="007C63C0">
              <w:t>maxFilesQuantity</w:t>
            </w:r>
          </w:p>
        </w:tc>
        <w:tc>
          <w:tcPr>
            <w:tcW w:w="5058" w:type="dxa"/>
          </w:tcPr>
          <w:p w14:paraId="10396A74" w14:textId="77777777" w:rsidR="004C67AE" w:rsidRDefault="004C67AE" w:rsidP="009A22DD">
            <w:pPr>
              <w:pStyle w:val="ListParagraph"/>
              <w:spacing w:after="160" w:line="256" w:lineRule="auto"/>
              <w:ind w:left="0"/>
            </w:pPr>
            <w:r w:rsidRPr="007C63C0">
              <w:t>fileLimit</w:t>
            </w:r>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r w:rsidRPr="007C63C0">
              <w:t>acceptedTypes (comma separated string)</w:t>
            </w:r>
          </w:p>
        </w:tc>
        <w:tc>
          <w:tcPr>
            <w:tcW w:w="5058" w:type="dxa"/>
          </w:tcPr>
          <w:p w14:paraId="1AE8E8F4" w14:textId="77777777" w:rsidR="004C67AE" w:rsidRDefault="004C67AE" w:rsidP="009A22DD">
            <w:pPr>
              <w:pStyle w:val="ListParagraph"/>
              <w:spacing w:after="160" w:line="256" w:lineRule="auto"/>
              <w:ind w:left="0"/>
            </w:pPr>
            <w:r w:rsidRPr="007C63C0">
              <w:t>allowTypes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r w:rsidRPr="007C63C0">
              <w:t>ontyperejected</w:t>
            </w:r>
          </w:p>
        </w:tc>
        <w:tc>
          <w:tcPr>
            <w:tcW w:w="5058" w:type="dxa"/>
          </w:tcPr>
          <w:p w14:paraId="6BEF2875" w14:textId="77777777" w:rsidR="004C67AE" w:rsidRDefault="004C67AE" w:rsidP="009A22DD">
            <w:pPr>
              <w:pStyle w:val="ListParagraph"/>
              <w:spacing w:after="160" w:line="256" w:lineRule="auto"/>
              <w:ind w:left="0"/>
            </w:pPr>
            <w:r w:rsidRPr="007C63C0">
              <w:t>invalidFileMessage</w:t>
            </w:r>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r w:rsidRPr="007C63C0">
              <w:t>doneLabel</w:t>
            </w:r>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manually (refer to ImageUpload.xhtml)</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r w:rsidRPr="0095489B">
              <w:rPr>
                <w:b/>
                <w:bCs/>
              </w:rPr>
              <w:t>RichFaces</w:t>
            </w:r>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r w:rsidRPr="0095489B">
              <w:rPr>
                <w:b/>
                <w:bCs/>
              </w:rPr>
              <w:t>PrimeFaces</w:t>
            </w:r>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r w:rsidRPr="005546E7">
              <w:t>toggleListener</w:t>
            </w:r>
          </w:p>
        </w:tc>
        <w:tc>
          <w:tcPr>
            <w:tcW w:w="6048" w:type="dxa"/>
          </w:tcPr>
          <w:p w14:paraId="4185EC0F" w14:textId="77777777" w:rsidR="004C67AE" w:rsidRDefault="004C67AE" w:rsidP="009A22DD">
            <w:pPr>
              <w:pStyle w:val="ListParagraph"/>
              <w:spacing w:after="160" w:line="256" w:lineRule="auto"/>
              <w:ind w:left="0"/>
            </w:pPr>
            <w:r w:rsidRPr="005546E7">
              <w:t>&lt;p:ajax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r w:rsidRPr="005546E7">
              <w:t>treeNode h:commandLink action</w:t>
            </w:r>
          </w:p>
        </w:tc>
        <w:tc>
          <w:tcPr>
            <w:tcW w:w="6048" w:type="dxa"/>
          </w:tcPr>
          <w:p w14:paraId="2606BC1D" w14:textId="77777777" w:rsidR="004C67AE" w:rsidRPr="005546E7" w:rsidRDefault="004C67AE" w:rsidP="009A22DD">
            <w:pPr>
              <w:pStyle w:val="ListParagraph"/>
              <w:spacing w:after="160" w:line="256" w:lineRule="auto"/>
              <w:ind w:left="0"/>
            </w:pPr>
            <w:r w:rsidRPr="005546E7">
              <w:t>&lt;p:ajax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r w:rsidRPr="005546E7">
              <w:t>treeNode h:commandLink</w:t>
            </w:r>
          </w:p>
        </w:tc>
        <w:tc>
          <w:tcPr>
            <w:tcW w:w="6048" w:type="dxa"/>
          </w:tcPr>
          <w:p w14:paraId="68B1BFE5" w14:textId="77777777" w:rsidR="004C67AE" w:rsidRPr="005546E7" w:rsidRDefault="004C67AE" w:rsidP="009A22DD">
            <w:pPr>
              <w:pStyle w:val="ListParagraph"/>
              <w:spacing w:after="160" w:line="256" w:lineRule="auto"/>
              <w:ind w:left="0"/>
            </w:pPr>
            <w:r w:rsidRPr="005546E7">
              <w:t>h:outputText</w:t>
            </w:r>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r w:rsidRPr="005546E7">
              <w:t>treeNode title</w:t>
            </w:r>
          </w:p>
        </w:tc>
        <w:tc>
          <w:tcPr>
            <w:tcW w:w="6048" w:type="dxa"/>
          </w:tcPr>
          <w:p w14:paraId="06D6B468" w14:textId="77777777" w:rsidR="004C67AE" w:rsidRPr="005546E7" w:rsidRDefault="004C67AE" w:rsidP="009A22DD">
            <w:pPr>
              <w:pStyle w:val="ListParagraph"/>
              <w:spacing w:after="160" w:line="256" w:lineRule="auto"/>
              <w:ind w:left="0"/>
            </w:pPr>
            <w:r w:rsidRPr="005546E7">
              <w:t>p:tooltip</w:t>
            </w:r>
            <w:r>
              <w:t xml:space="preserve"> for the </w:t>
            </w:r>
            <w:r w:rsidRPr="00B0427F">
              <w:t>treeNode</w:t>
            </w:r>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r w:rsidRPr="00B0427F">
              <w:t>treeNode iconExpanded, iconCollapsed, iconLeaf</w:t>
            </w:r>
          </w:p>
        </w:tc>
        <w:tc>
          <w:tcPr>
            <w:tcW w:w="6048" w:type="dxa"/>
          </w:tcPr>
          <w:p w14:paraId="66CC82FA" w14:textId="77777777" w:rsidR="004C67AE" w:rsidRPr="005546E7" w:rsidRDefault="004C67AE" w:rsidP="009A22DD">
            <w:pPr>
              <w:pStyle w:val="ListParagraph"/>
              <w:spacing w:after="160" w:line="256" w:lineRule="auto"/>
              <w:ind w:left="0"/>
            </w:pPr>
            <w:r w:rsidRPr="00B0427F">
              <w:t>treeNode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Make sure that all the datatables columns have widths because primefaces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For p:ajax requests, the keyword “execute” is replaced with “process”, and “render” with “update”.</w:t>
      </w:r>
    </w:p>
    <w:p w14:paraId="0B795543" w14:textId="3CEB9254"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r w:rsidRPr="006E3B66">
        <w:t>xmlns:p=</w:t>
      </w:r>
      <w:hyperlink r:id="rId77" w:history="1">
        <w:r w:rsidRPr="00324923">
          <w:rPr>
            <w:rStyle w:val="Hyperlink"/>
          </w:rPr>
          <w:t>http://primefaces.org/ui</w:t>
        </w:r>
      </w:hyperlink>
      <w:r>
        <w:t xml:space="preserve"> and remove the richfaces and a4j namespaces.</w:t>
      </w:r>
    </w:p>
    <w:sectPr w:rsidR="004C67AE" w:rsidRPr="004C67AE" w:rsidSect="00C50034">
      <w:headerReference w:type="even" r:id="rId78"/>
      <w:footerReference w:type="even" r:id="rId79"/>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73576" w14:textId="77777777" w:rsidR="00CD13A5" w:rsidRDefault="00CD13A5">
      <w:r>
        <w:separator/>
      </w:r>
    </w:p>
    <w:p w14:paraId="3F0AD9D1" w14:textId="77777777" w:rsidR="00CD13A5" w:rsidRDefault="00CD13A5"/>
    <w:p w14:paraId="1E52FAC6" w14:textId="77777777" w:rsidR="00CD13A5" w:rsidRDefault="00CD13A5"/>
  </w:endnote>
  <w:endnote w:type="continuationSeparator" w:id="0">
    <w:p w14:paraId="5CCBC383" w14:textId="77777777" w:rsidR="00CD13A5" w:rsidRDefault="00CD13A5">
      <w:r>
        <w:continuationSeparator/>
      </w:r>
    </w:p>
    <w:p w14:paraId="10184F49" w14:textId="77777777" w:rsidR="00CD13A5" w:rsidRDefault="00CD13A5"/>
    <w:p w14:paraId="0FA65D11" w14:textId="77777777" w:rsidR="00CD13A5" w:rsidRDefault="00CD13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27F5249E"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A1208" w14:textId="77777777" w:rsidR="00CD13A5" w:rsidRDefault="00CD13A5">
      <w:r>
        <w:separator/>
      </w:r>
    </w:p>
    <w:p w14:paraId="0AA2ADE7" w14:textId="77777777" w:rsidR="00CD13A5" w:rsidRDefault="00CD13A5"/>
    <w:p w14:paraId="1DF62719" w14:textId="77777777" w:rsidR="00CD13A5" w:rsidRDefault="00CD13A5"/>
  </w:footnote>
  <w:footnote w:type="continuationSeparator" w:id="0">
    <w:p w14:paraId="3FA933FC" w14:textId="77777777" w:rsidR="00CD13A5" w:rsidRDefault="00CD13A5">
      <w:r>
        <w:continuationSeparator/>
      </w:r>
    </w:p>
    <w:p w14:paraId="593C2EA6" w14:textId="77777777" w:rsidR="00CD13A5" w:rsidRDefault="00CD13A5"/>
    <w:p w14:paraId="74D689EB" w14:textId="77777777" w:rsidR="00CD13A5" w:rsidRDefault="00CD13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2D5F7F5C"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057F6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1" type="#_x0000_t75" style="width:11.55pt;height:11.5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10584EB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7A5C931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2"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7F0892"/>
    <w:multiLevelType w:val="hybridMultilevel"/>
    <w:tmpl w:val="982A1CAA"/>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19">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8461CE9"/>
    <w:multiLevelType w:val="hybridMultilevel"/>
    <w:tmpl w:val="BB8EC19A"/>
    <w:lvl w:ilvl="0" w:tplc="9EC6C158">
      <w:start w:val="1"/>
      <w:numFmt w:val="lowerLetter"/>
      <w:suff w:val="space"/>
      <w:lvlText w:val="%1."/>
      <w:lvlJc w:val="left"/>
      <w:pPr>
        <w:ind w:left="1275" w:firstLine="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5" w15:restartNumberingAfterBreak="0">
    <w:nsid w:val="74CC0D07"/>
    <w:multiLevelType w:val="hybridMultilevel"/>
    <w:tmpl w:val="0AEC824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0"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4"/>
  </w:num>
  <w:num w:numId="2">
    <w:abstractNumId w:val="20"/>
  </w:num>
  <w:num w:numId="3">
    <w:abstractNumId w:val="61"/>
  </w:num>
  <w:num w:numId="4">
    <w:abstractNumId w:val="51"/>
  </w:num>
  <w:num w:numId="5">
    <w:abstractNumId w:val="41"/>
  </w:num>
  <w:num w:numId="6">
    <w:abstractNumId w:val="10"/>
  </w:num>
  <w:num w:numId="7">
    <w:abstractNumId w:val="38"/>
  </w:num>
  <w:num w:numId="8">
    <w:abstractNumId w:val="57"/>
  </w:num>
  <w:num w:numId="9">
    <w:abstractNumId w:val="47"/>
  </w:num>
  <w:num w:numId="10">
    <w:abstractNumId w:val="22"/>
  </w:num>
  <w:num w:numId="11">
    <w:abstractNumId w:val="26"/>
  </w:num>
  <w:num w:numId="12">
    <w:abstractNumId w:val="46"/>
  </w:num>
  <w:num w:numId="13">
    <w:abstractNumId w:val="28"/>
  </w:num>
  <w:num w:numId="14">
    <w:abstractNumId w:val="11"/>
  </w:num>
  <w:num w:numId="15">
    <w:abstractNumId w:val="55"/>
  </w:num>
  <w:num w:numId="16">
    <w:abstractNumId w:val="14"/>
  </w:num>
  <w:num w:numId="17">
    <w:abstractNumId w:val="30"/>
  </w:num>
  <w:num w:numId="18">
    <w:abstractNumId w:val="25"/>
  </w:num>
  <w:num w:numId="19">
    <w:abstractNumId w:val="6"/>
  </w:num>
  <w:num w:numId="20">
    <w:abstractNumId w:val="24"/>
  </w:num>
  <w:num w:numId="21">
    <w:abstractNumId w:val="40"/>
  </w:num>
  <w:num w:numId="22">
    <w:abstractNumId w:val="19"/>
  </w:num>
  <w:num w:numId="23">
    <w:abstractNumId w:val="13"/>
  </w:num>
  <w:num w:numId="24">
    <w:abstractNumId w:val="44"/>
  </w:num>
  <w:num w:numId="25">
    <w:abstractNumId w:val="43"/>
  </w:num>
  <w:num w:numId="26">
    <w:abstractNumId w:val="59"/>
  </w:num>
  <w:num w:numId="27">
    <w:abstractNumId w:val="17"/>
  </w:num>
  <w:num w:numId="28">
    <w:abstractNumId w:val="53"/>
  </w:num>
  <w:num w:numId="29">
    <w:abstractNumId w:val="35"/>
  </w:num>
  <w:num w:numId="30">
    <w:abstractNumId w:val="58"/>
  </w:num>
  <w:num w:numId="31">
    <w:abstractNumId w:val="8"/>
  </w:num>
  <w:num w:numId="32">
    <w:abstractNumId w:val="48"/>
  </w:num>
  <w:num w:numId="33">
    <w:abstractNumId w:val="32"/>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2"/>
  </w:num>
  <w:num w:numId="45">
    <w:abstractNumId w:val="31"/>
  </w:num>
  <w:num w:numId="46">
    <w:abstractNumId w:val="42"/>
  </w:num>
  <w:num w:numId="47">
    <w:abstractNumId w:val="60"/>
  </w:num>
  <w:num w:numId="48">
    <w:abstractNumId w:val="21"/>
  </w:num>
  <w:num w:numId="49">
    <w:abstractNumId w:val="45"/>
  </w:num>
  <w:num w:numId="50">
    <w:abstractNumId w:val="39"/>
  </w:num>
  <w:num w:numId="51">
    <w:abstractNumId w:val="34"/>
  </w:num>
  <w:num w:numId="52">
    <w:abstractNumId w:val="15"/>
  </w:num>
  <w:num w:numId="53">
    <w:abstractNumId w:val="33"/>
  </w:num>
  <w:num w:numId="54">
    <w:abstractNumId w:val="36"/>
  </w:num>
  <w:num w:numId="55">
    <w:abstractNumId w:val="23"/>
  </w:num>
  <w:num w:numId="56">
    <w:abstractNumId w:val="49"/>
  </w:num>
  <w:num w:numId="57">
    <w:abstractNumId w:val="56"/>
  </w:num>
  <w:num w:numId="58">
    <w:abstractNumId w:val="29"/>
  </w:num>
  <w:num w:numId="59">
    <w:abstractNumId w:val="35"/>
  </w:num>
  <w:num w:numId="60">
    <w:abstractNumId w:val="58"/>
  </w:num>
  <w:num w:numId="61">
    <w:abstractNumId w:val="27"/>
  </w:num>
  <w:num w:numId="62">
    <w:abstractNumId w:val="12"/>
  </w:num>
  <w:num w:numId="63">
    <w:abstractNumId w:val="10"/>
  </w:num>
  <w:num w:numId="64">
    <w:abstractNumId w:val="18"/>
  </w:num>
  <w:num w:numId="65">
    <w:abstractNumId w:val="16"/>
  </w:num>
  <w:num w:numId="66">
    <w:abstractNumId w:val="50"/>
  </w:num>
  <w:num w:numId="67">
    <w:abstractNumId w:val="1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2004F"/>
    <w:rsid w:val="00020549"/>
    <w:rsid w:val="00020ABD"/>
    <w:rsid w:val="00020CCB"/>
    <w:rsid w:val="00020FCD"/>
    <w:rsid w:val="00021DC3"/>
    <w:rsid w:val="00022E04"/>
    <w:rsid w:val="00023DE2"/>
    <w:rsid w:val="00025A12"/>
    <w:rsid w:val="00025FE6"/>
    <w:rsid w:val="00026D59"/>
    <w:rsid w:val="000278F8"/>
    <w:rsid w:val="00027CB2"/>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2F40"/>
    <w:rsid w:val="00073D84"/>
    <w:rsid w:val="000741F6"/>
    <w:rsid w:val="00082291"/>
    <w:rsid w:val="00084AE0"/>
    <w:rsid w:val="000856D0"/>
    <w:rsid w:val="000864A9"/>
    <w:rsid w:val="0009352C"/>
    <w:rsid w:val="00095BE3"/>
    <w:rsid w:val="000976E9"/>
    <w:rsid w:val="000A0CC7"/>
    <w:rsid w:val="000A2E5D"/>
    <w:rsid w:val="000A4FE8"/>
    <w:rsid w:val="000A57B5"/>
    <w:rsid w:val="000B08BD"/>
    <w:rsid w:val="000B207E"/>
    <w:rsid w:val="000B270A"/>
    <w:rsid w:val="000B777C"/>
    <w:rsid w:val="000C0626"/>
    <w:rsid w:val="000C0EBB"/>
    <w:rsid w:val="000C298B"/>
    <w:rsid w:val="000C2B59"/>
    <w:rsid w:val="000C3CDC"/>
    <w:rsid w:val="000C4466"/>
    <w:rsid w:val="000C4F03"/>
    <w:rsid w:val="000C6701"/>
    <w:rsid w:val="000C70EA"/>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3D9"/>
    <w:rsid w:val="000F72F4"/>
    <w:rsid w:val="000F756D"/>
    <w:rsid w:val="00110B65"/>
    <w:rsid w:val="00110DE7"/>
    <w:rsid w:val="0011178C"/>
    <w:rsid w:val="00120F87"/>
    <w:rsid w:val="001228B9"/>
    <w:rsid w:val="00124355"/>
    <w:rsid w:val="0012620A"/>
    <w:rsid w:val="001274BD"/>
    <w:rsid w:val="0012759B"/>
    <w:rsid w:val="00132249"/>
    <w:rsid w:val="001327FE"/>
    <w:rsid w:val="001328BB"/>
    <w:rsid w:val="00134CF7"/>
    <w:rsid w:val="001356A1"/>
    <w:rsid w:val="00135733"/>
    <w:rsid w:val="00140C26"/>
    <w:rsid w:val="00140E61"/>
    <w:rsid w:val="00143CC8"/>
    <w:rsid w:val="0014407E"/>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71D"/>
    <w:rsid w:val="00165BCD"/>
    <w:rsid w:val="00170C26"/>
    <w:rsid w:val="001718B4"/>
    <w:rsid w:val="00172713"/>
    <w:rsid w:val="00173F21"/>
    <w:rsid w:val="00174EDE"/>
    <w:rsid w:val="0017675A"/>
    <w:rsid w:val="00176763"/>
    <w:rsid w:val="001770A9"/>
    <w:rsid w:val="0017796F"/>
    <w:rsid w:val="001805F1"/>
    <w:rsid w:val="00180A10"/>
    <w:rsid w:val="00180F14"/>
    <w:rsid w:val="00182E55"/>
    <w:rsid w:val="0018444F"/>
    <w:rsid w:val="001871D6"/>
    <w:rsid w:val="00191CF1"/>
    <w:rsid w:val="00194191"/>
    <w:rsid w:val="00194480"/>
    <w:rsid w:val="00196F62"/>
    <w:rsid w:val="00197C92"/>
    <w:rsid w:val="001A007C"/>
    <w:rsid w:val="001A0DF4"/>
    <w:rsid w:val="001A12B3"/>
    <w:rsid w:val="001A1D1F"/>
    <w:rsid w:val="001A1F1F"/>
    <w:rsid w:val="001A2E51"/>
    <w:rsid w:val="001A3118"/>
    <w:rsid w:val="001A4BF5"/>
    <w:rsid w:val="001A72EF"/>
    <w:rsid w:val="001A7DA9"/>
    <w:rsid w:val="001B31AD"/>
    <w:rsid w:val="001B3975"/>
    <w:rsid w:val="001B3A0D"/>
    <w:rsid w:val="001B3A14"/>
    <w:rsid w:val="001B5F94"/>
    <w:rsid w:val="001B70D8"/>
    <w:rsid w:val="001C052D"/>
    <w:rsid w:val="001C1149"/>
    <w:rsid w:val="001C2307"/>
    <w:rsid w:val="001C2A7C"/>
    <w:rsid w:val="001C3511"/>
    <w:rsid w:val="001C547B"/>
    <w:rsid w:val="001C7FE7"/>
    <w:rsid w:val="001D1507"/>
    <w:rsid w:val="001D3824"/>
    <w:rsid w:val="001D3CDC"/>
    <w:rsid w:val="001D442B"/>
    <w:rsid w:val="001D609A"/>
    <w:rsid w:val="001D722E"/>
    <w:rsid w:val="001E2011"/>
    <w:rsid w:val="001E33FD"/>
    <w:rsid w:val="001E34CE"/>
    <w:rsid w:val="001E41C8"/>
    <w:rsid w:val="001F155C"/>
    <w:rsid w:val="001F5204"/>
    <w:rsid w:val="001F6BFE"/>
    <w:rsid w:val="001F6F04"/>
    <w:rsid w:val="001F7104"/>
    <w:rsid w:val="00200174"/>
    <w:rsid w:val="002074CA"/>
    <w:rsid w:val="00207E1D"/>
    <w:rsid w:val="00210435"/>
    <w:rsid w:val="002134E0"/>
    <w:rsid w:val="0021571C"/>
    <w:rsid w:val="0022447A"/>
    <w:rsid w:val="00224B8E"/>
    <w:rsid w:val="00224CA9"/>
    <w:rsid w:val="00225F1A"/>
    <w:rsid w:val="002260F9"/>
    <w:rsid w:val="0022728A"/>
    <w:rsid w:val="00227FB2"/>
    <w:rsid w:val="002319F0"/>
    <w:rsid w:val="00233031"/>
    <w:rsid w:val="00233EC5"/>
    <w:rsid w:val="002365F0"/>
    <w:rsid w:val="00236B6D"/>
    <w:rsid w:val="00237730"/>
    <w:rsid w:val="00237A29"/>
    <w:rsid w:val="00240C67"/>
    <w:rsid w:val="002418D8"/>
    <w:rsid w:val="002419F4"/>
    <w:rsid w:val="00241F00"/>
    <w:rsid w:val="00244F7A"/>
    <w:rsid w:val="0025181C"/>
    <w:rsid w:val="00252570"/>
    <w:rsid w:val="00255D68"/>
    <w:rsid w:val="002560F1"/>
    <w:rsid w:val="00257EBC"/>
    <w:rsid w:val="00262E05"/>
    <w:rsid w:val="00264846"/>
    <w:rsid w:val="002648BB"/>
    <w:rsid w:val="00264F78"/>
    <w:rsid w:val="002655B9"/>
    <w:rsid w:val="002703D2"/>
    <w:rsid w:val="00270AC3"/>
    <w:rsid w:val="00271A97"/>
    <w:rsid w:val="002721F5"/>
    <w:rsid w:val="00272ADF"/>
    <w:rsid w:val="0027366A"/>
    <w:rsid w:val="0027557F"/>
    <w:rsid w:val="00277221"/>
    <w:rsid w:val="00277B9A"/>
    <w:rsid w:val="0028515C"/>
    <w:rsid w:val="002851F5"/>
    <w:rsid w:val="00285811"/>
    <w:rsid w:val="00285FDE"/>
    <w:rsid w:val="0028715B"/>
    <w:rsid w:val="002879E5"/>
    <w:rsid w:val="00291FA3"/>
    <w:rsid w:val="00292F7D"/>
    <w:rsid w:val="00293269"/>
    <w:rsid w:val="00293FEB"/>
    <w:rsid w:val="00295729"/>
    <w:rsid w:val="00295EAA"/>
    <w:rsid w:val="002961E8"/>
    <w:rsid w:val="002973F9"/>
    <w:rsid w:val="002A0CDC"/>
    <w:rsid w:val="002A1A16"/>
    <w:rsid w:val="002A2133"/>
    <w:rsid w:val="002A237B"/>
    <w:rsid w:val="002A28DC"/>
    <w:rsid w:val="002A2951"/>
    <w:rsid w:val="002A3863"/>
    <w:rsid w:val="002A5F44"/>
    <w:rsid w:val="002A683D"/>
    <w:rsid w:val="002B2878"/>
    <w:rsid w:val="002B327C"/>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7CD1"/>
    <w:rsid w:val="002D7EE4"/>
    <w:rsid w:val="002E03CB"/>
    <w:rsid w:val="002E0A02"/>
    <w:rsid w:val="002E18CB"/>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3373"/>
    <w:rsid w:val="00323C62"/>
    <w:rsid w:val="00324363"/>
    <w:rsid w:val="00325D3E"/>
    <w:rsid w:val="00330050"/>
    <w:rsid w:val="003324B2"/>
    <w:rsid w:val="00333F61"/>
    <w:rsid w:val="00341190"/>
    <w:rsid w:val="0034331B"/>
    <w:rsid w:val="00343DD2"/>
    <w:rsid w:val="00346A1B"/>
    <w:rsid w:val="0035325D"/>
    <w:rsid w:val="003532A7"/>
    <w:rsid w:val="003535AC"/>
    <w:rsid w:val="00353637"/>
    <w:rsid w:val="00353EFA"/>
    <w:rsid w:val="00355B02"/>
    <w:rsid w:val="003563E3"/>
    <w:rsid w:val="00356B3B"/>
    <w:rsid w:val="00357F09"/>
    <w:rsid w:val="00360028"/>
    <w:rsid w:val="003606D9"/>
    <w:rsid w:val="00360870"/>
    <w:rsid w:val="00361141"/>
    <w:rsid w:val="00363607"/>
    <w:rsid w:val="003677EB"/>
    <w:rsid w:val="003710DE"/>
    <w:rsid w:val="00372201"/>
    <w:rsid w:val="00372EED"/>
    <w:rsid w:val="003742BA"/>
    <w:rsid w:val="00374C6E"/>
    <w:rsid w:val="003752EA"/>
    <w:rsid w:val="003753F5"/>
    <w:rsid w:val="00375874"/>
    <w:rsid w:val="00375E26"/>
    <w:rsid w:val="00380AA7"/>
    <w:rsid w:val="00380B47"/>
    <w:rsid w:val="00384D86"/>
    <w:rsid w:val="00385D3E"/>
    <w:rsid w:val="0039132F"/>
    <w:rsid w:val="003922E5"/>
    <w:rsid w:val="0039287C"/>
    <w:rsid w:val="00394DEA"/>
    <w:rsid w:val="003A00A3"/>
    <w:rsid w:val="003A377B"/>
    <w:rsid w:val="003A3965"/>
    <w:rsid w:val="003A47E6"/>
    <w:rsid w:val="003A4F81"/>
    <w:rsid w:val="003A5428"/>
    <w:rsid w:val="003A576A"/>
    <w:rsid w:val="003A6A1E"/>
    <w:rsid w:val="003B0E59"/>
    <w:rsid w:val="003B11DE"/>
    <w:rsid w:val="003B134B"/>
    <w:rsid w:val="003B2E96"/>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587"/>
    <w:rsid w:val="003D6912"/>
    <w:rsid w:val="003D69F1"/>
    <w:rsid w:val="003D7605"/>
    <w:rsid w:val="003E365F"/>
    <w:rsid w:val="003E3EAB"/>
    <w:rsid w:val="003E5C00"/>
    <w:rsid w:val="003E6D15"/>
    <w:rsid w:val="003E7C10"/>
    <w:rsid w:val="003F4E8C"/>
    <w:rsid w:val="003F5433"/>
    <w:rsid w:val="0040001C"/>
    <w:rsid w:val="00400303"/>
    <w:rsid w:val="00401886"/>
    <w:rsid w:val="00402E17"/>
    <w:rsid w:val="0040445E"/>
    <w:rsid w:val="0041168A"/>
    <w:rsid w:val="00413888"/>
    <w:rsid w:val="0041388A"/>
    <w:rsid w:val="0041485B"/>
    <w:rsid w:val="00414C8D"/>
    <w:rsid w:val="00415E80"/>
    <w:rsid w:val="00416717"/>
    <w:rsid w:val="004245ED"/>
    <w:rsid w:val="004265CE"/>
    <w:rsid w:val="00427CAC"/>
    <w:rsid w:val="004308B7"/>
    <w:rsid w:val="00430F98"/>
    <w:rsid w:val="0043127B"/>
    <w:rsid w:val="004314B9"/>
    <w:rsid w:val="00433FE4"/>
    <w:rsid w:val="00435CE6"/>
    <w:rsid w:val="0043662D"/>
    <w:rsid w:val="0043765F"/>
    <w:rsid w:val="00440755"/>
    <w:rsid w:val="004412FC"/>
    <w:rsid w:val="0045248E"/>
    <w:rsid w:val="004524FD"/>
    <w:rsid w:val="00454015"/>
    <w:rsid w:val="004559A9"/>
    <w:rsid w:val="0045637B"/>
    <w:rsid w:val="0045722C"/>
    <w:rsid w:val="00460123"/>
    <w:rsid w:val="00462270"/>
    <w:rsid w:val="004703CA"/>
    <w:rsid w:val="0047108B"/>
    <w:rsid w:val="00472B44"/>
    <w:rsid w:val="00473C46"/>
    <w:rsid w:val="00475146"/>
    <w:rsid w:val="004762B4"/>
    <w:rsid w:val="00480D9C"/>
    <w:rsid w:val="00481720"/>
    <w:rsid w:val="004818A2"/>
    <w:rsid w:val="004855E0"/>
    <w:rsid w:val="004859FC"/>
    <w:rsid w:val="00485E48"/>
    <w:rsid w:val="0048655B"/>
    <w:rsid w:val="00486A79"/>
    <w:rsid w:val="00495B64"/>
    <w:rsid w:val="00497AC5"/>
    <w:rsid w:val="004A0A8A"/>
    <w:rsid w:val="004A0B3B"/>
    <w:rsid w:val="004A1F3B"/>
    <w:rsid w:val="004A2AEA"/>
    <w:rsid w:val="004A2B49"/>
    <w:rsid w:val="004A3410"/>
    <w:rsid w:val="004A34E0"/>
    <w:rsid w:val="004A433F"/>
    <w:rsid w:val="004A6296"/>
    <w:rsid w:val="004B0615"/>
    <w:rsid w:val="004B1320"/>
    <w:rsid w:val="004B1411"/>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C32"/>
    <w:rsid w:val="004E2C95"/>
    <w:rsid w:val="004E51AC"/>
    <w:rsid w:val="004E6A50"/>
    <w:rsid w:val="004E6DB5"/>
    <w:rsid w:val="004F3129"/>
    <w:rsid w:val="004F3632"/>
    <w:rsid w:val="004F4FC2"/>
    <w:rsid w:val="004F6B13"/>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C6A"/>
    <w:rsid w:val="0053413B"/>
    <w:rsid w:val="00534C76"/>
    <w:rsid w:val="00537D08"/>
    <w:rsid w:val="00542050"/>
    <w:rsid w:val="00542EB4"/>
    <w:rsid w:val="0054307C"/>
    <w:rsid w:val="005436C1"/>
    <w:rsid w:val="00543BB2"/>
    <w:rsid w:val="00544933"/>
    <w:rsid w:val="005478DF"/>
    <w:rsid w:val="00550EAC"/>
    <w:rsid w:val="00552B90"/>
    <w:rsid w:val="0055483A"/>
    <w:rsid w:val="0055632E"/>
    <w:rsid w:val="00556E60"/>
    <w:rsid w:val="00557A74"/>
    <w:rsid w:val="00557CB3"/>
    <w:rsid w:val="00561699"/>
    <w:rsid w:val="005642FB"/>
    <w:rsid w:val="005704BD"/>
    <w:rsid w:val="0057502F"/>
    <w:rsid w:val="0057577A"/>
    <w:rsid w:val="00575908"/>
    <w:rsid w:val="00577675"/>
    <w:rsid w:val="0058030F"/>
    <w:rsid w:val="00580DA5"/>
    <w:rsid w:val="00581270"/>
    <w:rsid w:val="00581636"/>
    <w:rsid w:val="00581CB1"/>
    <w:rsid w:val="00582037"/>
    <w:rsid w:val="00582D94"/>
    <w:rsid w:val="0058617A"/>
    <w:rsid w:val="005861F4"/>
    <w:rsid w:val="0058684D"/>
    <w:rsid w:val="00586D82"/>
    <w:rsid w:val="00590363"/>
    <w:rsid w:val="00590CE6"/>
    <w:rsid w:val="00591CBA"/>
    <w:rsid w:val="0059209B"/>
    <w:rsid w:val="005935FC"/>
    <w:rsid w:val="005951C8"/>
    <w:rsid w:val="005955DC"/>
    <w:rsid w:val="00597713"/>
    <w:rsid w:val="005A1091"/>
    <w:rsid w:val="005A1C0A"/>
    <w:rsid w:val="005A54F9"/>
    <w:rsid w:val="005A7854"/>
    <w:rsid w:val="005B1D4A"/>
    <w:rsid w:val="005B22A0"/>
    <w:rsid w:val="005B2A6A"/>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E04DB"/>
    <w:rsid w:val="005E07AC"/>
    <w:rsid w:val="005E167D"/>
    <w:rsid w:val="005E4A94"/>
    <w:rsid w:val="005E5EA1"/>
    <w:rsid w:val="005E64AB"/>
    <w:rsid w:val="005E6C83"/>
    <w:rsid w:val="005E721E"/>
    <w:rsid w:val="005F21AF"/>
    <w:rsid w:val="005F2D40"/>
    <w:rsid w:val="005F313F"/>
    <w:rsid w:val="005F4654"/>
    <w:rsid w:val="005F4B94"/>
    <w:rsid w:val="005F50C4"/>
    <w:rsid w:val="005F558D"/>
    <w:rsid w:val="005F5EFF"/>
    <w:rsid w:val="005F6752"/>
    <w:rsid w:val="005F75F0"/>
    <w:rsid w:val="005F7643"/>
    <w:rsid w:val="006032CD"/>
    <w:rsid w:val="00604DDB"/>
    <w:rsid w:val="00606F3B"/>
    <w:rsid w:val="00607811"/>
    <w:rsid w:val="00607FC2"/>
    <w:rsid w:val="0061075F"/>
    <w:rsid w:val="00610810"/>
    <w:rsid w:val="00610963"/>
    <w:rsid w:val="00611019"/>
    <w:rsid w:val="00613091"/>
    <w:rsid w:val="00613A6F"/>
    <w:rsid w:val="00614DB1"/>
    <w:rsid w:val="0061506E"/>
    <w:rsid w:val="00615E7F"/>
    <w:rsid w:val="00617E90"/>
    <w:rsid w:val="00621A3B"/>
    <w:rsid w:val="00621ECC"/>
    <w:rsid w:val="00622D7E"/>
    <w:rsid w:val="00625FA2"/>
    <w:rsid w:val="00627324"/>
    <w:rsid w:val="0063155D"/>
    <w:rsid w:val="00631AB7"/>
    <w:rsid w:val="00634419"/>
    <w:rsid w:val="00634F62"/>
    <w:rsid w:val="00635E06"/>
    <w:rsid w:val="0064220F"/>
    <w:rsid w:val="00651822"/>
    <w:rsid w:val="00651A35"/>
    <w:rsid w:val="00653DDA"/>
    <w:rsid w:val="006617E0"/>
    <w:rsid w:val="0066273E"/>
    <w:rsid w:val="00662C2E"/>
    <w:rsid w:val="00666BEF"/>
    <w:rsid w:val="00671353"/>
    <w:rsid w:val="00673246"/>
    <w:rsid w:val="0067626F"/>
    <w:rsid w:val="0067632C"/>
    <w:rsid w:val="00676CBF"/>
    <w:rsid w:val="0067709B"/>
    <w:rsid w:val="00677511"/>
    <w:rsid w:val="00680D87"/>
    <w:rsid w:val="006810FC"/>
    <w:rsid w:val="006820C9"/>
    <w:rsid w:val="006833F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41F0"/>
    <w:rsid w:val="006D6941"/>
    <w:rsid w:val="006E0E57"/>
    <w:rsid w:val="006E3469"/>
    <w:rsid w:val="006E502D"/>
    <w:rsid w:val="006E69E0"/>
    <w:rsid w:val="006F238C"/>
    <w:rsid w:val="006F348D"/>
    <w:rsid w:val="006F3FEF"/>
    <w:rsid w:val="006F4103"/>
    <w:rsid w:val="006F4E89"/>
    <w:rsid w:val="006F4F71"/>
    <w:rsid w:val="006F5898"/>
    <w:rsid w:val="006F59A1"/>
    <w:rsid w:val="0070051A"/>
    <w:rsid w:val="00701012"/>
    <w:rsid w:val="00701D1F"/>
    <w:rsid w:val="007029D7"/>
    <w:rsid w:val="00703399"/>
    <w:rsid w:val="00703DD8"/>
    <w:rsid w:val="007053DF"/>
    <w:rsid w:val="0071113B"/>
    <w:rsid w:val="00713B6E"/>
    <w:rsid w:val="007145E3"/>
    <w:rsid w:val="00716033"/>
    <w:rsid w:val="007169F3"/>
    <w:rsid w:val="0072045B"/>
    <w:rsid w:val="00720E34"/>
    <w:rsid w:val="00724FE7"/>
    <w:rsid w:val="0072506D"/>
    <w:rsid w:val="00725CE5"/>
    <w:rsid w:val="0072640F"/>
    <w:rsid w:val="00727FC5"/>
    <w:rsid w:val="007319F4"/>
    <w:rsid w:val="00732458"/>
    <w:rsid w:val="0073305B"/>
    <w:rsid w:val="00734179"/>
    <w:rsid w:val="007347A4"/>
    <w:rsid w:val="00736E4D"/>
    <w:rsid w:val="007400C9"/>
    <w:rsid w:val="00741272"/>
    <w:rsid w:val="007416F3"/>
    <w:rsid w:val="007425BD"/>
    <w:rsid w:val="00744FFC"/>
    <w:rsid w:val="00746F28"/>
    <w:rsid w:val="0074718F"/>
    <w:rsid w:val="00750AEE"/>
    <w:rsid w:val="00750B14"/>
    <w:rsid w:val="007531BD"/>
    <w:rsid w:val="0075466D"/>
    <w:rsid w:val="007546D8"/>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5CB"/>
    <w:rsid w:val="0078005A"/>
    <w:rsid w:val="00782DC1"/>
    <w:rsid w:val="00782FED"/>
    <w:rsid w:val="00783EAD"/>
    <w:rsid w:val="00784585"/>
    <w:rsid w:val="00785FAB"/>
    <w:rsid w:val="0078712C"/>
    <w:rsid w:val="007879AF"/>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7692"/>
    <w:rsid w:val="007B7A36"/>
    <w:rsid w:val="007B7B77"/>
    <w:rsid w:val="007B7CE8"/>
    <w:rsid w:val="007C09B4"/>
    <w:rsid w:val="007C146C"/>
    <w:rsid w:val="007C1FA4"/>
    <w:rsid w:val="007C2B48"/>
    <w:rsid w:val="007C2C16"/>
    <w:rsid w:val="007C49BB"/>
    <w:rsid w:val="007C7A14"/>
    <w:rsid w:val="007D05B2"/>
    <w:rsid w:val="007D0FCF"/>
    <w:rsid w:val="007E2C3B"/>
    <w:rsid w:val="007E5E49"/>
    <w:rsid w:val="007E7B81"/>
    <w:rsid w:val="007F21EE"/>
    <w:rsid w:val="007F2F15"/>
    <w:rsid w:val="007F386C"/>
    <w:rsid w:val="00801014"/>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7484"/>
    <w:rsid w:val="00827A2B"/>
    <w:rsid w:val="00830089"/>
    <w:rsid w:val="00830CB3"/>
    <w:rsid w:val="00831564"/>
    <w:rsid w:val="008318CB"/>
    <w:rsid w:val="008325D6"/>
    <w:rsid w:val="008342C6"/>
    <w:rsid w:val="008358D1"/>
    <w:rsid w:val="00840339"/>
    <w:rsid w:val="00840EA7"/>
    <w:rsid w:val="00842E26"/>
    <w:rsid w:val="00843705"/>
    <w:rsid w:val="00843999"/>
    <w:rsid w:val="00845259"/>
    <w:rsid w:val="00845771"/>
    <w:rsid w:val="008465A3"/>
    <w:rsid w:val="008504DB"/>
    <w:rsid w:val="00851732"/>
    <w:rsid w:val="00852F37"/>
    <w:rsid w:val="00853D04"/>
    <w:rsid w:val="00854A05"/>
    <w:rsid w:val="00854C15"/>
    <w:rsid w:val="00854D36"/>
    <w:rsid w:val="00854F38"/>
    <w:rsid w:val="008553D2"/>
    <w:rsid w:val="008565B6"/>
    <w:rsid w:val="0085688D"/>
    <w:rsid w:val="008606A1"/>
    <w:rsid w:val="0086083F"/>
    <w:rsid w:val="00862B38"/>
    <w:rsid w:val="008632B0"/>
    <w:rsid w:val="008633BD"/>
    <w:rsid w:val="008649E6"/>
    <w:rsid w:val="008652AA"/>
    <w:rsid w:val="00865334"/>
    <w:rsid w:val="00865E81"/>
    <w:rsid w:val="00867224"/>
    <w:rsid w:val="00871064"/>
    <w:rsid w:val="008713D0"/>
    <w:rsid w:val="008728EE"/>
    <w:rsid w:val="00873DE4"/>
    <w:rsid w:val="00874807"/>
    <w:rsid w:val="00875388"/>
    <w:rsid w:val="008776FF"/>
    <w:rsid w:val="008819DB"/>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B1C"/>
    <w:rsid w:val="008D3441"/>
    <w:rsid w:val="008D54D7"/>
    <w:rsid w:val="008D59B6"/>
    <w:rsid w:val="008D7626"/>
    <w:rsid w:val="008E0671"/>
    <w:rsid w:val="008E287C"/>
    <w:rsid w:val="008E3647"/>
    <w:rsid w:val="008E50ED"/>
    <w:rsid w:val="008E73B9"/>
    <w:rsid w:val="008E7CBC"/>
    <w:rsid w:val="008F109E"/>
    <w:rsid w:val="008F18B5"/>
    <w:rsid w:val="008F2406"/>
    <w:rsid w:val="008F40F0"/>
    <w:rsid w:val="008F414E"/>
    <w:rsid w:val="008F66C7"/>
    <w:rsid w:val="008F74C9"/>
    <w:rsid w:val="009012B5"/>
    <w:rsid w:val="0090171F"/>
    <w:rsid w:val="00902808"/>
    <w:rsid w:val="00902EF6"/>
    <w:rsid w:val="00903EB0"/>
    <w:rsid w:val="00904C2D"/>
    <w:rsid w:val="00910153"/>
    <w:rsid w:val="009109A9"/>
    <w:rsid w:val="00910F24"/>
    <w:rsid w:val="009110C5"/>
    <w:rsid w:val="00911C68"/>
    <w:rsid w:val="00913903"/>
    <w:rsid w:val="009161A8"/>
    <w:rsid w:val="009164AC"/>
    <w:rsid w:val="009171BB"/>
    <w:rsid w:val="00917DB4"/>
    <w:rsid w:val="00917E4C"/>
    <w:rsid w:val="00917FD8"/>
    <w:rsid w:val="00920FA9"/>
    <w:rsid w:val="0092780F"/>
    <w:rsid w:val="00927F83"/>
    <w:rsid w:val="00930E8C"/>
    <w:rsid w:val="00932652"/>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52DE"/>
    <w:rsid w:val="0096798C"/>
    <w:rsid w:val="00975426"/>
    <w:rsid w:val="00975995"/>
    <w:rsid w:val="009775E3"/>
    <w:rsid w:val="009808F3"/>
    <w:rsid w:val="00982B1F"/>
    <w:rsid w:val="00983276"/>
    <w:rsid w:val="00983BEA"/>
    <w:rsid w:val="00985904"/>
    <w:rsid w:val="0098719D"/>
    <w:rsid w:val="00987779"/>
    <w:rsid w:val="00987AE8"/>
    <w:rsid w:val="00990A42"/>
    <w:rsid w:val="00991D2A"/>
    <w:rsid w:val="009921B4"/>
    <w:rsid w:val="009923FC"/>
    <w:rsid w:val="00992CE2"/>
    <w:rsid w:val="009930CF"/>
    <w:rsid w:val="009A04EB"/>
    <w:rsid w:val="009A0BE4"/>
    <w:rsid w:val="009A134C"/>
    <w:rsid w:val="009A22DD"/>
    <w:rsid w:val="009A350E"/>
    <w:rsid w:val="009A58BE"/>
    <w:rsid w:val="009A5B5A"/>
    <w:rsid w:val="009A6C4E"/>
    <w:rsid w:val="009B08D8"/>
    <w:rsid w:val="009B3F05"/>
    <w:rsid w:val="009C0623"/>
    <w:rsid w:val="009C29AC"/>
    <w:rsid w:val="009C4475"/>
    <w:rsid w:val="009C4C79"/>
    <w:rsid w:val="009C4F76"/>
    <w:rsid w:val="009C71CF"/>
    <w:rsid w:val="009D1510"/>
    <w:rsid w:val="009D179D"/>
    <w:rsid w:val="009D480F"/>
    <w:rsid w:val="009D5756"/>
    <w:rsid w:val="009D79A1"/>
    <w:rsid w:val="009E44B4"/>
    <w:rsid w:val="009E7070"/>
    <w:rsid w:val="009E7659"/>
    <w:rsid w:val="009F0890"/>
    <w:rsid w:val="009F0F8F"/>
    <w:rsid w:val="009F1B9E"/>
    <w:rsid w:val="009F3793"/>
    <w:rsid w:val="009F52D4"/>
    <w:rsid w:val="00A00B26"/>
    <w:rsid w:val="00A016DF"/>
    <w:rsid w:val="00A02A34"/>
    <w:rsid w:val="00A04976"/>
    <w:rsid w:val="00A0500E"/>
    <w:rsid w:val="00A051DC"/>
    <w:rsid w:val="00A056D1"/>
    <w:rsid w:val="00A05DE3"/>
    <w:rsid w:val="00A11404"/>
    <w:rsid w:val="00A14942"/>
    <w:rsid w:val="00A16817"/>
    <w:rsid w:val="00A17B40"/>
    <w:rsid w:val="00A232B1"/>
    <w:rsid w:val="00A25B60"/>
    <w:rsid w:val="00A27440"/>
    <w:rsid w:val="00A30698"/>
    <w:rsid w:val="00A3198D"/>
    <w:rsid w:val="00A3301E"/>
    <w:rsid w:val="00A33F36"/>
    <w:rsid w:val="00A33FD0"/>
    <w:rsid w:val="00A35DBD"/>
    <w:rsid w:val="00A36860"/>
    <w:rsid w:val="00A3799F"/>
    <w:rsid w:val="00A40BA6"/>
    <w:rsid w:val="00A431E2"/>
    <w:rsid w:val="00A44011"/>
    <w:rsid w:val="00A44354"/>
    <w:rsid w:val="00A44EB7"/>
    <w:rsid w:val="00A44FCD"/>
    <w:rsid w:val="00A45079"/>
    <w:rsid w:val="00A46D2C"/>
    <w:rsid w:val="00A4727A"/>
    <w:rsid w:val="00A50E9C"/>
    <w:rsid w:val="00A536F3"/>
    <w:rsid w:val="00A54AA7"/>
    <w:rsid w:val="00A5540F"/>
    <w:rsid w:val="00A55BB6"/>
    <w:rsid w:val="00A56B8B"/>
    <w:rsid w:val="00A56B92"/>
    <w:rsid w:val="00A57B43"/>
    <w:rsid w:val="00A602A3"/>
    <w:rsid w:val="00A60CAD"/>
    <w:rsid w:val="00A61D7A"/>
    <w:rsid w:val="00A64707"/>
    <w:rsid w:val="00A64934"/>
    <w:rsid w:val="00A64DDE"/>
    <w:rsid w:val="00A66CA5"/>
    <w:rsid w:val="00A66DD4"/>
    <w:rsid w:val="00A678FA"/>
    <w:rsid w:val="00A715C2"/>
    <w:rsid w:val="00A737C6"/>
    <w:rsid w:val="00A73BCA"/>
    <w:rsid w:val="00A73BD9"/>
    <w:rsid w:val="00A74DC9"/>
    <w:rsid w:val="00A7558B"/>
    <w:rsid w:val="00A75E90"/>
    <w:rsid w:val="00A7622B"/>
    <w:rsid w:val="00A76B14"/>
    <w:rsid w:val="00A82925"/>
    <w:rsid w:val="00A833DA"/>
    <w:rsid w:val="00A85FE3"/>
    <w:rsid w:val="00A86A1A"/>
    <w:rsid w:val="00A87B49"/>
    <w:rsid w:val="00A9101E"/>
    <w:rsid w:val="00A920FB"/>
    <w:rsid w:val="00A931CF"/>
    <w:rsid w:val="00A9537E"/>
    <w:rsid w:val="00A9555E"/>
    <w:rsid w:val="00AA21DE"/>
    <w:rsid w:val="00AA306E"/>
    <w:rsid w:val="00AB0FAF"/>
    <w:rsid w:val="00AB12BD"/>
    <w:rsid w:val="00AB1AA5"/>
    <w:rsid w:val="00AB1C42"/>
    <w:rsid w:val="00AB516C"/>
    <w:rsid w:val="00AB5C86"/>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2DF9"/>
    <w:rsid w:val="00B0398B"/>
    <w:rsid w:val="00B03FD5"/>
    <w:rsid w:val="00B04C8A"/>
    <w:rsid w:val="00B057E7"/>
    <w:rsid w:val="00B100FF"/>
    <w:rsid w:val="00B14E98"/>
    <w:rsid w:val="00B15657"/>
    <w:rsid w:val="00B15AD8"/>
    <w:rsid w:val="00B16E2B"/>
    <w:rsid w:val="00B16F47"/>
    <w:rsid w:val="00B206FF"/>
    <w:rsid w:val="00B20BFB"/>
    <w:rsid w:val="00B22128"/>
    <w:rsid w:val="00B22DE0"/>
    <w:rsid w:val="00B247C6"/>
    <w:rsid w:val="00B24DFE"/>
    <w:rsid w:val="00B26140"/>
    <w:rsid w:val="00B27900"/>
    <w:rsid w:val="00B32BB1"/>
    <w:rsid w:val="00B364C2"/>
    <w:rsid w:val="00B37141"/>
    <w:rsid w:val="00B37C92"/>
    <w:rsid w:val="00B423D6"/>
    <w:rsid w:val="00B428C3"/>
    <w:rsid w:val="00B4463A"/>
    <w:rsid w:val="00B44EEC"/>
    <w:rsid w:val="00B456AC"/>
    <w:rsid w:val="00B4659D"/>
    <w:rsid w:val="00B47292"/>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1259"/>
    <w:rsid w:val="00B828A3"/>
    <w:rsid w:val="00B8312E"/>
    <w:rsid w:val="00B8583B"/>
    <w:rsid w:val="00B919A6"/>
    <w:rsid w:val="00B91F0E"/>
    <w:rsid w:val="00B94022"/>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3AB2"/>
    <w:rsid w:val="00BE17EA"/>
    <w:rsid w:val="00BE3AA8"/>
    <w:rsid w:val="00BE504D"/>
    <w:rsid w:val="00BE5D77"/>
    <w:rsid w:val="00BE6E54"/>
    <w:rsid w:val="00BF2245"/>
    <w:rsid w:val="00BF256C"/>
    <w:rsid w:val="00BF4073"/>
    <w:rsid w:val="00BF6B41"/>
    <w:rsid w:val="00BF7756"/>
    <w:rsid w:val="00BF7EE3"/>
    <w:rsid w:val="00C02D65"/>
    <w:rsid w:val="00C037C1"/>
    <w:rsid w:val="00C04B1B"/>
    <w:rsid w:val="00C05FCB"/>
    <w:rsid w:val="00C07306"/>
    <w:rsid w:val="00C07513"/>
    <w:rsid w:val="00C0788F"/>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984"/>
    <w:rsid w:val="00C27D12"/>
    <w:rsid w:val="00C31228"/>
    <w:rsid w:val="00C32800"/>
    <w:rsid w:val="00C33463"/>
    <w:rsid w:val="00C40E8E"/>
    <w:rsid w:val="00C4230D"/>
    <w:rsid w:val="00C43A39"/>
    <w:rsid w:val="00C4435F"/>
    <w:rsid w:val="00C443EF"/>
    <w:rsid w:val="00C44BA5"/>
    <w:rsid w:val="00C44EBF"/>
    <w:rsid w:val="00C464E8"/>
    <w:rsid w:val="00C4767D"/>
    <w:rsid w:val="00C50034"/>
    <w:rsid w:val="00C5009D"/>
    <w:rsid w:val="00C50ADD"/>
    <w:rsid w:val="00C51A61"/>
    <w:rsid w:val="00C5315F"/>
    <w:rsid w:val="00C54F37"/>
    <w:rsid w:val="00C5503F"/>
    <w:rsid w:val="00C55FE5"/>
    <w:rsid w:val="00C56B7F"/>
    <w:rsid w:val="00C5727C"/>
    <w:rsid w:val="00C6007E"/>
    <w:rsid w:val="00C612FA"/>
    <w:rsid w:val="00C648C7"/>
    <w:rsid w:val="00C652E5"/>
    <w:rsid w:val="00C663E1"/>
    <w:rsid w:val="00C67C9E"/>
    <w:rsid w:val="00C70383"/>
    <w:rsid w:val="00C70493"/>
    <w:rsid w:val="00C7051C"/>
    <w:rsid w:val="00C729E1"/>
    <w:rsid w:val="00C80FD6"/>
    <w:rsid w:val="00C818A1"/>
    <w:rsid w:val="00C81B15"/>
    <w:rsid w:val="00C833FA"/>
    <w:rsid w:val="00C84090"/>
    <w:rsid w:val="00C84456"/>
    <w:rsid w:val="00C84AD0"/>
    <w:rsid w:val="00C85D2C"/>
    <w:rsid w:val="00C87F66"/>
    <w:rsid w:val="00C930A4"/>
    <w:rsid w:val="00C936EC"/>
    <w:rsid w:val="00C95D10"/>
    <w:rsid w:val="00C97465"/>
    <w:rsid w:val="00CA0E14"/>
    <w:rsid w:val="00CA390C"/>
    <w:rsid w:val="00CA5298"/>
    <w:rsid w:val="00CA7E95"/>
    <w:rsid w:val="00CB2458"/>
    <w:rsid w:val="00CB25AC"/>
    <w:rsid w:val="00CB29C1"/>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1168E"/>
    <w:rsid w:val="00D11B03"/>
    <w:rsid w:val="00D13EC2"/>
    <w:rsid w:val="00D14EDA"/>
    <w:rsid w:val="00D15366"/>
    <w:rsid w:val="00D154F8"/>
    <w:rsid w:val="00D2010F"/>
    <w:rsid w:val="00D2339B"/>
    <w:rsid w:val="00D237D9"/>
    <w:rsid w:val="00D30023"/>
    <w:rsid w:val="00D32B53"/>
    <w:rsid w:val="00D33579"/>
    <w:rsid w:val="00D360BD"/>
    <w:rsid w:val="00D37B5F"/>
    <w:rsid w:val="00D41113"/>
    <w:rsid w:val="00D419A9"/>
    <w:rsid w:val="00D437F2"/>
    <w:rsid w:val="00D43950"/>
    <w:rsid w:val="00D44EFA"/>
    <w:rsid w:val="00D45BC7"/>
    <w:rsid w:val="00D4673F"/>
    <w:rsid w:val="00D46B78"/>
    <w:rsid w:val="00D4768F"/>
    <w:rsid w:val="00D502D9"/>
    <w:rsid w:val="00D522D9"/>
    <w:rsid w:val="00D5261B"/>
    <w:rsid w:val="00D53D4E"/>
    <w:rsid w:val="00D53FED"/>
    <w:rsid w:val="00D54D14"/>
    <w:rsid w:val="00D56AF2"/>
    <w:rsid w:val="00D6054F"/>
    <w:rsid w:val="00D6211C"/>
    <w:rsid w:val="00D62324"/>
    <w:rsid w:val="00D6234E"/>
    <w:rsid w:val="00D63E44"/>
    <w:rsid w:val="00D63ED3"/>
    <w:rsid w:val="00D65B05"/>
    <w:rsid w:val="00D67714"/>
    <w:rsid w:val="00D70BE7"/>
    <w:rsid w:val="00D70E80"/>
    <w:rsid w:val="00D70FAE"/>
    <w:rsid w:val="00D71428"/>
    <w:rsid w:val="00D72646"/>
    <w:rsid w:val="00D72D42"/>
    <w:rsid w:val="00D732E1"/>
    <w:rsid w:val="00D73A3D"/>
    <w:rsid w:val="00D73AAC"/>
    <w:rsid w:val="00D76CBF"/>
    <w:rsid w:val="00D77319"/>
    <w:rsid w:val="00D8023F"/>
    <w:rsid w:val="00D83393"/>
    <w:rsid w:val="00D83DEF"/>
    <w:rsid w:val="00D850C2"/>
    <w:rsid w:val="00D8575F"/>
    <w:rsid w:val="00D877C9"/>
    <w:rsid w:val="00D93839"/>
    <w:rsid w:val="00D97274"/>
    <w:rsid w:val="00D972F5"/>
    <w:rsid w:val="00DA3AFF"/>
    <w:rsid w:val="00DA3E0D"/>
    <w:rsid w:val="00DA7845"/>
    <w:rsid w:val="00DA7CB7"/>
    <w:rsid w:val="00DB08A0"/>
    <w:rsid w:val="00DB167D"/>
    <w:rsid w:val="00DB371B"/>
    <w:rsid w:val="00DB616E"/>
    <w:rsid w:val="00DB63EE"/>
    <w:rsid w:val="00DB65E0"/>
    <w:rsid w:val="00DC09BC"/>
    <w:rsid w:val="00DC1B53"/>
    <w:rsid w:val="00DC2714"/>
    <w:rsid w:val="00DC3579"/>
    <w:rsid w:val="00DC58CE"/>
    <w:rsid w:val="00DC5CAD"/>
    <w:rsid w:val="00DC7BB8"/>
    <w:rsid w:val="00DD00D5"/>
    <w:rsid w:val="00DD0F26"/>
    <w:rsid w:val="00DD1B73"/>
    <w:rsid w:val="00DD5139"/>
    <w:rsid w:val="00DD64B1"/>
    <w:rsid w:val="00DD7A24"/>
    <w:rsid w:val="00DE5B3C"/>
    <w:rsid w:val="00DE7537"/>
    <w:rsid w:val="00DE7F78"/>
    <w:rsid w:val="00DF2412"/>
    <w:rsid w:val="00DF24D2"/>
    <w:rsid w:val="00DF25B0"/>
    <w:rsid w:val="00DF37AF"/>
    <w:rsid w:val="00DF43A2"/>
    <w:rsid w:val="00DF5702"/>
    <w:rsid w:val="00DF5B6C"/>
    <w:rsid w:val="00DF77A4"/>
    <w:rsid w:val="00E00D8F"/>
    <w:rsid w:val="00E0187E"/>
    <w:rsid w:val="00E032C2"/>
    <w:rsid w:val="00E03D0B"/>
    <w:rsid w:val="00E0498B"/>
    <w:rsid w:val="00E10BBB"/>
    <w:rsid w:val="00E111DB"/>
    <w:rsid w:val="00E13436"/>
    <w:rsid w:val="00E1400D"/>
    <w:rsid w:val="00E14BC1"/>
    <w:rsid w:val="00E16110"/>
    <w:rsid w:val="00E162D5"/>
    <w:rsid w:val="00E2251A"/>
    <w:rsid w:val="00E23F4F"/>
    <w:rsid w:val="00E2635C"/>
    <w:rsid w:val="00E33662"/>
    <w:rsid w:val="00E336D5"/>
    <w:rsid w:val="00E342EB"/>
    <w:rsid w:val="00E350B0"/>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7697"/>
    <w:rsid w:val="00E70ABB"/>
    <w:rsid w:val="00E70AC6"/>
    <w:rsid w:val="00E71C2B"/>
    <w:rsid w:val="00E71FDC"/>
    <w:rsid w:val="00E72D04"/>
    <w:rsid w:val="00E72FFF"/>
    <w:rsid w:val="00E74028"/>
    <w:rsid w:val="00E75B90"/>
    <w:rsid w:val="00E77779"/>
    <w:rsid w:val="00E84933"/>
    <w:rsid w:val="00E85D02"/>
    <w:rsid w:val="00E878A6"/>
    <w:rsid w:val="00E908AE"/>
    <w:rsid w:val="00E915EE"/>
    <w:rsid w:val="00E9246F"/>
    <w:rsid w:val="00E925DA"/>
    <w:rsid w:val="00E952FC"/>
    <w:rsid w:val="00E9648C"/>
    <w:rsid w:val="00E97AB2"/>
    <w:rsid w:val="00EA1C1F"/>
    <w:rsid w:val="00EA6297"/>
    <w:rsid w:val="00EB396B"/>
    <w:rsid w:val="00EB3C33"/>
    <w:rsid w:val="00EB49A4"/>
    <w:rsid w:val="00EB6233"/>
    <w:rsid w:val="00EB75E4"/>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110F9"/>
    <w:rsid w:val="00F11874"/>
    <w:rsid w:val="00F13B2D"/>
    <w:rsid w:val="00F144EF"/>
    <w:rsid w:val="00F17F02"/>
    <w:rsid w:val="00F24A27"/>
    <w:rsid w:val="00F25059"/>
    <w:rsid w:val="00F257BA"/>
    <w:rsid w:val="00F26CB1"/>
    <w:rsid w:val="00F27687"/>
    <w:rsid w:val="00F3034B"/>
    <w:rsid w:val="00F32027"/>
    <w:rsid w:val="00F32306"/>
    <w:rsid w:val="00F33341"/>
    <w:rsid w:val="00F335C6"/>
    <w:rsid w:val="00F33B44"/>
    <w:rsid w:val="00F34039"/>
    <w:rsid w:val="00F366FC"/>
    <w:rsid w:val="00F4056D"/>
    <w:rsid w:val="00F41196"/>
    <w:rsid w:val="00F44168"/>
    <w:rsid w:val="00F453BF"/>
    <w:rsid w:val="00F45BB4"/>
    <w:rsid w:val="00F45D66"/>
    <w:rsid w:val="00F46E2C"/>
    <w:rsid w:val="00F46ECA"/>
    <w:rsid w:val="00F46EFC"/>
    <w:rsid w:val="00F5076B"/>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7240C"/>
    <w:rsid w:val="00F75EA8"/>
    <w:rsid w:val="00F76F7E"/>
    <w:rsid w:val="00F76FCC"/>
    <w:rsid w:val="00F77051"/>
    <w:rsid w:val="00F77C3D"/>
    <w:rsid w:val="00F8001F"/>
    <w:rsid w:val="00F80441"/>
    <w:rsid w:val="00F83DC7"/>
    <w:rsid w:val="00F86830"/>
    <w:rsid w:val="00F86C0C"/>
    <w:rsid w:val="00F878AA"/>
    <w:rsid w:val="00F9752C"/>
    <w:rsid w:val="00FA0360"/>
    <w:rsid w:val="00FA04BE"/>
    <w:rsid w:val="00FA1813"/>
    <w:rsid w:val="00FA3214"/>
    <w:rsid w:val="00FA4D75"/>
    <w:rsid w:val="00FA501C"/>
    <w:rsid w:val="00FA6AFC"/>
    <w:rsid w:val="00FB1747"/>
    <w:rsid w:val="00FB1DA8"/>
    <w:rsid w:val="00FB26F4"/>
    <w:rsid w:val="00FB4DA5"/>
    <w:rsid w:val="00FB5DE6"/>
    <w:rsid w:val="00FB6170"/>
    <w:rsid w:val="00FB643D"/>
    <w:rsid w:val="00FB7149"/>
    <w:rsid w:val="00FB71B2"/>
    <w:rsid w:val="00FB7B7A"/>
    <w:rsid w:val="00FC1F92"/>
    <w:rsid w:val="00FC6D4D"/>
    <w:rsid w:val="00FD0A27"/>
    <w:rsid w:val="00FD2FA9"/>
    <w:rsid w:val="00FD317D"/>
    <w:rsid w:val="00FD33FF"/>
    <w:rsid w:val="00FD5BAC"/>
    <w:rsid w:val="00FD699A"/>
    <w:rsid w:val="00FD7176"/>
    <w:rsid w:val="00FE2BA8"/>
    <w:rsid w:val="00FE688A"/>
    <w:rsid w:val="00FE7DB4"/>
    <w:rsid w:val="00FF08B1"/>
    <w:rsid w:val="00FF1CA4"/>
    <w:rsid w:val="00FF2B3B"/>
    <w:rsid w:val="00FF392F"/>
    <w:rsid w:val="00FF5D82"/>
    <w:rsid w:val="00FF654F"/>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download.oracle.com/otn_software/oepe/12.2.1.10/photon/repository/"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www.guh-software.de/eclipse" TargetMode="External"/><Relationship Id="rId68" Type="http://schemas.openxmlformats.org/officeDocument/2006/relationships/image" Target="media/image41.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hyperlink" Target="http://www.guh-software.de/eclipse"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eclipse.org/downloads/download.php?file=/technology/epp/downloads/release/oxygen/3a/eclipse-jee-oxygen-3a-win32-x86_64.zip&amp;mirror_id=1093" TargetMode="External"/><Relationship Id="rId19" Type="http://schemas.openxmlformats.org/officeDocument/2006/relationships/hyperlink" Target="https://www.eclipse.org/downloads/download.php?file=/technology/epp/downloads/release/2020-06/R/eclipse-jee-2020-06-R-win32-x86_64.zip&amp;mirror_id=518" TargetMode="External"/><Relationship Id="rId14" Type="http://schemas.openxmlformats.org/officeDocument/2006/relationships/image" Target="media/image5.emf"/><Relationship Id="rId22"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64" Type="http://schemas.openxmlformats.org/officeDocument/2006/relationships/hyperlink" Target="https://ejadasvn.ejada.com/svn/MOFTAHSEEL/D%20-%20Technical%20Design/Application/Lessons/HCM_Java_Conventions_Oxygen.xml" TargetMode="External"/><Relationship Id="rId69" Type="http://schemas.openxmlformats.org/officeDocument/2006/relationships/image" Target="media/image42.png"/><Relationship Id="rId77" Type="http://schemas.openxmlformats.org/officeDocument/2006/relationships/hyperlink" Target="http://primefaces.org/ui" TargetMode="External"/><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hyperlink" Target="http://download.oracle.com/otn/nt/middleware/12c/1221/fmw_12.2.1.0.0_wls_Disk1_1of1.zip"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oracle.com/sa/java/technologies/javase-jdk11-downloads.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hyperlink" Target="https://www.toadworld.com/download/toad-for-ibm-db2/freeware" TargetMode="External"/><Relationship Id="rId20" Type="http://schemas.openxmlformats.org/officeDocument/2006/relationships/hyperlink" Target="https://ejadasvn.ejada.com/svn/MOFTAHSEEL/E%20-%20Development/Application/Code" TargetMode="External"/><Relationship Id="rId41" Type="http://schemas.openxmlformats.org/officeDocument/2006/relationships/hyperlink" Target="https://localhost:9043/ibm/console/logon.jsp" TargetMode="External"/><Relationship Id="rId54" Type="http://schemas.openxmlformats.org/officeDocument/2006/relationships/image" Target="media/image35.png"/><Relationship Id="rId62" Type="http://schemas.openxmlformats.org/officeDocument/2006/relationships/hyperlink" Target="https://ejadasvn.ejada.com/svn/MOFTAHSEEL/E%20-%20Development/Application/Code" TargetMode="External"/><Relationship Id="rId70" Type="http://schemas.openxmlformats.org/officeDocument/2006/relationships/image" Target="media/image43.png"/><Relationship Id="rId75" Type="http://schemas.openxmlformats.org/officeDocument/2006/relationships/hyperlink" Target="https://ejadasvn.ejada.com/svn/BGETR/BG%20ETR%20Docs/Lessons%20Learned/Helper%20Files/HCM%20Java%20Conventions%20_neon.x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1.vsd"/><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hyperlink" Target="https://www-01.ibm.com/marketing/iwm/iwm/web/preLogin.do?source=swg-idsdpds" TargetMode="External"/><Relationship Id="rId73" Type="http://schemas.openxmlformats.org/officeDocument/2006/relationships/hyperlink" Target="https://www.eclipse.org/downloads/download.php?file=/technology/epp/downloads/release/neon/1a/eclipse-jee-neon-1a-win32-x86_64.zip&amp;mirror_id=1068" TargetMode="External"/><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oleObject" Target="embeddings/Microsoft_Visio_2003-2010_Drawing.vsd"/><Relationship Id="rId18" Type="http://schemas.openxmlformats.org/officeDocument/2006/relationships/hyperlink" Target="https://www.oracle.com/middleware/technologies/weblogic-server-installers-downloads.html"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hyperlink" Target="https://localhost:9043/ibm/console/com.ibm.ws.console.security.forwardCmd.do?csrfid=-2049596727&amp;forwardName=JAASAuthData.content.main&amp;contextId=cells:lb055Node01Cell" TargetMode="External"/><Relationship Id="rId76" Type="http://schemas.openxmlformats.org/officeDocument/2006/relationships/hyperlink" Target="https://ejadasvn.ejada.com/svn/BGETR/BG%20ETR%20Docs/Lessons%20Learned/Helper%20Files/Packaging/sqljdbc4-2.0.jar" TargetMode="External"/><Relationship Id="rId7" Type="http://schemas.openxmlformats.org/officeDocument/2006/relationships/endnotes" Target="endnotes.xml"/><Relationship Id="rId71" Type="http://schemas.openxmlformats.org/officeDocument/2006/relationships/hyperlink" Target="http://download.oracle.com/otn/java/jdk/8u51-b16/jdk-8u51-windows-x64.exe"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localhost:9060/admin" TargetMode="External"/><Relationship Id="rId45" Type="http://schemas.openxmlformats.org/officeDocument/2006/relationships/image" Target="media/image26.png"/><Relationship Id="rId66"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4748</TotalTime>
  <Pages>83</Pages>
  <Words>15525</Words>
  <Characters>88493</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103811</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Hussein Mahmoud | Ejada Systems Ltd.</cp:lastModifiedBy>
  <cp:revision>531</cp:revision>
  <cp:lastPrinted>2008-06-23T16:00:00Z</cp:lastPrinted>
  <dcterms:created xsi:type="dcterms:W3CDTF">2018-05-09T09:06:00Z</dcterms:created>
  <dcterms:modified xsi:type="dcterms:W3CDTF">2021-05-19T08:59:00Z</dcterms:modified>
</cp:coreProperties>
</file>